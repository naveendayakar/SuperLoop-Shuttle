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9EF081" w14:textId="77777777" w:rsidR="008C2673" w:rsidRDefault="008C2673">
      <w:pPr>
        <w:spacing w:after="200" w:line="276" w:lineRule="auto"/>
        <w:rPr>
          <w:rFonts w:ascii="Helvetica" w:eastAsiaTheme="minorHAnsi" w:hAnsi="Helvetica" w:cs="Helvetica"/>
          <w:bCs w:val="0"/>
          <w:snapToGrid/>
          <w:color w:val="auto"/>
          <w:sz w:val="24"/>
          <w:szCs w:val="24"/>
        </w:rPr>
      </w:pPr>
    </w:p>
    <w:p w14:paraId="5E6CF7B8" w14:textId="77777777" w:rsidR="00D4412B" w:rsidRDefault="00C61523" w:rsidP="00D4412B">
      <w:pPr>
        <w:spacing w:after="200" w:line="276" w:lineRule="auto"/>
        <w:rPr>
          <w:rFonts w:ascii="Helvetica" w:eastAsiaTheme="minorHAnsi" w:hAnsi="Helvetica" w:cs="Helvetica"/>
          <w:bCs w:val="0"/>
          <w:snapToGrid/>
          <w:color w:val="auto"/>
          <w:sz w:val="24"/>
          <w:szCs w:val="24"/>
        </w:rPr>
      </w:pPr>
      <w:r>
        <w:rPr>
          <w:rFonts w:ascii="Helvetica" w:eastAsiaTheme="minorHAnsi" w:hAnsi="Helvetica" w:cs="Helvetica"/>
          <w:bCs w:val="0"/>
          <w:snapToGrid/>
          <w:color w:val="auto"/>
          <w:sz w:val="24"/>
          <w:szCs w:val="24"/>
        </w:rPr>
        <w:t xml:space="preserve">                                       </w:t>
      </w:r>
      <w:r w:rsidR="006675EC">
        <w:rPr>
          <w:rFonts w:ascii="Helvetica" w:eastAsiaTheme="minorHAnsi" w:hAnsi="Helvetica" w:cs="Helvetica"/>
          <w:bCs w:val="0"/>
          <w:noProof/>
          <w:snapToGrid/>
          <w:color w:val="auto"/>
          <w:sz w:val="24"/>
          <w:szCs w:val="24"/>
        </w:rPr>
        <w:drawing>
          <wp:inline distT="0" distB="0" distL="0" distR="0" wp14:anchorId="40BEF3B6" wp14:editId="6E264B23">
            <wp:extent cx="2904615" cy="520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897" cy="645592"/>
                    </a:xfrm>
                    <a:prstGeom prst="rect">
                      <a:avLst/>
                    </a:prstGeom>
                    <a:noFill/>
                    <a:ln>
                      <a:noFill/>
                    </a:ln>
                  </pic:spPr>
                </pic:pic>
              </a:graphicData>
            </a:graphic>
          </wp:inline>
        </w:drawing>
      </w:r>
      <w:r>
        <w:rPr>
          <w:rFonts w:ascii="Helvetica" w:eastAsiaTheme="minorHAnsi" w:hAnsi="Helvetica" w:cs="Helvetica"/>
          <w:bCs w:val="0"/>
          <w:snapToGrid/>
          <w:color w:val="auto"/>
          <w:sz w:val="24"/>
          <w:szCs w:val="24"/>
        </w:rPr>
        <w:t xml:space="preserve">        </w:t>
      </w:r>
    </w:p>
    <w:p w14:paraId="31E4FD4E" w14:textId="15682E6E" w:rsidR="006675EC" w:rsidRPr="00D4412B" w:rsidRDefault="00C61523" w:rsidP="00D4412B">
      <w:pPr>
        <w:spacing w:after="200" w:line="276" w:lineRule="auto"/>
        <w:rPr>
          <w:rFonts w:ascii="Helvetica" w:eastAsiaTheme="minorHAnsi" w:hAnsi="Helvetica" w:cs="Helvetica"/>
          <w:bCs w:val="0"/>
          <w:snapToGrid/>
          <w:color w:val="auto"/>
          <w:sz w:val="24"/>
          <w:szCs w:val="24"/>
        </w:rPr>
      </w:pPr>
      <w:r>
        <w:rPr>
          <w:rFonts w:ascii="Helvetica" w:eastAsiaTheme="minorHAnsi" w:hAnsi="Helvetica" w:cs="Helvetica"/>
          <w:bCs w:val="0"/>
          <w:snapToGrid/>
          <w:color w:val="auto"/>
          <w:sz w:val="24"/>
          <w:szCs w:val="24"/>
        </w:rPr>
        <w:t xml:space="preserve">                         </w:t>
      </w:r>
      <w:r w:rsidR="006D7CAE">
        <w:rPr>
          <w:rFonts w:ascii="Helvetica" w:eastAsiaTheme="minorHAnsi" w:hAnsi="Helvetica" w:cs="Helvetica"/>
          <w:bCs w:val="0"/>
          <w:snapToGrid/>
          <w:color w:val="auto"/>
          <w:sz w:val="24"/>
          <w:szCs w:val="24"/>
        </w:rPr>
        <w:t xml:space="preserve">                       </w:t>
      </w:r>
      <w:r w:rsidR="00D4412B">
        <w:rPr>
          <w:rFonts w:ascii="Helvetica" w:eastAsiaTheme="minorHAnsi" w:hAnsi="Helvetica" w:cs="Helvetica"/>
          <w:bCs w:val="0"/>
          <w:noProof/>
          <w:color w:val="auto"/>
          <w:sz w:val="24"/>
          <w:szCs w:val="24"/>
        </w:rPr>
        <w:drawing>
          <wp:inline distT="0" distB="0" distL="0" distR="0" wp14:anchorId="7D8BEF39" wp14:editId="2BAAD7CB">
            <wp:extent cx="6646545" cy="4030056"/>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5993" cy="4041848"/>
                    </a:xfrm>
                    <a:prstGeom prst="rect">
                      <a:avLst/>
                    </a:prstGeom>
                    <a:noFill/>
                    <a:ln>
                      <a:noFill/>
                    </a:ln>
                  </pic:spPr>
                </pic:pic>
              </a:graphicData>
            </a:graphic>
          </wp:inline>
        </w:drawing>
      </w:r>
    </w:p>
    <w:p w14:paraId="334651E1" w14:textId="2D6A44BD" w:rsidR="00D4412B" w:rsidRPr="00D4412B" w:rsidRDefault="00D4412B" w:rsidP="00D4412B">
      <w:pPr>
        <w:pStyle w:val="Heading8"/>
        <w:rPr>
          <w:rFonts w:ascii="Arial Hebrew Scholar" w:hAnsi="Arial Hebrew Scholar" w:cs="Arial Hebrew Scholar"/>
          <w:color w:val="000000" w:themeColor="text1"/>
          <w:sz w:val="96"/>
          <w:szCs w:val="96"/>
          <w:u w:val="single"/>
        </w:rPr>
      </w:pPr>
      <w:r>
        <w:rPr>
          <w:rFonts w:ascii="Calibri" w:eastAsia="Calibri" w:hAnsi="Calibri" w:cs="Calibri"/>
          <w:color w:val="000000" w:themeColor="text1"/>
          <w:sz w:val="96"/>
          <w:szCs w:val="96"/>
        </w:rPr>
        <w:t xml:space="preserve">     </w:t>
      </w:r>
      <w:r w:rsidR="006675EC" w:rsidRPr="00D4412B">
        <w:rPr>
          <w:rFonts w:ascii="Calibri" w:eastAsia="Calibri" w:hAnsi="Calibri" w:cs="Calibri"/>
          <w:color w:val="404040" w:themeColor="text1" w:themeTint="BF"/>
          <w:sz w:val="96"/>
          <w:szCs w:val="96"/>
          <w:u w:val="single"/>
        </w:rPr>
        <w:t>SUPERLOOP</w:t>
      </w:r>
      <w:r w:rsidRPr="00D4412B">
        <w:rPr>
          <w:rFonts w:ascii="Arial Hebrew Scholar" w:hAnsi="Arial Hebrew Scholar" w:cs="Arial Hebrew Scholar" w:hint="cs"/>
          <w:color w:val="404040" w:themeColor="text1" w:themeTint="BF"/>
          <w:sz w:val="96"/>
          <w:szCs w:val="96"/>
          <w:u w:val="single"/>
        </w:rPr>
        <w:t xml:space="preserve"> </w:t>
      </w:r>
      <w:r w:rsidR="006675EC" w:rsidRPr="00D4412B">
        <w:rPr>
          <w:rFonts w:ascii="Calibri" w:eastAsia="Calibri" w:hAnsi="Calibri" w:cs="Calibri"/>
          <w:color w:val="404040" w:themeColor="text1" w:themeTint="BF"/>
          <w:sz w:val="96"/>
          <w:szCs w:val="96"/>
          <w:u w:val="single"/>
        </w:rPr>
        <w:t>SHUTTLE</w:t>
      </w:r>
    </w:p>
    <w:p w14:paraId="00231F1B" w14:textId="157FB20F" w:rsidR="00D4412B" w:rsidRDefault="00493EDA" w:rsidP="00493EDA">
      <w:r>
        <w:tab/>
      </w:r>
      <w:r>
        <w:tab/>
      </w:r>
      <w:r>
        <w:tab/>
      </w:r>
      <w:r>
        <w:tab/>
      </w:r>
      <w:r>
        <w:tab/>
      </w:r>
      <w:r>
        <w:tab/>
      </w:r>
      <w:r>
        <w:tab/>
        <w:t>BY,</w:t>
      </w:r>
    </w:p>
    <w:p w14:paraId="4DECEE53" w14:textId="0B32BCA5" w:rsidR="00493EDA" w:rsidRDefault="00493EDA" w:rsidP="00493EDA">
      <w:r>
        <w:tab/>
      </w:r>
      <w:r>
        <w:tab/>
      </w:r>
      <w:r>
        <w:tab/>
      </w:r>
      <w:r>
        <w:tab/>
      </w:r>
      <w:r>
        <w:tab/>
      </w:r>
      <w:r>
        <w:tab/>
      </w:r>
      <w:r>
        <w:tab/>
      </w:r>
      <w:r>
        <w:tab/>
        <w:t xml:space="preserve">Naveen </w:t>
      </w:r>
      <w:proofErr w:type="spellStart"/>
      <w:r>
        <w:t>Dayakar</w:t>
      </w:r>
      <w:proofErr w:type="spellEnd"/>
      <w:r>
        <w:t xml:space="preserve"> </w:t>
      </w:r>
      <w:proofErr w:type="spellStart"/>
      <w:r>
        <w:t>Velpur</w:t>
      </w:r>
      <w:proofErr w:type="spellEnd"/>
    </w:p>
    <w:p w14:paraId="5EDE9D00" w14:textId="347BBD2A" w:rsidR="00493EDA" w:rsidRDefault="00493EDA" w:rsidP="00493EDA">
      <w:r>
        <w:tab/>
      </w:r>
      <w:r>
        <w:tab/>
      </w:r>
      <w:r>
        <w:tab/>
      </w:r>
      <w:r>
        <w:tab/>
      </w:r>
      <w:r>
        <w:tab/>
      </w:r>
      <w:r>
        <w:tab/>
      </w:r>
      <w:r>
        <w:tab/>
      </w:r>
      <w:r>
        <w:tab/>
      </w:r>
      <w:proofErr w:type="spellStart"/>
      <w:r>
        <w:t>Khavya</w:t>
      </w:r>
      <w:proofErr w:type="spellEnd"/>
      <w:r>
        <w:t xml:space="preserve"> Ramachandran</w:t>
      </w:r>
    </w:p>
    <w:p w14:paraId="4B2D8B52" w14:textId="0A14C915" w:rsidR="00493EDA" w:rsidRDefault="00493EDA" w:rsidP="00493EDA">
      <w:r>
        <w:tab/>
      </w:r>
      <w:r>
        <w:tab/>
      </w:r>
      <w:r>
        <w:tab/>
      </w:r>
      <w:r>
        <w:tab/>
      </w:r>
      <w:r>
        <w:tab/>
      </w:r>
      <w:r>
        <w:tab/>
      </w:r>
      <w:r>
        <w:tab/>
      </w:r>
      <w:r>
        <w:tab/>
      </w:r>
      <w:proofErr w:type="spellStart"/>
      <w:r>
        <w:t>Xiuwen</w:t>
      </w:r>
      <w:proofErr w:type="spellEnd"/>
      <w:r>
        <w:t xml:space="preserve"> Lin</w:t>
      </w:r>
    </w:p>
    <w:p w14:paraId="3F702FF7" w14:textId="77777777" w:rsidR="00493EDA" w:rsidRDefault="00493EDA" w:rsidP="00493EDA"/>
    <w:p w14:paraId="02B37040" w14:textId="2BC00240" w:rsidR="006675EC" w:rsidRPr="00D4412B" w:rsidRDefault="00D4412B" w:rsidP="00D4412B">
      <w:pPr>
        <w:pStyle w:val="Heading8"/>
        <w:rPr>
          <w:rFonts w:ascii="Arial Hebrew Scholar" w:hAnsi="Arial Hebrew Scholar" w:cs="Arial Hebrew Scholar"/>
          <w:color w:val="000000" w:themeColor="text1"/>
          <w:sz w:val="96"/>
          <w:szCs w:val="96"/>
        </w:rPr>
      </w:pPr>
      <w:r w:rsidRPr="00D4412B">
        <w:rPr>
          <w:rFonts w:ascii="Arial Hebrew Scholar" w:hAnsi="Arial Hebrew Scholar" w:cs="Arial Hebrew Scholar" w:hint="cs"/>
          <w:sz w:val="96"/>
          <w:szCs w:val="96"/>
        </w:rPr>
        <w:tab/>
      </w:r>
      <w:r w:rsidRPr="00D4412B">
        <w:rPr>
          <w:rFonts w:ascii="Arial Hebrew Scholar" w:hAnsi="Arial Hebrew Scholar" w:cs="Arial Hebrew Scholar" w:hint="cs"/>
          <w:sz w:val="96"/>
          <w:szCs w:val="96"/>
        </w:rPr>
        <w:tab/>
      </w:r>
      <w:r w:rsidRPr="00D4412B">
        <w:rPr>
          <w:rFonts w:ascii="Arial Hebrew Scholar" w:hAnsi="Arial Hebrew Scholar" w:cs="Arial Hebrew Scholar" w:hint="cs"/>
          <w:sz w:val="96"/>
          <w:szCs w:val="96"/>
        </w:rPr>
        <w:tab/>
      </w:r>
      <w:r w:rsidRPr="00D4412B">
        <w:rPr>
          <w:rFonts w:ascii="Arial Hebrew Scholar" w:hAnsi="Arial Hebrew Scholar" w:cs="Arial Hebrew Scholar" w:hint="cs"/>
          <w:sz w:val="96"/>
          <w:szCs w:val="96"/>
        </w:rPr>
        <w:tab/>
      </w:r>
      <w:bookmarkStart w:id="0" w:name="_GoBack"/>
      <w:r w:rsidRPr="00860FD8">
        <w:rPr>
          <w:rFonts w:eastAsiaTheme="minorHAnsi"/>
          <w:noProof/>
        </w:rPr>
        <w:drawing>
          <wp:inline distT="0" distB="0" distL="0" distR="0" wp14:anchorId="1854ADEA" wp14:editId="285A7354">
            <wp:extent cx="2135505" cy="16276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2722" cy="1656045"/>
                    </a:xfrm>
                    <a:prstGeom prst="rect">
                      <a:avLst/>
                    </a:prstGeom>
                    <a:noFill/>
                    <a:ln>
                      <a:noFill/>
                    </a:ln>
                  </pic:spPr>
                </pic:pic>
              </a:graphicData>
            </a:graphic>
          </wp:inline>
        </w:drawing>
      </w:r>
      <w:bookmarkEnd w:id="0"/>
    </w:p>
    <w:p w14:paraId="54FD9706" w14:textId="6E28C42F" w:rsidR="006D7CAE" w:rsidRPr="00D4412B" w:rsidRDefault="006D7CAE" w:rsidP="00D4412B">
      <w:pPr>
        <w:pStyle w:val="Heading3"/>
      </w:pPr>
    </w:p>
    <w:p w14:paraId="1F97AA3B" w14:textId="77777777" w:rsidR="006D7CAE" w:rsidRDefault="006D7CAE">
      <w:pPr>
        <w:spacing w:after="200" w:line="276" w:lineRule="auto"/>
        <w:rPr>
          <w:rFonts w:ascii="Helvetica" w:eastAsiaTheme="minorHAnsi" w:hAnsi="Helvetica" w:cs="Helvetica"/>
          <w:bCs w:val="0"/>
          <w:snapToGrid/>
          <w:color w:val="auto"/>
          <w:sz w:val="24"/>
          <w:szCs w:val="24"/>
        </w:rPr>
      </w:pPr>
    </w:p>
    <w:p w14:paraId="2428145E" w14:textId="28897680" w:rsidR="004B223C" w:rsidRPr="00D4412B" w:rsidRDefault="006675EC" w:rsidP="00D4412B">
      <w:pPr>
        <w:pStyle w:val="Heading3"/>
      </w:pPr>
      <w:r w:rsidRPr="00D4412B">
        <w:t xml:space="preserve">                    </w:t>
      </w:r>
      <w:r w:rsidR="00D4412B" w:rsidRPr="00D4412B">
        <w:t xml:space="preserve">                            </w:t>
      </w:r>
    </w:p>
    <w:p w14:paraId="36CF4B3D" w14:textId="2C6294E1" w:rsidR="00FC35DC" w:rsidRPr="00D4412B" w:rsidRDefault="00FC35DC" w:rsidP="00D4412B">
      <w:pPr>
        <w:pStyle w:val="Heading3"/>
      </w:pPr>
      <w:r w:rsidRPr="00D4412B">
        <w:t>Table of Contents</w:t>
      </w:r>
    </w:p>
    <w:p w14:paraId="3FA7A467" w14:textId="77777777" w:rsidR="002A4C59" w:rsidRPr="002A4C59" w:rsidRDefault="002A4C59" w:rsidP="002A4C59"/>
    <w:p w14:paraId="3CED8589" w14:textId="0D2ED020" w:rsidR="00FC35DC" w:rsidRPr="00C13026" w:rsidRDefault="00FC35DC" w:rsidP="00A94F89">
      <w:pPr>
        <w:pStyle w:val="ListParagraph"/>
        <w:spacing w:line="276" w:lineRule="auto"/>
        <w:ind w:left="1620"/>
        <w:rPr>
          <w:sz w:val="24"/>
          <w:szCs w:val="24"/>
        </w:rPr>
      </w:pPr>
    </w:p>
    <w:p w14:paraId="576A1B91" w14:textId="01F07F98" w:rsidR="00FC35DC" w:rsidRPr="00C13026" w:rsidRDefault="00FC35DC" w:rsidP="00DE177F">
      <w:pPr>
        <w:pStyle w:val="ListParagraph"/>
        <w:numPr>
          <w:ilvl w:val="2"/>
          <w:numId w:val="38"/>
        </w:numPr>
        <w:spacing w:line="276" w:lineRule="auto"/>
        <w:ind w:left="1620"/>
        <w:rPr>
          <w:sz w:val="24"/>
          <w:szCs w:val="24"/>
        </w:rPr>
      </w:pPr>
      <w:r w:rsidRPr="00C13026">
        <w:rPr>
          <w:sz w:val="24"/>
          <w:szCs w:val="24"/>
        </w:rPr>
        <w:t>Project Definition Documen</w:t>
      </w:r>
      <w:r w:rsidR="000B4219">
        <w:rPr>
          <w:sz w:val="24"/>
          <w:szCs w:val="24"/>
        </w:rPr>
        <w:t>t…………………………………………………………………...  3</w:t>
      </w:r>
    </w:p>
    <w:p w14:paraId="05BD0B4B" w14:textId="0EDA718F" w:rsidR="004377AD" w:rsidRPr="00C13026" w:rsidRDefault="004377AD" w:rsidP="00DE177F">
      <w:pPr>
        <w:pStyle w:val="ListParagraph"/>
        <w:numPr>
          <w:ilvl w:val="3"/>
          <w:numId w:val="38"/>
        </w:numPr>
        <w:spacing w:line="276" w:lineRule="auto"/>
        <w:ind w:left="2340"/>
        <w:rPr>
          <w:sz w:val="24"/>
          <w:szCs w:val="24"/>
        </w:rPr>
      </w:pPr>
      <w:r w:rsidRPr="00C13026">
        <w:rPr>
          <w:sz w:val="24"/>
          <w:szCs w:val="24"/>
        </w:rPr>
        <w:t>Purpose………………………………………………………………………………………</w:t>
      </w:r>
      <w:r w:rsidR="000B4219">
        <w:rPr>
          <w:sz w:val="24"/>
          <w:szCs w:val="24"/>
        </w:rPr>
        <w:t>  3</w:t>
      </w:r>
    </w:p>
    <w:p w14:paraId="1CB070B4" w14:textId="45C5EA5E"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Scope………</w:t>
      </w:r>
      <w:r w:rsidR="004377AD" w:rsidRPr="00C13026">
        <w:rPr>
          <w:sz w:val="24"/>
          <w:szCs w:val="24"/>
        </w:rPr>
        <w:t>………………………………………………………………………………….</w:t>
      </w:r>
      <w:r w:rsidR="000B4219">
        <w:rPr>
          <w:sz w:val="24"/>
          <w:szCs w:val="24"/>
        </w:rPr>
        <w:t>  3</w:t>
      </w:r>
    </w:p>
    <w:p w14:paraId="37E079DD" w14:textId="709EFCF1"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Goals &amp; Objectives……………………………………………………………………</w:t>
      </w:r>
      <w:r w:rsidR="004377AD" w:rsidRPr="00C13026">
        <w:rPr>
          <w:sz w:val="24"/>
          <w:szCs w:val="24"/>
        </w:rPr>
        <w:t>…</w:t>
      </w:r>
      <w:r w:rsidR="000B4219">
        <w:rPr>
          <w:sz w:val="24"/>
          <w:szCs w:val="24"/>
        </w:rPr>
        <w:t>  3</w:t>
      </w:r>
    </w:p>
    <w:p w14:paraId="39AFF046" w14:textId="1346CFDE"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Success Criteri</w:t>
      </w:r>
      <w:r w:rsidR="004377AD" w:rsidRPr="00C13026">
        <w:rPr>
          <w:sz w:val="24"/>
          <w:szCs w:val="24"/>
        </w:rPr>
        <w:t>a………………………………………………………………………</w:t>
      </w:r>
      <w:proofErr w:type="gramStart"/>
      <w:r w:rsidR="004377AD" w:rsidRPr="00C13026">
        <w:rPr>
          <w:sz w:val="24"/>
          <w:szCs w:val="24"/>
        </w:rPr>
        <w:t>…..</w:t>
      </w:r>
      <w:proofErr w:type="gramEnd"/>
      <w:r w:rsidR="000B4219">
        <w:rPr>
          <w:sz w:val="24"/>
          <w:szCs w:val="24"/>
        </w:rPr>
        <w:t>  3</w:t>
      </w:r>
    </w:p>
    <w:p w14:paraId="2DA170DE" w14:textId="2B2DB7B3"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Assumption</w:t>
      </w:r>
      <w:r w:rsidR="004377AD" w:rsidRPr="00C13026">
        <w:rPr>
          <w:sz w:val="24"/>
          <w:szCs w:val="24"/>
        </w:rPr>
        <w:t>s…………………………………………………………………………</w:t>
      </w:r>
      <w:proofErr w:type="gramStart"/>
      <w:r w:rsidR="004377AD" w:rsidRPr="00C13026">
        <w:rPr>
          <w:sz w:val="24"/>
          <w:szCs w:val="24"/>
        </w:rPr>
        <w:t>…..</w:t>
      </w:r>
      <w:proofErr w:type="gramEnd"/>
      <w:r w:rsidR="004377AD" w:rsidRPr="00C13026">
        <w:rPr>
          <w:sz w:val="24"/>
          <w:szCs w:val="24"/>
        </w:rPr>
        <w:t>…</w:t>
      </w:r>
      <w:r w:rsidR="000B4219">
        <w:rPr>
          <w:sz w:val="24"/>
          <w:szCs w:val="24"/>
        </w:rPr>
        <w:t xml:space="preserve"> 3</w:t>
      </w:r>
    </w:p>
    <w:p w14:paraId="2573BA69" w14:textId="09C0BC9D"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Constraints……………………………………………………………............................</w:t>
      </w:r>
      <w:r w:rsidR="004377AD" w:rsidRPr="00C13026">
        <w:rPr>
          <w:sz w:val="24"/>
          <w:szCs w:val="24"/>
        </w:rPr>
        <w:t>..</w:t>
      </w:r>
      <w:r w:rsidR="000B4219">
        <w:rPr>
          <w:sz w:val="24"/>
          <w:szCs w:val="24"/>
        </w:rPr>
        <w:t>  4</w:t>
      </w:r>
    </w:p>
    <w:p w14:paraId="63C305BD" w14:textId="0D085828"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Risks……………………………………………………………………………………</w:t>
      </w:r>
      <w:r w:rsidR="004377AD" w:rsidRPr="00C13026">
        <w:rPr>
          <w:sz w:val="24"/>
          <w:szCs w:val="24"/>
        </w:rPr>
        <w:t>…</w:t>
      </w:r>
      <w:proofErr w:type="gramStart"/>
      <w:r w:rsidR="004377AD" w:rsidRPr="00C13026">
        <w:rPr>
          <w:sz w:val="24"/>
          <w:szCs w:val="24"/>
        </w:rPr>
        <w:t>…..</w:t>
      </w:r>
      <w:proofErr w:type="gramEnd"/>
      <w:r w:rsidR="000B4219">
        <w:rPr>
          <w:sz w:val="24"/>
          <w:szCs w:val="24"/>
        </w:rPr>
        <w:t>  4</w:t>
      </w:r>
    </w:p>
    <w:p w14:paraId="4BC01B52" w14:textId="43CBC045"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Stakeholders……………………………………………………………………………</w:t>
      </w:r>
      <w:r w:rsidR="004377AD" w:rsidRPr="00C13026">
        <w:rPr>
          <w:sz w:val="24"/>
          <w:szCs w:val="24"/>
        </w:rPr>
        <w:t xml:space="preserve">…  </w:t>
      </w:r>
      <w:r w:rsidR="000B4219">
        <w:rPr>
          <w:sz w:val="24"/>
          <w:szCs w:val="24"/>
        </w:rPr>
        <w:t>4</w:t>
      </w:r>
    </w:p>
    <w:p w14:paraId="23E4F5B4" w14:textId="4AC66DD7"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Out of Scope Specifi</w:t>
      </w:r>
      <w:r w:rsidR="00D23CBB" w:rsidRPr="00C13026">
        <w:rPr>
          <w:sz w:val="24"/>
          <w:szCs w:val="24"/>
        </w:rPr>
        <w:t xml:space="preserve">cations…………………………………………………………. </w:t>
      </w:r>
      <w:r w:rsidR="000B4219">
        <w:rPr>
          <w:sz w:val="24"/>
          <w:szCs w:val="24"/>
        </w:rPr>
        <w:t xml:space="preserve"> 4</w:t>
      </w:r>
    </w:p>
    <w:p w14:paraId="21B2B6DC" w14:textId="3579F3A2"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Project Depende</w:t>
      </w:r>
      <w:r w:rsidR="00D23CBB" w:rsidRPr="00C13026">
        <w:rPr>
          <w:sz w:val="24"/>
          <w:szCs w:val="24"/>
        </w:rPr>
        <w:t>ncies………………………………………………………………</w:t>
      </w:r>
      <w:proofErr w:type="gramStart"/>
      <w:r w:rsidR="00D23CBB" w:rsidRPr="00C13026">
        <w:rPr>
          <w:sz w:val="24"/>
          <w:szCs w:val="24"/>
        </w:rPr>
        <w:t>…..</w:t>
      </w:r>
      <w:proofErr w:type="gramEnd"/>
      <w:r w:rsidR="00D23CBB" w:rsidRPr="00C13026">
        <w:rPr>
          <w:sz w:val="24"/>
          <w:szCs w:val="24"/>
        </w:rPr>
        <w:t xml:space="preserve"> </w:t>
      </w:r>
      <w:r w:rsidR="000B4219">
        <w:rPr>
          <w:sz w:val="24"/>
          <w:szCs w:val="24"/>
        </w:rPr>
        <w:t>5</w:t>
      </w:r>
    </w:p>
    <w:p w14:paraId="601DDFCD" w14:textId="77777777" w:rsidR="00FC35DC" w:rsidRPr="00C13026" w:rsidRDefault="00FC35DC" w:rsidP="00DE177F">
      <w:pPr>
        <w:spacing w:line="276" w:lineRule="auto"/>
        <w:ind w:left="900"/>
        <w:rPr>
          <w:sz w:val="24"/>
          <w:szCs w:val="24"/>
        </w:rPr>
      </w:pPr>
    </w:p>
    <w:p w14:paraId="751F990E" w14:textId="4D42BAB2" w:rsidR="00FC35DC" w:rsidRPr="00C13026" w:rsidRDefault="00FC35DC" w:rsidP="00DE177F">
      <w:pPr>
        <w:pStyle w:val="ListParagraph"/>
        <w:numPr>
          <w:ilvl w:val="2"/>
          <w:numId w:val="38"/>
        </w:numPr>
        <w:spacing w:line="276" w:lineRule="auto"/>
        <w:ind w:left="1620"/>
        <w:rPr>
          <w:sz w:val="24"/>
          <w:szCs w:val="24"/>
        </w:rPr>
      </w:pPr>
      <w:r w:rsidRPr="00C13026">
        <w:rPr>
          <w:sz w:val="24"/>
          <w:szCs w:val="24"/>
        </w:rPr>
        <w:t>Work Breakdown Structure………………………………………………….....</w:t>
      </w:r>
      <w:r w:rsidR="00D23CBB" w:rsidRPr="00C13026">
        <w:rPr>
          <w:sz w:val="24"/>
          <w:szCs w:val="24"/>
        </w:rPr>
        <w:t>.......................</w:t>
      </w:r>
      <w:r w:rsidR="000B4219">
        <w:rPr>
          <w:sz w:val="24"/>
          <w:szCs w:val="24"/>
        </w:rPr>
        <w:t xml:space="preserve"> 6</w:t>
      </w:r>
    </w:p>
    <w:p w14:paraId="49EC9828" w14:textId="09BC970A" w:rsidR="00D23CBB" w:rsidRPr="00C13026" w:rsidRDefault="00D23CBB" w:rsidP="00DE177F">
      <w:pPr>
        <w:pStyle w:val="ListParagraph"/>
        <w:numPr>
          <w:ilvl w:val="2"/>
          <w:numId w:val="38"/>
        </w:numPr>
        <w:spacing w:line="276" w:lineRule="auto"/>
        <w:ind w:left="1620"/>
        <w:rPr>
          <w:sz w:val="24"/>
          <w:szCs w:val="24"/>
        </w:rPr>
      </w:pPr>
      <w:r w:rsidRPr="00C13026">
        <w:rPr>
          <w:sz w:val="24"/>
          <w:szCs w:val="24"/>
        </w:rPr>
        <w:t>Project Schedule…………………………………………………………………………………</w:t>
      </w:r>
      <w:proofErr w:type="gramStart"/>
      <w:r w:rsidRPr="00C13026">
        <w:rPr>
          <w:sz w:val="24"/>
          <w:szCs w:val="24"/>
        </w:rPr>
        <w:t>…..</w:t>
      </w:r>
      <w:proofErr w:type="gramEnd"/>
      <w:r w:rsidRPr="00C13026">
        <w:rPr>
          <w:sz w:val="24"/>
          <w:szCs w:val="24"/>
        </w:rPr>
        <w:t xml:space="preserve"> </w:t>
      </w:r>
      <w:r w:rsidR="000B4219">
        <w:rPr>
          <w:sz w:val="24"/>
          <w:szCs w:val="24"/>
        </w:rPr>
        <w:t xml:space="preserve"> 7</w:t>
      </w:r>
    </w:p>
    <w:p w14:paraId="37A0A614" w14:textId="12F4A9E2" w:rsidR="00D23CBB" w:rsidRPr="00C13026" w:rsidRDefault="00D23CBB" w:rsidP="00DE177F">
      <w:pPr>
        <w:pStyle w:val="ListParagraph"/>
        <w:numPr>
          <w:ilvl w:val="2"/>
          <w:numId w:val="38"/>
        </w:numPr>
        <w:spacing w:line="276" w:lineRule="auto"/>
        <w:ind w:left="1620"/>
        <w:rPr>
          <w:sz w:val="24"/>
          <w:szCs w:val="24"/>
        </w:rPr>
      </w:pPr>
      <w:r w:rsidRPr="00C13026">
        <w:rPr>
          <w:sz w:val="24"/>
          <w:szCs w:val="24"/>
        </w:rPr>
        <w:t>Project Schedule (</w:t>
      </w:r>
      <w:r w:rsidR="00A67CBB" w:rsidRPr="00C13026">
        <w:rPr>
          <w:sz w:val="24"/>
          <w:szCs w:val="24"/>
        </w:rPr>
        <w:t>Gantt</w:t>
      </w:r>
      <w:r w:rsidRPr="00C13026">
        <w:rPr>
          <w:sz w:val="24"/>
          <w:szCs w:val="24"/>
        </w:rPr>
        <w:t xml:space="preserve"> </w:t>
      </w:r>
      <w:proofErr w:type="gramStart"/>
      <w:r w:rsidRPr="00C13026">
        <w:rPr>
          <w:sz w:val="24"/>
          <w:szCs w:val="24"/>
        </w:rPr>
        <w:t>Chart)…</w:t>
      </w:r>
      <w:proofErr w:type="gramEnd"/>
      <w:r w:rsidRPr="00C13026">
        <w:rPr>
          <w:sz w:val="24"/>
          <w:szCs w:val="24"/>
        </w:rPr>
        <w:t xml:space="preserve">.…………………………………………………………….. </w:t>
      </w:r>
      <w:r w:rsidR="000B4219">
        <w:rPr>
          <w:sz w:val="24"/>
          <w:szCs w:val="24"/>
        </w:rPr>
        <w:t xml:space="preserve"> 8</w:t>
      </w:r>
    </w:p>
    <w:p w14:paraId="4249504D" w14:textId="190388B7" w:rsidR="00FC35DC" w:rsidRPr="00C13026" w:rsidRDefault="00FC35DC" w:rsidP="00DE177F">
      <w:pPr>
        <w:spacing w:line="276" w:lineRule="auto"/>
        <w:ind w:left="900"/>
        <w:rPr>
          <w:sz w:val="24"/>
          <w:szCs w:val="24"/>
        </w:rPr>
      </w:pPr>
    </w:p>
    <w:p w14:paraId="6D990163" w14:textId="00378902" w:rsidR="00FC35DC" w:rsidRPr="00C13026" w:rsidRDefault="00FC35DC" w:rsidP="00DE177F">
      <w:pPr>
        <w:pStyle w:val="ListParagraph"/>
        <w:numPr>
          <w:ilvl w:val="2"/>
          <w:numId w:val="38"/>
        </w:numPr>
        <w:spacing w:line="276" w:lineRule="auto"/>
        <w:ind w:left="1620"/>
        <w:rPr>
          <w:sz w:val="24"/>
          <w:szCs w:val="24"/>
        </w:rPr>
      </w:pPr>
      <w:r w:rsidRPr="00C13026">
        <w:rPr>
          <w:sz w:val="24"/>
          <w:szCs w:val="24"/>
        </w:rPr>
        <w:t>Project Budget…………………………………………………………………………………...</w:t>
      </w:r>
      <w:r w:rsidR="00DE177F">
        <w:rPr>
          <w:sz w:val="24"/>
          <w:szCs w:val="24"/>
        </w:rPr>
        <w:t>......</w:t>
      </w:r>
      <w:r w:rsidR="00D23CBB" w:rsidRPr="00C13026">
        <w:rPr>
          <w:sz w:val="24"/>
          <w:szCs w:val="24"/>
        </w:rPr>
        <w:t xml:space="preserve">  </w:t>
      </w:r>
      <w:r w:rsidR="000B4219">
        <w:rPr>
          <w:sz w:val="24"/>
          <w:szCs w:val="24"/>
        </w:rPr>
        <w:t>9</w:t>
      </w:r>
    </w:p>
    <w:p w14:paraId="55AAE333" w14:textId="3FA42C88" w:rsidR="00FC35DC" w:rsidRPr="00C13026" w:rsidRDefault="00FC35DC" w:rsidP="00DE177F">
      <w:pPr>
        <w:pStyle w:val="ListParagraph"/>
        <w:numPr>
          <w:ilvl w:val="2"/>
          <w:numId w:val="38"/>
        </w:numPr>
        <w:spacing w:line="276" w:lineRule="auto"/>
        <w:ind w:left="1620"/>
        <w:rPr>
          <w:sz w:val="24"/>
          <w:szCs w:val="24"/>
        </w:rPr>
      </w:pPr>
      <w:r w:rsidRPr="00C13026">
        <w:rPr>
          <w:sz w:val="24"/>
          <w:szCs w:val="24"/>
        </w:rPr>
        <w:t>Risk Management Plan</w:t>
      </w:r>
      <w:r w:rsidR="00BC779F" w:rsidRPr="00C13026">
        <w:rPr>
          <w:sz w:val="24"/>
          <w:szCs w:val="24"/>
        </w:rPr>
        <w:t xml:space="preserve">……………………………………………………………………………  </w:t>
      </w:r>
      <w:r w:rsidR="000B4219">
        <w:rPr>
          <w:sz w:val="24"/>
          <w:szCs w:val="24"/>
        </w:rPr>
        <w:t>10</w:t>
      </w:r>
    </w:p>
    <w:p w14:paraId="17DAED80" w14:textId="62731E68"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Potential Risks……………………………………………………</w:t>
      </w:r>
      <w:r w:rsidR="00B038E2" w:rsidRPr="00C13026">
        <w:rPr>
          <w:sz w:val="24"/>
          <w:szCs w:val="24"/>
        </w:rPr>
        <w:t>…..............................</w:t>
      </w:r>
      <w:r w:rsidR="00DE177F">
        <w:rPr>
          <w:sz w:val="24"/>
          <w:szCs w:val="24"/>
        </w:rPr>
        <w:t>.</w:t>
      </w:r>
      <w:r w:rsidR="00B038E2" w:rsidRPr="00C13026">
        <w:rPr>
          <w:sz w:val="24"/>
          <w:szCs w:val="24"/>
        </w:rPr>
        <w:t xml:space="preserve">  </w:t>
      </w:r>
      <w:r w:rsidR="000B4219">
        <w:rPr>
          <w:sz w:val="24"/>
          <w:szCs w:val="24"/>
        </w:rPr>
        <w:t>11</w:t>
      </w:r>
    </w:p>
    <w:p w14:paraId="44D61666" w14:textId="5A0DF454"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Probability Impact M</w:t>
      </w:r>
      <w:r w:rsidR="00B038E2" w:rsidRPr="00C13026">
        <w:rPr>
          <w:sz w:val="24"/>
          <w:szCs w:val="24"/>
        </w:rPr>
        <w:t>atrix……………………………………………………………</w:t>
      </w:r>
      <w:r w:rsidR="00DE177F">
        <w:rPr>
          <w:sz w:val="24"/>
          <w:szCs w:val="24"/>
        </w:rPr>
        <w:t>.</w:t>
      </w:r>
      <w:r w:rsidR="00B038E2" w:rsidRPr="00C13026">
        <w:rPr>
          <w:sz w:val="24"/>
          <w:szCs w:val="24"/>
        </w:rPr>
        <w:t xml:space="preserve">  </w:t>
      </w:r>
      <w:r w:rsidR="000B4219">
        <w:rPr>
          <w:sz w:val="24"/>
          <w:szCs w:val="24"/>
        </w:rPr>
        <w:t>12</w:t>
      </w:r>
    </w:p>
    <w:p w14:paraId="64262B28" w14:textId="47CBBBD6"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Risk Severity Matrix…………………………………………………………………</w:t>
      </w:r>
      <w:proofErr w:type="gramStart"/>
      <w:r w:rsidRPr="00C13026">
        <w:rPr>
          <w:sz w:val="24"/>
          <w:szCs w:val="24"/>
        </w:rPr>
        <w:t>….</w:t>
      </w:r>
      <w:r w:rsidR="00DE177F">
        <w:rPr>
          <w:sz w:val="24"/>
          <w:szCs w:val="24"/>
        </w:rPr>
        <w:t>.</w:t>
      </w:r>
      <w:proofErr w:type="gramEnd"/>
      <w:r w:rsidR="00C80B27" w:rsidRPr="00C13026">
        <w:rPr>
          <w:sz w:val="24"/>
          <w:szCs w:val="24"/>
        </w:rPr>
        <w:t xml:space="preserve">  </w:t>
      </w:r>
      <w:r w:rsidR="000B4219">
        <w:rPr>
          <w:sz w:val="24"/>
          <w:szCs w:val="24"/>
        </w:rPr>
        <w:t>13</w:t>
      </w:r>
    </w:p>
    <w:p w14:paraId="27529126" w14:textId="5436EFFE" w:rsidR="00FC35DC" w:rsidRPr="00C13026" w:rsidRDefault="00FC35DC" w:rsidP="00DE177F">
      <w:pPr>
        <w:pStyle w:val="ListParagraph"/>
        <w:numPr>
          <w:ilvl w:val="3"/>
          <w:numId w:val="38"/>
        </w:numPr>
        <w:spacing w:line="276" w:lineRule="auto"/>
        <w:ind w:left="2340"/>
        <w:rPr>
          <w:sz w:val="24"/>
          <w:szCs w:val="24"/>
        </w:rPr>
      </w:pPr>
      <w:r w:rsidRPr="00C13026">
        <w:rPr>
          <w:sz w:val="24"/>
          <w:szCs w:val="24"/>
        </w:rPr>
        <w:t>Risk Response Pla</w:t>
      </w:r>
      <w:r w:rsidR="00C80B27" w:rsidRPr="00C13026">
        <w:rPr>
          <w:sz w:val="24"/>
          <w:szCs w:val="24"/>
        </w:rPr>
        <w:t>n……………………………………………………………………...</w:t>
      </w:r>
      <w:r w:rsidR="00DE177F">
        <w:rPr>
          <w:sz w:val="24"/>
          <w:szCs w:val="24"/>
        </w:rPr>
        <w:t>.</w:t>
      </w:r>
      <w:r w:rsidR="00C80B27" w:rsidRPr="00C13026">
        <w:rPr>
          <w:sz w:val="24"/>
          <w:szCs w:val="24"/>
        </w:rPr>
        <w:t xml:space="preserve">  </w:t>
      </w:r>
      <w:r w:rsidR="000B4219">
        <w:rPr>
          <w:sz w:val="24"/>
          <w:szCs w:val="24"/>
        </w:rPr>
        <w:t>14</w:t>
      </w:r>
    </w:p>
    <w:p w14:paraId="25971CB3" w14:textId="77777777" w:rsidR="00FC35DC" w:rsidRPr="00C13026" w:rsidRDefault="00FC35DC" w:rsidP="00DE177F">
      <w:pPr>
        <w:spacing w:line="276" w:lineRule="auto"/>
        <w:ind w:left="900"/>
        <w:rPr>
          <w:sz w:val="24"/>
          <w:szCs w:val="24"/>
        </w:rPr>
      </w:pPr>
    </w:p>
    <w:p w14:paraId="3134B3DA" w14:textId="0D984867" w:rsidR="00FC35DC" w:rsidRPr="00C13026" w:rsidRDefault="00FC35DC" w:rsidP="00DE177F">
      <w:pPr>
        <w:pStyle w:val="ListParagraph"/>
        <w:numPr>
          <w:ilvl w:val="2"/>
          <w:numId w:val="38"/>
        </w:numPr>
        <w:spacing w:line="276" w:lineRule="auto"/>
        <w:ind w:left="1620"/>
        <w:rPr>
          <w:sz w:val="24"/>
          <w:szCs w:val="24"/>
        </w:rPr>
      </w:pPr>
      <w:r w:rsidRPr="00C13026">
        <w:rPr>
          <w:sz w:val="24"/>
          <w:szCs w:val="24"/>
        </w:rPr>
        <w:t>Quality Management P</w:t>
      </w:r>
      <w:r w:rsidR="008C2932" w:rsidRPr="00C13026">
        <w:rPr>
          <w:sz w:val="24"/>
          <w:szCs w:val="24"/>
        </w:rPr>
        <w:t>lan……………………………………………………………………</w:t>
      </w:r>
      <w:proofErr w:type="gramStart"/>
      <w:r w:rsidR="008C2932" w:rsidRPr="00C13026">
        <w:rPr>
          <w:sz w:val="24"/>
          <w:szCs w:val="24"/>
        </w:rPr>
        <w:t>…..</w:t>
      </w:r>
      <w:proofErr w:type="gramEnd"/>
      <w:r w:rsidR="008C2932" w:rsidRPr="00C13026">
        <w:rPr>
          <w:sz w:val="24"/>
          <w:szCs w:val="24"/>
        </w:rPr>
        <w:t xml:space="preserve">  </w:t>
      </w:r>
      <w:r w:rsidR="000B4219">
        <w:rPr>
          <w:sz w:val="24"/>
          <w:szCs w:val="24"/>
        </w:rPr>
        <w:t>16</w:t>
      </w:r>
    </w:p>
    <w:p w14:paraId="08643A78" w14:textId="75A74847" w:rsidR="008C2932" w:rsidRPr="00C13026" w:rsidRDefault="008C2932" w:rsidP="00DE177F">
      <w:pPr>
        <w:pStyle w:val="ListParagraph"/>
        <w:numPr>
          <w:ilvl w:val="3"/>
          <w:numId w:val="38"/>
        </w:numPr>
        <w:spacing w:line="276" w:lineRule="auto"/>
        <w:ind w:left="2340"/>
        <w:rPr>
          <w:sz w:val="24"/>
          <w:szCs w:val="24"/>
        </w:rPr>
      </w:pPr>
      <w:r w:rsidRPr="00C13026">
        <w:rPr>
          <w:sz w:val="24"/>
          <w:szCs w:val="24"/>
        </w:rPr>
        <w:t>Project Quality Control………………………………</w:t>
      </w:r>
      <w:r w:rsidR="00E14165" w:rsidRPr="00C13026">
        <w:rPr>
          <w:sz w:val="24"/>
          <w:szCs w:val="24"/>
        </w:rPr>
        <w:t>………………………………</w:t>
      </w:r>
      <w:r w:rsidR="00E7269D">
        <w:rPr>
          <w:sz w:val="24"/>
          <w:szCs w:val="24"/>
        </w:rPr>
        <w:t>...</w:t>
      </w:r>
      <w:r w:rsidRPr="00C13026">
        <w:rPr>
          <w:sz w:val="24"/>
          <w:szCs w:val="24"/>
        </w:rPr>
        <w:t xml:space="preserve">.  </w:t>
      </w:r>
      <w:r w:rsidR="000B4219">
        <w:rPr>
          <w:sz w:val="24"/>
          <w:szCs w:val="24"/>
        </w:rPr>
        <w:t>16</w:t>
      </w:r>
    </w:p>
    <w:p w14:paraId="4E4F5330" w14:textId="0EE7D70A" w:rsidR="008C2932" w:rsidRPr="00C13026" w:rsidRDefault="008C2932" w:rsidP="00DE177F">
      <w:pPr>
        <w:pStyle w:val="ListParagraph"/>
        <w:numPr>
          <w:ilvl w:val="3"/>
          <w:numId w:val="38"/>
        </w:numPr>
        <w:spacing w:line="276" w:lineRule="auto"/>
        <w:ind w:left="2340"/>
        <w:rPr>
          <w:sz w:val="24"/>
          <w:szCs w:val="24"/>
        </w:rPr>
      </w:pPr>
      <w:r w:rsidRPr="00C13026">
        <w:rPr>
          <w:sz w:val="24"/>
          <w:szCs w:val="24"/>
        </w:rPr>
        <w:t>Project Quality Assurance………………………………</w:t>
      </w:r>
      <w:r w:rsidR="00E14165" w:rsidRPr="00C13026">
        <w:rPr>
          <w:sz w:val="24"/>
          <w:szCs w:val="24"/>
        </w:rPr>
        <w:t>…………………………</w:t>
      </w:r>
      <w:proofErr w:type="gramStart"/>
      <w:r w:rsidR="00E14165" w:rsidRPr="00C13026">
        <w:rPr>
          <w:sz w:val="24"/>
          <w:szCs w:val="24"/>
        </w:rPr>
        <w:t>….</w:t>
      </w:r>
      <w:r w:rsidR="00E7269D">
        <w:rPr>
          <w:sz w:val="24"/>
          <w:szCs w:val="24"/>
        </w:rPr>
        <w:t>.</w:t>
      </w:r>
      <w:proofErr w:type="gramEnd"/>
      <w:r w:rsidR="00E7269D">
        <w:rPr>
          <w:sz w:val="24"/>
          <w:szCs w:val="24"/>
        </w:rPr>
        <w:t xml:space="preserve"> </w:t>
      </w:r>
      <w:r w:rsidRPr="00C13026">
        <w:rPr>
          <w:sz w:val="24"/>
          <w:szCs w:val="24"/>
        </w:rPr>
        <w:t xml:space="preserve"> </w:t>
      </w:r>
      <w:r w:rsidR="000B4219">
        <w:rPr>
          <w:sz w:val="24"/>
          <w:szCs w:val="24"/>
        </w:rPr>
        <w:t>16</w:t>
      </w:r>
    </w:p>
    <w:p w14:paraId="27283E6F" w14:textId="4FE20D1D" w:rsidR="008C2932" w:rsidRPr="00C13026" w:rsidRDefault="008C2932" w:rsidP="00DE177F">
      <w:pPr>
        <w:pStyle w:val="ListParagraph"/>
        <w:numPr>
          <w:ilvl w:val="3"/>
          <w:numId w:val="38"/>
        </w:numPr>
        <w:spacing w:line="276" w:lineRule="auto"/>
        <w:ind w:left="2340"/>
        <w:rPr>
          <w:sz w:val="24"/>
          <w:szCs w:val="24"/>
        </w:rPr>
      </w:pPr>
      <w:r w:rsidRPr="00C13026">
        <w:rPr>
          <w:sz w:val="24"/>
          <w:szCs w:val="24"/>
        </w:rPr>
        <w:t>Quality Team Roles and Responsibilities………………………………</w:t>
      </w:r>
      <w:r w:rsidR="00E7269D">
        <w:rPr>
          <w:sz w:val="24"/>
          <w:szCs w:val="24"/>
        </w:rPr>
        <w:t>……….</w:t>
      </w:r>
      <w:r w:rsidRPr="00C13026">
        <w:rPr>
          <w:sz w:val="24"/>
          <w:szCs w:val="24"/>
        </w:rPr>
        <w:t xml:space="preserve">  </w:t>
      </w:r>
      <w:r w:rsidR="000B4219">
        <w:rPr>
          <w:sz w:val="24"/>
          <w:szCs w:val="24"/>
        </w:rPr>
        <w:t>17</w:t>
      </w:r>
    </w:p>
    <w:p w14:paraId="4DE48E35" w14:textId="4CD5D3CE" w:rsidR="00FC35DC" w:rsidRPr="00C13026" w:rsidRDefault="00FC35DC" w:rsidP="00DE177F">
      <w:pPr>
        <w:pStyle w:val="ListParagraph"/>
        <w:numPr>
          <w:ilvl w:val="2"/>
          <w:numId w:val="38"/>
        </w:numPr>
        <w:spacing w:line="276" w:lineRule="auto"/>
        <w:ind w:left="1620"/>
        <w:rPr>
          <w:sz w:val="24"/>
          <w:szCs w:val="24"/>
        </w:rPr>
      </w:pPr>
      <w:r w:rsidRPr="00C13026">
        <w:rPr>
          <w:sz w:val="24"/>
          <w:szCs w:val="24"/>
        </w:rPr>
        <w:t>Communication Management Plan…………………………………………</w:t>
      </w:r>
      <w:r w:rsidR="00E7269D">
        <w:rPr>
          <w:sz w:val="24"/>
          <w:szCs w:val="24"/>
        </w:rPr>
        <w:t>.......................</w:t>
      </w:r>
      <w:r w:rsidR="00325D67" w:rsidRPr="00C13026">
        <w:rPr>
          <w:sz w:val="24"/>
          <w:szCs w:val="24"/>
        </w:rPr>
        <w:t xml:space="preserve">.  </w:t>
      </w:r>
      <w:r w:rsidR="000B4219">
        <w:rPr>
          <w:sz w:val="24"/>
          <w:szCs w:val="24"/>
        </w:rPr>
        <w:t>19</w:t>
      </w:r>
    </w:p>
    <w:p w14:paraId="54306331" w14:textId="162D3413" w:rsidR="00FC35DC" w:rsidRDefault="00FC35DC" w:rsidP="00DE177F">
      <w:pPr>
        <w:pStyle w:val="ListParagraph"/>
        <w:numPr>
          <w:ilvl w:val="2"/>
          <w:numId w:val="38"/>
        </w:numPr>
        <w:spacing w:line="276" w:lineRule="auto"/>
        <w:ind w:left="1620"/>
        <w:rPr>
          <w:sz w:val="24"/>
          <w:szCs w:val="24"/>
        </w:rPr>
      </w:pPr>
      <w:r w:rsidRPr="00C13026">
        <w:rPr>
          <w:sz w:val="24"/>
          <w:szCs w:val="24"/>
        </w:rPr>
        <w:t>Stakeholder Analysis Ma</w:t>
      </w:r>
      <w:r w:rsidR="00E7269D">
        <w:rPr>
          <w:sz w:val="24"/>
          <w:szCs w:val="24"/>
        </w:rPr>
        <w:t>trix……………………………………………………………………</w:t>
      </w:r>
      <w:r w:rsidR="00325D67" w:rsidRPr="00C13026">
        <w:rPr>
          <w:sz w:val="24"/>
          <w:szCs w:val="24"/>
        </w:rPr>
        <w:t xml:space="preserve">.  </w:t>
      </w:r>
      <w:r w:rsidR="000B4219">
        <w:rPr>
          <w:sz w:val="24"/>
          <w:szCs w:val="24"/>
        </w:rPr>
        <w:t>21</w:t>
      </w:r>
    </w:p>
    <w:p w14:paraId="2139D9AA" w14:textId="006F6431" w:rsidR="00E84318" w:rsidRPr="00C13026" w:rsidRDefault="00E84318" w:rsidP="00DE177F">
      <w:pPr>
        <w:pStyle w:val="ListParagraph"/>
        <w:numPr>
          <w:ilvl w:val="2"/>
          <w:numId w:val="38"/>
        </w:numPr>
        <w:spacing w:line="276" w:lineRule="auto"/>
        <w:ind w:left="1620"/>
        <w:rPr>
          <w:sz w:val="24"/>
          <w:szCs w:val="24"/>
        </w:rPr>
      </w:pPr>
      <w:r>
        <w:rPr>
          <w:sz w:val="24"/>
          <w:szCs w:val="24"/>
        </w:rPr>
        <w:t>Customer Acceptance Form</w:t>
      </w:r>
      <w:r w:rsidR="00D40886">
        <w:rPr>
          <w:sz w:val="24"/>
          <w:szCs w:val="24"/>
        </w:rPr>
        <w:t>…………………………………………………………………</w:t>
      </w:r>
      <w:proofErr w:type="gramStart"/>
      <w:r w:rsidR="00D40886">
        <w:rPr>
          <w:sz w:val="24"/>
          <w:szCs w:val="24"/>
        </w:rPr>
        <w:t>…..</w:t>
      </w:r>
      <w:proofErr w:type="gramEnd"/>
      <w:r w:rsidR="00D40886">
        <w:rPr>
          <w:sz w:val="24"/>
          <w:szCs w:val="24"/>
        </w:rPr>
        <w:t xml:space="preserve">  23</w:t>
      </w:r>
    </w:p>
    <w:p w14:paraId="7630D658" w14:textId="69BA368A" w:rsidR="007572B4" w:rsidRDefault="00FC35DC" w:rsidP="002A4C59">
      <w:r>
        <w:br w:type="page"/>
      </w:r>
    </w:p>
    <w:p w14:paraId="52887E3E" w14:textId="20AC8796" w:rsidR="0061559E" w:rsidRPr="00D4412B" w:rsidRDefault="00A926CF" w:rsidP="00D4412B">
      <w:pPr>
        <w:pStyle w:val="Heading3"/>
      </w:pPr>
      <w:r w:rsidRPr="00D4412B">
        <w:lastRenderedPageBreak/>
        <w:t>PROJECT DEFINITION DOCUMENT</w:t>
      </w:r>
    </w:p>
    <w:p w14:paraId="15DA5080" w14:textId="77777777" w:rsidR="00947FEE" w:rsidRPr="00947FEE" w:rsidRDefault="00947FEE" w:rsidP="00947FEE"/>
    <w:p w14:paraId="4D903A09" w14:textId="444237CC" w:rsidR="00EA6385" w:rsidRPr="0061559E" w:rsidRDefault="00EA6385" w:rsidP="002A4C59">
      <w:pPr>
        <w:pStyle w:val="subheading"/>
      </w:pPr>
      <w:r w:rsidRPr="0061559E">
        <w:t>Purpose</w:t>
      </w:r>
    </w:p>
    <w:p w14:paraId="339B80AC" w14:textId="3693EF63" w:rsidR="00EA6385" w:rsidRPr="00EA6385" w:rsidRDefault="00EA6385" w:rsidP="00947FEE">
      <w:pPr>
        <w:pStyle w:val="points"/>
      </w:pPr>
      <w:r>
        <w:t xml:space="preserve">To implement </w:t>
      </w:r>
      <w:r w:rsidR="003B5EFC">
        <w:t xml:space="preserve">and maintain </w:t>
      </w:r>
      <w:r>
        <w:t xml:space="preserve">the </w:t>
      </w:r>
      <w:r w:rsidR="0019295A">
        <w:t>shuttle service between Newark and</w:t>
      </w:r>
      <w:r w:rsidR="004521A2">
        <w:t xml:space="preserve"> New Brunswick</w:t>
      </w:r>
      <w:r w:rsidR="0019295A">
        <w:t xml:space="preserve"> Rutgers Campuses</w:t>
      </w:r>
      <w:r w:rsidR="004521A2">
        <w:t>;</w:t>
      </w:r>
      <w:r w:rsidR="00F644FE">
        <w:t xml:space="preserve"> overcome the transportation difficulty faced by students travelling between the two campuses.</w:t>
      </w:r>
    </w:p>
    <w:p w14:paraId="61845501" w14:textId="77777777" w:rsidR="00EA6385" w:rsidRPr="00EA6385" w:rsidRDefault="00EA6385" w:rsidP="002A4C59"/>
    <w:p w14:paraId="0B447BC4" w14:textId="0ED4548C" w:rsidR="00EA6385" w:rsidRPr="0061559E" w:rsidRDefault="00EA6385" w:rsidP="002A4C59">
      <w:pPr>
        <w:pStyle w:val="subheading"/>
      </w:pPr>
      <w:r w:rsidRPr="0061559E">
        <w:t>Goals and Objectives</w:t>
      </w:r>
    </w:p>
    <w:p w14:paraId="41F2AA1D" w14:textId="16A9D199" w:rsidR="00352450" w:rsidRDefault="0019295A" w:rsidP="00947FEE">
      <w:pPr>
        <w:pStyle w:val="points"/>
      </w:pPr>
      <w:r>
        <w:t xml:space="preserve">To plan a </w:t>
      </w:r>
      <w:r w:rsidR="007A0498">
        <w:t xml:space="preserve">shuttle service for the </w:t>
      </w:r>
      <w:r>
        <w:t xml:space="preserve">students travelling between </w:t>
      </w:r>
      <w:r w:rsidR="007A0498">
        <w:t>Newark and New</w:t>
      </w:r>
      <w:r>
        <w:t xml:space="preserve"> Brunswick Rutgers Campus</w:t>
      </w:r>
    </w:p>
    <w:p w14:paraId="0036C324" w14:textId="15405E7A" w:rsidR="0019295A" w:rsidRDefault="0019295A" w:rsidP="00947FEE">
      <w:pPr>
        <w:pStyle w:val="points"/>
      </w:pPr>
      <w:r>
        <w:t>Plan the operation of the shuttle</w:t>
      </w:r>
      <w:r w:rsidR="00FA589A">
        <w:t xml:space="preserve">, get necessary approvals </w:t>
      </w:r>
      <w:r>
        <w:t>and</w:t>
      </w:r>
      <w:r w:rsidR="00FA589A">
        <w:t xml:space="preserve"> implement it within the time frame of the project</w:t>
      </w:r>
    </w:p>
    <w:p w14:paraId="61753C78" w14:textId="61DEF31F" w:rsidR="00FA589A" w:rsidRDefault="00FA589A" w:rsidP="00947FEE">
      <w:pPr>
        <w:pStyle w:val="points"/>
      </w:pPr>
      <w:r>
        <w:t>Minimize students missing classes due to the distance between the campus and encourage them to take classes from both the campus.</w:t>
      </w:r>
    </w:p>
    <w:p w14:paraId="48B9799B" w14:textId="648FE5F5" w:rsidR="00FA589A" w:rsidRPr="00EA6385" w:rsidRDefault="00FA589A" w:rsidP="00947FEE">
      <w:pPr>
        <w:pStyle w:val="points"/>
      </w:pPr>
      <w:r>
        <w:t>Maintain the operations with minimum delays and operate the shuttle in the right time to ensure students can take classes in both the campus on the same day.</w:t>
      </w:r>
    </w:p>
    <w:p w14:paraId="0FF836FB" w14:textId="77777777" w:rsidR="00EA6385" w:rsidRPr="00EA6385" w:rsidRDefault="00EA6385" w:rsidP="002A4C59"/>
    <w:p w14:paraId="0B2F96FD" w14:textId="671EB6A2" w:rsidR="00EA6385" w:rsidRPr="0061559E" w:rsidRDefault="00EA6385" w:rsidP="002A4C59">
      <w:pPr>
        <w:pStyle w:val="subheading"/>
      </w:pPr>
      <w:r w:rsidRPr="0061559E">
        <w:t>Success Criteria</w:t>
      </w:r>
    </w:p>
    <w:p w14:paraId="2CF546E2" w14:textId="0D4992AC" w:rsidR="000A7A7B" w:rsidRDefault="00C62ACC" w:rsidP="00947FEE">
      <w:pPr>
        <w:pStyle w:val="points"/>
      </w:pPr>
      <w:r>
        <w:t>To get approval by completing the test-run</w:t>
      </w:r>
      <w:r w:rsidR="00347D19">
        <w:t>, with not more than 3 test runs.</w:t>
      </w:r>
    </w:p>
    <w:p w14:paraId="074F6E5D" w14:textId="3572F6E8" w:rsidR="00347D19" w:rsidRDefault="004C15C1" w:rsidP="00947FEE">
      <w:pPr>
        <w:pStyle w:val="points"/>
      </w:pPr>
      <w:r>
        <w:t>To get approval from the board for the budget.</w:t>
      </w:r>
    </w:p>
    <w:p w14:paraId="61FCAC83" w14:textId="5C5E1299" w:rsidR="004C15C1" w:rsidRDefault="004C15C1" w:rsidP="00947FEE">
      <w:pPr>
        <w:pStyle w:val="points"/>
      </w:pPr>
      <w:r>
        <w:t xml:space="preserve">The schedule for the shuttle should be finalized and operations should start in </w:t>
      </w:r>
      <w:r w:rsidR="006172C9">
        <w:t>3-</w:t>
      </w:r>
      <w:r>
        <w:t>month time</w:t>
      </w:r>
      <w:r w:rsidR="006172C9">
        <w:t xml:space="preserve"> frame</w:t>
      </w:r>
      <w:r>
        <w:t>.</w:t>
      </w:r>
    </w:p>
    <w:p w14:paraId="05F0099A" w14:textId="15D71B37" w:rsidR="00960A29" w:rsidRDefault="00960A29" w:rsidP="00947FEE">
      <w:pPr>
        <w:pStyle w:val="points"/>
      </w:pPr>
      <w:r>
        <w:t>All the test-runs for the approval and time scheduling must also be within the time allotted for the entire project.</w:t>
      </w:r>
    </w:p>
    <w:p w14:paraId="09C820F8" w14:textId="5B618537" w:rsidR="004C15C1" w:rsidRDefault="009C7E92" w:rsidP="00947FEE">
      <w:pPr>
        <w:pStyle w:val="points"/>
      </w:pPr>
      <w:r>
        <w:t>All planning and test-runs should not exceed b</w:t>
      </w:r>
      <w:r w:rsidR="00A95944">
        <w:t>eyond</w:t>
      </w:r>
      <w:r w:rsidR="00350BC1">
        <w:t xml:space="preserve"> the budget.</w:t>
      </w:r>
    </w:p>
    <w:p w14:paraId="3B2B5150" w14:textId="4E41B87F" w:rsidR="0016034C" w:rsidRDefault="0016034C" w:rsidP="00947FEE">
      <w:pPr>
        <w:pStyle w:val="points"/>
      </w:pPr>
      <w:r>
        <w:t>To accomplish at least</w:t>
      </w:r>
      <w:r w:rsidR="00016F91">
        <w:t xml:space="preserve"> 4</w:t>
      </w:r>
      <w:r>
        <w:t xml:space="preserve"> round trips per day between the campuses.</w:t>
      </w:r>
    </w:p>
    <w:p w14:paraId="4320C59F" w14:textId="24F63434" w:rsidR="003851F7" w:rsidRPr="00EA6385" w:rsidRDefault="00907838" w:rsidP="00947FEE">
      <w:pPr>
        <w:pStyle w:val="points"/>
      </w:pPr>
      <w:r>
        <w:t>To have less than 3 or no breakdowns per month.</w:t>
      </w:r>
    </w:p>
    <w:p w14:paraId="76A699DD" w14:textId="78F099FA" w:rsidR="00EA6385" w:rsidRPr="0061559E" w:rsidRDefault="00EA6385" w:rsidP="002A4C59">
      <w:pPr>
        <w:pStyle w:val="subheading"/>
      </w:pPr>
      <w:r w:rsidRPr="0061559E">
        <w:t>Assumptions</w:t>
      </w:r>
    </w:p>
    <w:p w14:paraId="2103A093" w14:textId="794ED20C" w:rsidR="00EA6385" w:rsidRPr="00EA6385" w:rsidRDefault="00354C5E" w:rsidP="00947FEE">
      <w:pPr>
        <w:pStyle w:val="points"/>
      </w:pPr>
      <w:r>
        <w:t xml:space="preserve">More drivers are recruited for operating the </w:t>
      </w:r>
      <w:proofErr w:type="spellStart"/>
      <w:r>
        <w:t>SuperLoop</w:t>
      </w:r>
      <w:proofErr w:type="spellEnd"/>
      <w:r>
        <w:t xml:space="preserve"> shuttle and RUDOTS is ready to fund.</w:t>
      </w:r>
    </w:p>
    <w:p w14:paraId="2333ED76" w14:textId="3AC46CFC" w:rsidR="00EA6385" w:rsidRPr="00EA6385" w:rsidRDefault="00354C5E" w:rsidP="00947FEE">
      <w:pPr>
        <w:pStyle w:val="points"/>
      </w:pPr>
      <w:r>
        <w:t xml:space="preserve">NJDOT approves the free toll pass for all the </w:t>
      </w:r>
      <w:proofErr w:type="spellStart"/>
      <w:r>
        <w:t>SuperLoop</w:t>
      </w:r>
      <w:proofErr w:type="spellEnd"/>
      <w:r>
        <w:t xml:space="preserve"> shuttles.</w:t>
      </w:r>
    </w:p>
    <w:p w14:paraId="1A299B57" w14:textId="5E32BD74" w:rsidR="00EA6385" w:rsidRPr="00EA6385" w:rsidRDefault="00354C5E" w:rsidP="00947FEE">
      <w:pPr>
        <w:pStyle w:val="points"/>
      </w:pPr>
      <w:r>
        <w:t>The Test-run is approved by both NJDOT and RUDOTS.</w:t>
      </w:r>
    </w:p>
    <w:p w14:paraId="4939196B" w14:textId="3BE237F3" w:rsidR="00EA6385" w:rsidRPr="00EA6385" w:rsidRDefault="00354C5E" w:rsidP="00947FEE">
      <w:pPr>
        <w:pStyle w:val="points"/>
      </w:pPr>
      <w:r>
        <w:t xml:space="preserve">There is enough fund to buy more buses for the </w:t>
      </w:r>
      <w:proofErr w:type="spellStart"/>
      <w:r>
        <w:t>SuperLoop</w:t>
      </w:r>
      <w:proofErr w:type="spellEnd"/>
      <w:r>
        <w:t xml:space="preserve"> Shuttle</w:t>
      </w:r>
      <w:r w:rsidR="00EA6385" w:rsidRPr="00EA6385">
        <w:t>.</w:t>
      </w:r>
    </w:p>
    <w:p w14:paraId="2E90FC48" w14:textId="7D17B834" w:rsidR="00EA6385" w:rsidRDefault="00C12B1F" w:rsidP="00947FEE">
      <w:pPr>
        <w:pStyle w:val="points"/>
      </w:pPr>
      <w:r>
        <w:t xml:space="preserve">The Rutgers board decides to fund the </w:t>
      </w:r>
      <w:r w:rsidR="00354C5E">
        <w:t>project</w:t>
      </w:r>
      <w:r w:rsidR="00EA6385" w:rsidRPr="00EA6385">
        <w:t>.</w:t>
      </w:r>
    </w:p>
    <w:p w14:paraId="67C68D81" w14:textId="3C5EF4D3" w:rsidR="007D28B0" w:rsidRDefault="00441A18" w:rsidP="00947FEE">
      <w:pPr>
        <w:pStyle w:val="points"/>
      </w:pPr>
      <w:r>
        <w:t>Three months are sufficient to complete the test-run, buy more buses, allot appropriate time, and bring the shuttle service up and running.</w:t>
      </w:r>
    </w:p>
    <w:p w14:paraId="143D7A7F" w14:textId="77777777" w:rsidR="00947FEE" w:rsidRDefault="00947FEE" w:rsidP="00947FEE">
      <w:pPr>
        <w:pStyle w:val="points"/>
        <w:numPr>
          <w:ilvl w:val="0"/>
          <w:numId w:val="0"/>
        </w:numPr>
        <w:ind w:left="1440" w:hanging="360"/>
      </w:pPr>
    </w:p>
    <w:p w14:paraId="5FDCFDAF" w14:textId="01808AB3" w:rsidR="00354C5E" w:rsidRDefault="00354C5E" w:rsidP="00947FEE">
      <w:pPr>
        <w:pStyle w:val="points"/>
      </w:pPr>
      <w:r>
        <w:t>Time to commute the shuttle one-way is standard across all the seasons.</w:t>
      </w:r>
    </w:p>
    <w:p w14:paraId="5C9CAC08" w14:textId="53358A45" w:rsidR="00354C5E" w:rsidRDefault="000C2016" w:rsidP="00947FEE">
      <w:pPr>
        <w:pStyle w:val="points"/>
      </w:pPr>
      <w:r>
        <w:t>Extreme Weather conditions a</w:t>
      </w:r>
      <w:r w:rsidR="00354C5E">
        <w:t>bsent.</w:t>
      </w:r>
    </w:p>
    <w:p w14:paraId="786E05EF" w14:textId="268D7CD2" w:rsidR="00354C5E" w:rsidRPr="00EA6385" w:rsidRDefault="00354C5E" w:rsidP="00947FEE">
      <w:pPr>
        <w:pStyle w:val="points"/>
      </w:pPr>
      <w:r>
        <w:t>Buses do not have breakdowns often, and back up buses are available.</w:t>
      </w:r>
    </w:p>
    <w:p w14:paraId="0B2B2AE7" w14:textId="77777777" w:rsidR="00EA6385" w:rsidRPr="00EA6385" w:rsidRDefault="00EA6385" w:rsidP="002A4C59"/>
    <w:p w14:paraId="7CB95E85" w14:textId="72508A28" w:rsidR="00EA6385" w:rsidRPr="0061559E" w:rsidRDefault="00EA6385" w:rsidP="002A4C59">
      <w:pPr>
        <w:pStyle w:val="subheading"/>
      </w:pPr>
      <w:r w:rsidRPr="0061559E">
        <w:lastRenderedPageBreak/>
        <w:t>Constraints</w:t>
      </w:r>
    </w:p>
    <w:p w14:paraId="6E6C15CA" w14:textId="521784ED" w:rsidR="00EA6385" w:rsidRPr="00EA6385" w:rsidRDefault="00573EE0" w:rsidP="00947FEE">
      <w:pPr>
        <w:pStyle w:val="points"/>
      </w:pPr>
      <w:r>
        <w:t xml:space="preserve">Time constraint to make the </w:t>
      </w:r>
      <w:proofErr w:type="spellStart"/>
      <w:r w:rsidR="00F52BE3">
        <w:t>SuperLoop</w:t>
      </w:r>
      <w:proofErr w:type="spellEnd"/>
      <w:r>
        <w:t xml:space="preserve"> up and running in </w:t>
      </w:r>
      <w:proofErr w:type="gramStart"/>
      <w:r w:rsidR="00B05B1A">
        <w:t>3 month</w:t>
      </w:r>
      <w:proofErr w:type="gramEnd"/>
      <w:r w:rsidR="00B05B1A">
        <w:t xml:space="preserve"> </w:t>
      </w:r>
      <w:r>
        <w:t>time.</w:t>
      </w:r>
    </w:p>
    <w:p w14:paraId="438CE1CA" w14:textId="5FC1D805" w:rsidR="00EA6385" w:rsidRPr="00EA6385" w:rsidRDefault="00573EE0" w:rsidP="00947FEE">
      <w:pPr>
        <w:pStyle w:val="points"/>
      </w:pPr>
      <w:r>
        <w:t>The test run must be run and all the improvements necessary to be done in the time limit.</w:t>
      </w:r>
    </w:p>
    <w:p w14:paraId="4C04BD84" w14:textId="092A3147" w:rsidR="00EA6385" w:rsidRPr="00EA6385" w:rsidRDefault="00F52BE3" w:rsidP="00947FEE">
      <w:pPr>
        <w:pStyle w:val="points"/>
      </w:pPr>
      <w:r>
        <w:t>Budget constraint as the budget should cover all the breakdowns and repair costs.</w:t>
      </w:r>
    </w:p>
    <w:p w14:paraId="6CE74971" w14:textId="0858BA62" w:rsidR="00EA6385" w:rsidRDefault="00F52BE3" w:rsidP="00947FEE">
      <w:pPr>
        <w:pStyle w:val="points"/>
      </w:pPr>
      <w:r>
        <w:t>Limited number of days to hire extra drivers, and buy more buses.</w:t>
      </w:r>
    </w:p>
    <w:p w14:paraId="50C09D20" w14:textId="4EF2E857" w:rsidR="00F52BE3" w:rsidRPr="00EA6385" w:rsidRDefault="00F52BE3" w:rsidP="00947FEE">
      <w:pPr>
        <w:pStyle w:val="points"/>
      </w:pPr>
      <w:r>
        <w:t xml:space="preserve">Time constraint for the approval of free toll pass for the </w:t>
      </w:r>
      <w:proofErr w:type="spellStart"/>
      <w:r>
        <w:t>SuperLoop</w:t>
      </w:r>
      <w:proofErr w:type="spellEnd"/>
      <w:r>
        <w:t xml:space="preserve"> shuttle.</w:t>
      </w:r>
    </w:p>
    <w:p w14:paraId="1D27B33B" w14:textId="2E9F142D" w:rsidR="00EA6385" w:rsidRPr="00EA6385" w:rsidRDefault="00F52BE3" w:rsidP="00947FEE">
      <w:pPr>
        <w:pStyle w:val="points"/>
      </w:pPr>
      <w:r w:rsidRPr="00EA6385">
        <w:t>Coordinate time and date of various entities involved.</w:t>
      </w:r>
    </w:p>
    <w:p w14:paraId="67D3C6A8" w14:textId="78871F80" w:rsidR="00EA6385" w:rsidRPr="0061559E" w:rsidRDefault="00EA6385" w:rsidP="002A4C59">
      <w:pPr>
        <w:pStyle w:val="subheading"/>
      </w:pPr>
      <w:r w:rsidRPr="0061559E">
        <w:t>Risks</w:t>
      </w:r>
    </w:p>
    <w:p w14:paraId="4278FC83" w14:textId="61EB2540" w:rsidR="00EA6385" w:rsidRPr="00EA6385" w:rsidRDefault="00482177" w:rsidP="00947FEE">
      <w:pPr>
        <w:pStyle w:val="points"/>
      </w:pPr>
      <w:r>
        <w:t>Frequent bus breakdown</w:t>
      </w:r>
      <w:r w:rsidR="00EA6385" w:rsidRPr="00EA6385">
        <w:t>.</w:t>
      </w:r>
    </w:p>
    <w:p w14:paraId="367C137E" w14:textId="06274FEA" w:rsidR="00EA6385" w:rsidRPr="00EA6385" w:rsidRDefault="0050119A" w:rsidP="00947FEE">
      <w:pPr>
        <w:pStyle w:val="points"/>
      </w:pPr>
      <w:r>
        <w:t>Driver</w:t>
      </w:r>
      <w:r w:rsidR="00EA6385" w:rsidRPr="00EA6385">
        <w:t>/crew injury, sickness, or unavailability.</w:t>
      </w:r>
    </w:p>
    <w:p w14:paraId="5104A3D0" w14:textId="288F2991" w:rsidR="00EA6385" w:rsidRPr="00EA6385" w:rsidRDefault="00EA6385" w:rsidP="00947FEE">
      <w:pPr>
        <w:pStyle w:val="points"/>
      </w:pPr>
      <w:r w:rsidRPr="00EA6385">
        <w:t xml:space="preserve">Unforeseeable </w:t>
      </w:r>
      <w:r w:rsidR="00F73D91">
        <w:t>breakdown and repair</w:t>
      </w:r>
      <w:r w:rsidRPr="00EA6385">
        <w:t xml:space="preserve"> costs.</w:t>
      </w:r>
    </w:p>
    <w:p w14:paraId="3A0D30A3" w14:textId="3B3D7592" w:rsidR="00EA6385" w:rsidRPr="00EA6385" w:rsidRDefault="00F73D91" w:rsidP="00947FEE">
      <w:pPr>
        <w:pStyle w:val="points"/>
      </w:pPr>
      <w:r>
        <w:t>Need for multiple test runs</w:t>
      </w:r>
      <w:r w:rsidR="00EA6385" w:rsidRPr="00EA6385">
        <w:t>.</w:t>
      </w:r>
    </w:p>
    <w:p w14:paraId="270FC165" w14:textId="232EBD2F" w:rsidR="00EA6385" w:rsidRDefault="00482177" w:rsidP="00947FEE">
      <w:pPr>
        <w:pStyle w:val="points"/>
      </w:pPr>
      <w:r>
        <w:t>Funding</w:t>
      </w:r>
      <w:r w:rsidR="00EA6385" w:rsidRPr="00EA6385">
        <w:t xml:space="preserve"> not approved. </w:t>
      </w:r>
    </w:p>
    <w:p w14:paraId="531C6D8B" w14:textId="04A3538D" w:rsidR="00482177" w:rsidRPr="00EA6385" w:rsidRDefault="00482177" w:rsidP="00947FEE">
      <w:pPr>
        <w:pStyle w:val="points"/>
      </w:pPr>
      <w:r>
        <w:t>Funding reduced in future.</w:t>
      </w:r>
    </w:p>
    <w:p w14:paraId="227B13EA" w14:textId="77777777" w:rsidR="00EA6385" w:rsidRPr="00EA6385" w:rsidRDefault="00EA6385" w:rsidP="00947FEE">
      <w:pPr>
        <w:pStyle w:val="points"/>
      </w:pPr>
      <w:r w:rsidRPr="00EA6385">
        <w:t>Extreme Weather Conditions.</w:t>
      </w:r>
    </w:p>
    <w:p w14:paraId="66B7B1C7" w14:textId="77777777" w:rsidR="00EA6385" w:rsidRPr="00EA6385" w:rsidRDefault="00EA6385" w:rsidP="00947FEE">
      <w:pPr>
        <w:pStyle w:val="points"/>
      </w:pPr>
      <w:r w:rsidRPr="00EA6385">
        <w:t>Exceeding Budget.</w:t>
      </w:r>
    </w:p>
    <w:p w14:paraId="302BFADB" w14:textId="201A75C6" w:rsidR="00EA6385" w:rsidRDefault="009041B7" w:rsidP="00947FEE">
      <w:pPr>
        <w:pStyle w:val="points"/>
      </w:pPr>
      <w:r>
        <w:t>Operation s</w:t>
      </w:r>
      <w:r w:rsidR="00EA6385" w:rsidRPr="00EA6385">
        <w:t>tart date is postponed.</w:t>
      </w:r>
    </w:p>
    <w:p w14:paraId="08C90AD6" w14:textId="23B17994" w:rsidR="00482177" w:rsidRPr="00EA6385" w:rsidRDefault="00482177" w:rsidP="00947FEE">
      <w:pPr>
        <w:pStyle w:val="points"/>
      </w:pPr>
      <w:r>
        <w:t>Strike by workforce.</w:t>
      </w:r>
    </w:p>
    <w:p w14:paraId="232ABAF2" w14:textId="77777777" w:rsidR="00EA6385" w:rsidRPr="00EA6385" w:rsidRDefault="00EA6385" w:rsidP="002A4C59"/>
    <w:p w14:paraId="3011401F" w14:textId="6EAD17CB" w:rsidR="00EA6385" w:rsidRPr="0061559E" w:rsidRDefault="00EA6385" w:rsidP="002A4C59">
      <w:pPr>
        <w:pStyle w:val="subheading"/>
      </w:pPr>
      <w:r w:rsidRPr="0061559E">
        <w:t>Stakeholders</w:t>
      </w:r>
    </w:p>
    <w:p w14:paraId="20D5A46E" w14:textId="418F04D6" w:rsidR="00EA6385" w:rsidRPr="00EA6385" w:rsidRDefault="00374894" w:rsidP="00947FEE">
      <w:pPr>
        <w:pStyle w:val="points"/>
      </w:pPr>
      <w:r>
        <w:t>Rutgers President / Board</w:t>
      </w:r>
    </w:p>
    <w:p w14:paraId="3F11C828" w14:textId="30F38489" w:rsidR="00EA6385" w:rsidRDefault="00374894" w:rsidP="00947FEE">
      <w:pPr>
        <w:pStyle w:val="points"/>
      </w:pPr>
      <w:r>
        <w:t>Student Body</w:t>
      </w:r>
    </w:p>
    <w:p w14:paraId="68A0C131" w14:textId="7A205574" w:rsidR="00F56361" w:rsidRPr="00EA6385" w:rsidRDefault="00F56361" w:rsidP="00947FEE">
      <w:pPr>
        <w:pStyle w:val="points"/>
      </w:pPr>
      <w:r>
        <w:t>Project Team</w:t>
      </w:r>
    </w:p>
    <w:p w14:paraId="174D4991" w14:textId="451A1765" w:rsidR="00EA6385" w:rsidRDefault="002E6049" w:rsidP="00947FEE">
      <w:pPr>
        <w:pStyle w:val="points"/>
      </w:pPr>
      <w:r>
        <w:t>Department of Transportation Services</w:t>
      </w:r>
      <w:r w:rsidR="00374894">
        <w:t xml:space="preserve"> (DOTS)</w:t>
      </w:r>
    </w:p>
    <w:p w14:paraId="0B0BED63" w14:textId="6F475A3F" w:rsidR="00EA6385" w:rsidRDefault="00D04F79" w:rsidP="00947FEE">
      <w:pPr>
        <w:pStyle w:val="points"/>
      </w:pPr>
      <w:r>
        <w:t xml:space="preserve">NJ </w:t>
      </w:r>
      <w:r w:rsidR="0077787C" w:rsidRPr="0077787C">
        <w:t>Department of Transportation</w:t>
      </w:r>
      <w:r w:rsidR="0077787C">
        <w:t>(NJDOT)</w:t>
      </w:r>
    </w:p>
    <w:p w14:paraId="2C4CDF40" w14:textId="2D7430C3" w:rsidR="007D48A3" w:rsidRDefault="00285690" w:rsidP="00947FEE">
      <w:pPr>
        <w:pStyle w:val="points"/>
      </w:pPr>
      <w:r>
        <w:t>Crew/Bus Drivers</w:t>
      </w:r>
    </w:p>
    <w:p w14:paraId="27D5C676" w14:textId="77777777" w:rsidR="00651D5D" w:rsidRDefault="00651D5D" w:rsidP="00947FEE">
      <w:pPr>
        <w:pStyle w:val="points"/>
        <w:numPr>
          <w:ilvl w:val="0"/>
          <w:numId w:val="0"/>
        </w:numPr>
        <w:ind w:left="1080"/>
      </w:pPr>
    </w:p>
    <w:p w14:paraId="5950E275" w14:textId="77777777" w:rsidR="0001076F" w:rsidRPr="0061559E" w:rsidRDefault="0001076F" w:rsidP="002A4C59">
      <w:pPr>
        <w:pStyle w:val="subheading"/>
      </w:pPr>
      <w:r w:rsidRPr="0061559E">
        <w:t>Scope</w:t>
      </w:r>
    </w:p>
    <w:p w14:paraId="0F0C833D" w14:textId="1E6B3D58" w:rsidR="0001076F" w:rsidRPr="002A4C59" w:rsidRDefault="002A4C59" w:rsidP="00947FEE">
      <w:pPr>
        <w:pStyle w:val="points"/>
      </w:pPr>
      <w:r w:rsidRPr="002A4C59">
        <w:t>Pre-Test</w:t>
      </w:r>
      <w:r w:rsidR="00983CE7" w:rsidRPr="002A4C59">
        <w:t>-</w:t>
      </w:r>
      <w:r w:rsidR="00B245A3" w:rsidRPr="002A4C59">
        <w:t>Run</w:t>
      </w:r>
      <w:r w:rsidR="0001076F" w:rsidRPr="002A4C59">
        <w:t xml:space="preserve"> </w:t>
      </w:r>
      <w:r w:rsidR="00712FBB" w:rsidRPr="002A4C59">
        <w:t>Phase</w:t>
      </w:r>
      <w:r w:rsidR="00C30AD6" w:rsidRPr="002A4C59">
        <w:t xml:space="preserve"> </w:t>
      </w:r>
      <w:r w:rsidR="00983CE7" w:rsidRPr="002A4C59">
        <w:t>(</w:t>
      </w:r>
      <w:r w:rsidR="00C30AD6" w:rsidRPr="002A4C59">
        <w:t>Document the schedule, number</w:t>
      </w:r>
      <w:r w:rsidRPr="002A4C59">
        <w:t xml:space="preserve"> of buses and stops, hire crew, a</w:t>
      </w:r>
      <w:r w:rsidR="00C30AD6" w:rsidRPr="002A4C59">
        <w:t>ssign the schedule</w:t>
      </w:r>
      <w:r w:rsidR="00983CE7" w:rsidRPr="002A4C59">
        <w:t>)</w:t>
      </w:r>
    </w:p>
    <w:p w14:paraId="6E1381BD" w14:textId="2C0EF5A4" w:rsidR="0001076F" w:rsidRPr="002A4C59" w:rsidRDefault="00B245A3" w:rsidP="00947FEE">
      <w:pPr>
        <w:pStyle w:val="points"/>
      </w:pPr>
      <w:r w:rsidRPr="002A4C59">
        <w:t>Test Run</w:t>
      </w:r>
      <w:r w:rsidR="0001076F" w:rsidRPr="002A4C59">
        <w:t xml:space="preserve"> </w:t>
      </w:r>
      <w:r w:rsidR="00712FBB" w:rsidRPr="002A4C59">
        <w:t>Phase</w:t>
      </w:r>
      <w:r w:rsidR="00C30AD6" w:rsidRPr="002A4C59">
        <w:t xml:space="preserve"> </w:t>
      </w:r>
      <w:r w:rsidR="00983CE7" w:rsidRPr="002A4C59">
        <w:t>(</w:t>
      </w:r>
      <w:r w:rsidR="00C30AD6" w:rsidRPr="002A4C59">
        <w:t>Check the availability of the drivers, travel time, approval from all boards)</w:t>
      </w:r>
    </w:p>
    <w:p w14:paraId="3B58D0D9" w14:textId="1F1C5BA7" w:rsidR="0001076F" w:rsidRPr="002A4C59" w:rsidRDefault="00983CE7" w:rsidP="00947FEE">
      <w:pPr>
        <w:pStyle w:val="points"/>
      </w:pPr>
      <w:r w:rsidRPr="002A4C59">
        <w:t>Post Test-</w:t>
      </w:r>
      <w:r w:rsidR="00B245A3" w:rsidRPr="002A4C59">
        <w:t>Run</w:t>
      </w:r>
      <w:r w:rsidRPr="002A4C59">
        <w:t xml:space="preserve"> </w:t>
      </w:r>
      <w:r w:rsidR="002A4C59" w:rsidRPr="002A4C59">
        <w:t>Phase (</w:t>
      </w:r>
      <w:r w:rsidR="00C30AD6" w:rsidRPr="002A4C59">
        <w:t>Follow the timings, revise timings, conduct surveys, review complaints/suggestions portal should be checked weekly</w:t>
      </w:r>
      <w:r w:rsidRPr="002A4C59">
        <w:t>)</w:t>
      </w:r>
      <w:r w:rsidR="0001076F" w:rsidRPr="002A4C59">
        <w:t xml:space="preserve"> </w:t>
      </w:r>
    </w:p>
    <w:p w14:paraId="16D116FF" w14:textId="77777777" w:rsidR="000A7A7B" w:rsidRPr="00EA6385" w:rsidRDefault="000A7A7B" w:rsidP="00947FEE">
      <w:pPr>
        <w:pStyle w:val="points"/>
        <w:numPr>
          <w:ilvl w:val="0"/>
          <w:numId w:val="0"/>
        </w:numPr>
        <w:ind w:left="1440"/>
      </w:pPr>
    </w:p>
    <w:p w14:paraId="56A567EA" w14:textId="0D02FEEC" w:rsidR="00EA6385" w:rsidRPr="0061559E" w:rsidRDefault="00EA6385" w:rsidP="002A4C59">
      <w:pPr>
        <w:pStyle w:val="subheading"/>
      </w:pPr>
      <w:r w:rsidRPr="0061559E">
        <w:t>Out-of-Scope Specifications</w:t>
      </w:r>
    </w:p>
    <w:p w14:paraId="229053C0" w14:textId="68CF0E2F" w:rsidR="00EA6385" w:rsidRPr="00EA6385" w:rsidRDefault="00ED589C" w:rsidP="00947FEE">
      <w:pPr>
        <w:pStyle w:val="points"/>
      </w:pPr>
      <w:r>
        <w:t>Maintenance of</w:t>
      </w:r>
      <w:r w:rsidR="0042086A">
        <w:t xml:space="preserve"> other Newark/</w:t>
      </w:r>
      <w:r w:rsidR="0025372D">
        <w:t xml:space="preserve"> </w:t>
      </w:r>
      <w:r w:rsidR="0042086A">
        <w:t>New Brun</w:t>
      </w:r>
      <w:r w:rsidR="00B245A3">
        <w:t>s</w:t>
      </w:r>
      <w:r w:rsidR="0042086A">
        <w:t>wick Shuttles</w:t>
      </w:r>
    </w:p>
    <w:p w14:paraId="15E9BB21" w14:textId="7E02649C" w:rsidR="00EA6385" w:rsidRDefault="0025372D" w:rsidP="00947FEE">
      <w:pPr>
        <w:pStyle w:val="points"/>
      </w:pPr>
      <w:r>
        <w:t>Connection services to other c</w:t>
      </w:r>
      <w:r w:rsidR="0042086A">
        <w:t>ampuses.</w:t>
      </w:r>
    </w:p>
    <w:p w14:paraId="55EF7901" w14:textId="65AB10A5" w:rsidR="0042086A" w:rsidRPr="00EA6385" w:rsidRDefault="0042086A" w:rsidP="00947FEE">
      <w:pPr>
        <w:pStyle w:val="points"/>
      </w:pPr>
      <w:r>
        <w:lastRenderedPageBreak/>
        <w:t xml:space="preserve">Connection stops to other Shuttles apart from </w:t>
      </w:r>
      <w:proofErr w:type="spellStart"/>
      <w:r>
        <w:t>SuperLoop</w:t>
      </w:r>
      <w:proofErr w:type="spellEnd"/>
      <w:r>
        <w:t>.</w:t>
      </w:r>
    </w:p>
    <w:p w14:paraId="6887B78E" w14:textId="2A8A787C" w:rsidR="00EA6385" w:rsidRDefault="00E0076C" w:rsidP="00947FEE">
      <w:pPr>
        <w:pStyle w:val="points"/>
      </w:pPr>
      <w:r>
        <w:t xml:space="preserve">Operation of </w:t>
      </w:r>
      <w:proofErr w:type="spellStart"/>
      <w:r>
        <w:t>SuperLoop</w:t>
      </w:r>
      <w:proofErr w:type="spellEnd"/>
      <w:r>
        <w:t xml:space="preserve"> during holidays.</w:t>
      </w:r>
    </w:p>
    <w:p w14:paraId="1C3E5677" w14:textId="107D38F8" w:rsidR="00036634" w:rsidRDefault="00036634" w:rsidP="00947FEE">
      <w:pPr>
        <w:pStyle w:val="points"/>
      </w:pPr>
      <w:r>
        <w:t xml:space="preserve">Allotting </w:t>
      </w:r>
      <w:proofErr w:type="spellStart"/>
      <w:r w:rsidR="00BB23AC">
        <w:t>SuperLoop</w:t>
      </w:r>
      <w:proofErr w:type="spellEnd"/>
      <w:r w:rsidR="00BB23AC">
        <w:t xml:space="preserve"> shuttle drivers to other shuttles.</w:t>
      </w:r>
    </w:p>
    <w:p w14:paraId="271795E6" w14:textId="77777777" w:rsidR="00B245A3" w:rsidRPr="00EA6385" w:rsidRDefault="00B245A3" w:rsidP="00947FEE">
      <w:pPr>
        <w:pStyle w:val="points"/>
        <w:numPr>
          <w:ilvl w:val="0"/>
          <w:numId w:val="0"/>
        </w:numPr>
        <w:ind w:left="1440"/>
      </w:pPr>
    </w:p>
    <w:p w14:paraId="598DBFAB" w14:textId="755FF9E2" w:rsidR="00EA6385" w:rsidRPr="0061559E" w:rsidRDefault="00EA6385" w:rsidP="002A4C59">
      <w:pPr>
        <w:pStyle w:val="subheading"/>
      </w:pPr>
      <w:r w:rsidRPr="0061559E">
        <w:t>Project Dependencies</w:t>
      </w:r>
    </w:p>
    <w:p w14:paraId="2DFEE1D5" w14:textId="47B25011" w:rsidR="00EA6385" w:rsidRPr="00EA6385" w:rsidRDefault="00EA6385" w:rsidP="00947FEE">
      <w:pPr>
        <w:pStyle w:val="points"/>
      </w:pPr>
      <w:r w:rsidRPr="00EA6385">
        <w:t xml:space="preserve">Availability of </w:t>
      </w:r>
      <w:r w:rsidR="00354C5E">
        <w:t>Drivers and Crew</w:t>
      </w:r>
      <w:r w:rsidRPr="00EA6385">
        <w:t>.</w:t>
      </w:r>
    </w:p>
    <w:p w14:paraId="262A72A2" w14:textId="5910E6AB" w:rsidR="00EA6385" w:rsidRPr="00EA6385" w:rsidRDefault="00354C5E" w:rsidP="00947FEE">
      <w:pPr>
        <w:pStyle w:val="points"/>
      </w:pPr>
      <w:r>
        <w:t>Availability of buses.</w:t>
      </w:r>
    </w:p>
    <w:p w14:paraId="457C8AEA" w14:textId="5CB71080" w:rsidR="00EA6385" w:rsidRPr="00EA6385" w:rsidRDefault="00C25702" w:rsidP="00947FEE">
      <w:pPr>
        <w:pStyle w:val="points"/>
      </w:pPr>
      <w:r>
        <w:t>Approval to operate in the route from NJDOT.</w:t>
      </w:r>
    </w:p>
    <w:p w14:paraId="55EA1995" w14:textId="1B05016F" w:rsidR="00EA6385" w:rsidRPr="00EA6385" w:rsidRDefault="00C25702" w:rsidP="00947FEE">
      <w:pPr>
        <w:pStyle w:val="points"/>
      </w:pPr>
      <w:r>
        <w:t>Approval from the Rutgers Board</w:t>
      </w:r>
      <w:r w:rsidR="00EA6385" w:rsidRPr="00EA6385">
        <w:t>.</w:t>
      </w:r>
    </w:p>
    <w:p w14:paraId="10E45C86" w14:textId="2B9D9073" w:rsidR="00EA6385" w:rsidRPr="00EA6385" w:rsidRDefault="00C25702" w:rsidP="00947FEE">
      <w:pPr>
        <w:pStyle w:val="points"/>
      </w:pPr>
      <w:r>
        <w:t>Ability to</w:t>
      </w:r>
      <w:r w:rsidR="00BD6B69">
        <w:t xml:space="preserve"> o</w:t>
      </w:r>
      <w:r w:rsidR="005F74C7">
        <w:t>perate the lon</w:t>
      </w:r>
      <w:r w:rsidR="00C664D7">
        <w:t>g-</w:t>
      </w:r>
      <w:r w:rsidR="005F74C7">
        <w:t>distance shuttle in Extreme Weather Conditions.</w:t>
      </w:r>
    </w:p>
    <w:p w14:paraId="23BE29AB" w14:textId="77777777" w:rsidR="00EA6385" w:rsidRDefault="00EA6385" w:rsidP="002A4C59"/>
    <w:p w14:paraId="793A5DF6" w14:textId="77777777" w:rsidR="007227F0" w:rsidRDefault="007227F0" w:rsidP="002A4C59"/>
    <w:p w14:paraId="4F338C7E" w14:textId="77777777" w:rsidR="007227F0" w:rsidRDefault="007227F0" w:rsidP="002A4C59"/>
    <w:p w14:paraId="07A1ADCC" w14:textId="77777777" w:rsidR="007227F0" w:rsidRDefault="007227F0" w:rsidP="002A4C59"/>
    <w:p w14:paraId="60950D6D" w14:textId="77777777" w:rsidR="007227F0" w:rsidRDefault="007227F0" w:rsidP="002A4C59"/>
    <w:p w14:paraId="5130EFC7" w14:textId="77777777" w:rsidR="007227F0" w:rsidRDefault="007227F0" w:rsidP="002A4C59"/>
    <w:p w14:paraId="5D6B95AF" w14:textId="77777777" w:rsidR="007227F0" w:rsidRDefault="007227F0" w:rsidP="002A4C59"/>
    <w:p w14:paraId="035A461A" w14:textId="77777777" w:rsidR="007227F0" w:rsidRDefault="007227F0" w:rsidP="002A4C59"/>
    <w:p w14:paraId="393FF9A9" w14:textId="77777777" w:rsidR="007227F0" w:rsidRDefault="007227F0" w:rsidP="002A4C59"/>
    <w:p w14:paraId="6659944B" w14:textId="77777777" w:rsidR="007227F0" w:rsidRDefault="007227F0" w:rsidP="002A4C59"/>
    <w:p w14:paraId="159B0187" w14:textId="77777777" w:rsidR="007227F0" w:rsidRDefault="007227F0" w:rsidP="002A4C59"/>
    <w:p w14:paraId="76964A51" w14:textId="77777777" w:rsidR="007227F0" w:rsidRDefault="007227F0" w:rsidP="002A4C59"/>
    <w:p w14:paraId="7EAE010E" w14:textId="77777777" w:rsidR="007227F0" w:rsidRDefault="007227F0" w:rsidP="002A4C59"/>
    <w:p w14:paraId="746B6B32" w14:textId="77777777" w:rsidR="007227F0" w:rsidRDefault="007227F0" w:rsidP="002A4C59"/>
    <w:p w14:paraId="57FC59C5" w14:textId="77777777" w:rsidR="007227F0" w:rsidRDefault="007227F0" w:rsidP="002A4C59"/>
    <w:p w14:paraId="168E6D59" w14:textId="77777777" w:rsidR="002A5A37" w:rsidRPr="00D4412B" w:rsidRDefault="002A5A37" w:rsidP="00D4412B">
      <w:pPr>
        <w:pStyle w:val="Heading3"/>
      </w:pPr>
    </w:p>
    <w:p w14:paraId="7105BB3B" w14:textId="77777777" w:rsidR="002A5A37" w:rsidRPr="00D4412B" w:rsidRDefault="002A5A37" w:rsidP="00D4412B">
      <w:pPr>
        <w:pStyle w:val="Heading3"/>
      </w:pPr>
    </w:p>
    <w:p w14:paraId="03ECC6B7" w14:textId="77777777" w:rsidR="002A5A37" w:rsidRPr="00D4412B" w:rsidRDefault="002A5A37" w:rsidP="00D4412B">
      <w:pPr>
        <w:pStyle w:val="Heading3"/>
      </w:pPr>
    </w:p>
    <w:p w14:paraId="2D900CC2" w14:textId="77777777" w:rsidR="002A5A37" w:rsidRPr="00D4412B" w:rsidRDefault="002A5A37" w:rsidP="00D4412B">
      <w:pPr>
        <w:pStyle w:val="Heading3"/>
      </w:pPr>
    </w:p>
    <w:p w14:paraId="0A4643C0" w14:textId="77777777" w:rsidR="002A5A37" w:rsidRPr="00D4412B" w:rsidRDefault="002A5A37" w:rsidP="00D4412B">
      <w:pPr>
        <w:pStyle w:val="Heading3"/>
      </w:pPr>
    </w:p>
    <w:p w14:paraId="0D0EE625" w14:textId="77777777" w:rsidR="002A5A37" w:rsidRPr="00D4412B" w:rsidRDefault="002A5A37" w:rsidP="00D4412B">
      <w:pPr>
        <w:pStyle w:val="Heading3"/>
      </w:pPr>
    </w:p>
    <w:p w14:paraId="20C8F248" w14:textId="77777777" w:rsidR="002A5A37" w:rsidRPr="002A5A37" w:rsidRDefault="002A5A37" w:rsidP="002A5A37"/>
    <w:p w14:paraId="0F9FD0D1" w14:textId="77777777" w:rsidR="002A5A37" w:rsidRPr="00D4412B" w:rsidRDefault="002A5A37" w:rsidP="00D4412B">
      <w:pPr>
        <w:pStyle w:val="Heading3"/>
      </w:pPr>
    </w:p>
    <w:p w14:paraId="011A9E52" w14:textId="77777777" w:rsidR="002A5A37" w:rsidRPr="00D4412B" w:rsidRDefault="002A5A37" w:rsidP="00D4412B">
      <w:pPr>
        <w:pStyle w:val="Heading3"/>
      </w:pPr>
    </w:p>
    <w:p w14:paraId="11951EBD" w14:textId="77777777" w:rsidR="002A5A37" w:rsidRPr="00D4412B" w:rsidRDefault="002A5A37" w:rsidP="00D4412B">
      <w:pPr>
        <w:pStyle w:val="Heading3"/>
      </w:pPr>
    </w:p>
    <w:p w14:paraId="38C42888" w14:textId="77777777" w:rsidR="002A5A37" w:rsidRPr="002A5A37" w:rsidRDefault="002A5A37" w:rsidP="002A5A37"/>
    <w:p w14:paraId="69590A0F" w14:textId="00E35413" w:rsidR="007227F0" w:rsidRDefault="007227F0" w:rsidP="00D4412B">
      <w:pPr>
        <w:pStyle w:val="Heading3"/>
      </w:pPr>
      <w:r w:rsidRPr="00D4412B">
        <w:lastRenderedPageBreak/>
        <w:t>WORK BREAKDOWN STRUCTURE</w:t>
      </w:r>
    </w:p>
    <w:p w14:paraId="350A4573" w14:textId="77777777" w:rsidR="00D4412B" w:rsidRPr="00D4412B" w:rsidRDefault="00D4412B" w:rsidP="00D4412B"/>
    <w:p w14:paraId="17E3C9AD" w14:textId="2077B226" w:rsidR="007227F0" w:rsidRPr="002A4C59" w:rsidRDefault="007227F0" w:rsidP="002A4C59">
      <w:pPr>
        <w:pStyle w:val="subheading"/>
        <w:numPr>
          <w:ilvl w:val="0"/>
          <w:numId w:val="26"/>
        </w:numPr>
      </w:pPr>
      <w:r w:rsidRPr="002A4C59">
        <w:t>Initiation of Shuttle Service</w:t>
      </w:r>
    </w:p>
    <w:p w14:paraId="18BCBEBA" w14:textId="77777777" w:rsidR="007227F0" w:rsidRDefault="007227F0" w:rsidP="002A4C59">
      <w:pPr>
        <w:pStyle w:val="ListParagraph"/>
        <w:numPr>
          <w:ilvl w:val="1"/>
          <w:numId w:val="26"/>
        </w:numPr>
      </w:pPr>
      <w:r>
        <w:t>Obtain approval from Management</w:t>
      </w:r>
    </w:p>
    <w:p w14:paraId="1BEDA6FC" w14:textId="77777777" w:rsidR="007227F0" w:rsidRDefault="007227F0" w:rsidP="002A4C59">
      <w:pPr>
        <w:pStyle w:val="ListParagraph"/>
        <w:numPr>
          <w:ilvl w:val="1"/>
          <w:numId w:val="26"/>
        </w:numPr>
      </w:pPr>
      <w:r>
        <w:t>Determine budget to get approval</w:t>
      </w:r>
    </w:p>
    <w:p w14:paraId="072BDAFB" w14:textId="47A3FDD2" w:rsidR="007227F0" w:rsidRDefault="007227F0" w:rsidP="002A4C59">
      <w:pPr>
        <w:pStyle w:val="ListParagraph"/>
        <w:numPr>
          <w:ilvl w:val="1"/>
          <w:numId w:val="26"/>
        </w:numPr>
      </w:pPr>
      <w:r>
        <w:t>Determine stops and timing</w:t>
      </w:r>
      <w:r w:rsidR="0058637E">
        <w:t>s of the shuttle</w:t>
      </w:r>
    </w:p>
    <w:p w14:paraId="2DBDE101" w14:textId="77777777" w:rsidR="00783CA1" w:rsidRDefault="00783CA1" w:rsidP="002A4C59">
      <w:pPr>
        <w:pStyle w:val="ListParagraph"/>
      </w:pPr>
    </w:p>
    <w:p w14:paraId="387C82F6" w14:textId="77777777" w:rsidR="007227F0" w:rsidRPr="002A4C59" w:rsidRDefault="007227F0" w:rsidP="002A4C59">
      <w:pPr>
        <w:pStyle w:val="subheading"/>
        <w:numPr>
          <w:ilvl w:val="0"/>
          <w:numId w:val="26"/>
        </w:numPr>
      </w:pPr>
      <w:r w:rsidRPr="002A4C59">
        <w:t>Planning</w:t>
      </w:r>
    </w:p>
    <w:p w14:paraId="1BB8DE8D" w14:textId="6196B35D" w:rsidR="007227F0" w:rsidRDefault="002349FE" w:rsidP="002A4C59">
      <w:pPr>
        <w:pStyle w:val="ListParagraph"/>
        <w:numPr>
          <w:ilvl w:val="1"/>
          <w:numId w:val="26"/>
        </w:numPr>
      </w:pPr>
      <w:r>
        <w:t>Determine the frequency of the shuttle</w:t>
      </w:r>
    </w:p>
    <w:p w14:paraId="1E3E9021" w14:textId="7B152CE4" w:rsidR="007227F0" w:rsidRDefault="007227F0" w:rsidP="002A4C59">
      <w:pPr>
        <w:pStyle w:val="ListParagraph"/>
        <w:numPr>
          <w:ilvl w:val="1"/>
          <w:numId w:val="26"/>
        </w:numPr>
      </w:pPr>
      <w:r>
        <w:t>Determi</w:t>
      </w:r>
      <w:r w:rsidR="00712FBB">
        <w:t>ne the number of people who use the</w:t>
      </w:r>
      <w:r>
        <w:t xml:space="preserve"> service</w:t>
      </w:r>
    </w:p>
    <w:p w14:paraId="612C11B6" w14:textId="07F90056" w:rsidR="007227F0" w:rsidRDefault="007227F0" w:rsidP="002A4C59">
      <w:pPr>
        <w:pStyle w:val="ListParagraph"/>
        <w:numPr>
          <w:ilvl w:val="1"/>
          <w:numId w:val="26"/>
        </w:numPr>
      </w:pPr>
      <w:r>
        <w:t xml:space="preserve">Identify the </w:t>
      </w:r>
      <w:r w:rsidR="00D02E46">
        <w:t>number of buses required</w:t>
      </w:r>
    </w:p>
    <w:p w14:paraId="72B05725" w14:textId="77777777" w:rsidR="007227F0" w:rsidRDefault="007227F0" w:rsidP="002A4C59">
      <w:pPr>
        <w:pStyle w:val="ListParagraph"/>
        <w:numPr>
          <w:ilvl w:val="1"/>
          <w:numId w:val="26"/>
        </w:numPr>
      </w:pPr>
      <w:r>
        <w:t>Develop a plan with the number of stops to be included</w:t>
      </w:r>
    </w:p>
    <w:p w14:paraId="58D3F005" w14:textId="12D32AA3" w:rsidR="00D02E46" w:rsidRDefault="00D02E46" w:rsidP="002A4C59">
      <w:pPr>
        <w:pStyle w:val="ListParagraph"/>
        <w:numPr>
          <w:ilvl w:val="1"/>
          <w:numId w:val="26"/>
        </w:numPr>
      </w:pPr>
      <w:r>
        <w:t>Consider the possible routes</w:t>
      </w:r>
    </w:p>
    <w:p w14:paraId="3751189A" w14:textId="125E0A0E" w:rsidR="002F6E73" w:rsidRDefault="002F6E73" w:rsidP="002A4C59">
      <w:pPr>
        <w:pStyle w:val="ListParagraph"/>
        <w:numPr>
          <w:ilvl w:val="1"/>
          <w:numId w:val="26"/>
        </w:numPr>
      </w:pPr>
      <w:r>
        <w:t>Identify the peak times where more than one bus is needed</w:t>
      </w:r>
    </w:p>
    <w:p w14:paraId="4A17616B" w14:textId="77777777" w:rsidR="00D02E46" w:rsidRDefault="00D02E46" w:rsidP="002A4C59">
      <w:pPr>
        <w:pStyle w:val="ListParagraph"/>
      </w:pPr>
    </w:p>
    <w:p w14:paraId="720C1316" w14:textId="44B98C12" w:rsidR="007227F0" w:rsidRPr="002A4C59" w:rsidRDefault="007227F0" w:rsidP="002A4C59">
      <w:pPr>
        <w:pStyle w:val="subheading"/>
        <w:numPr>
          <w:ilvl w:val="0"/>
          <w:numId w:val="26"/>
        </w:numPr>
      </w:pPr>
      <w:r w:rsidRPr="002A4C59">
        <w:t>Requirements</w:t>
      </w:r>
    </w:p>
    <w:p w14:paraId="54451B84" w14:textId="0A6FAEB5" w:rsidR="007227F0" w:rsidRDefault="00D02E46" w:rsidP="002A4C59">
      <w:pPr>
        <w:pStyle w:val="ListParagraph"/>
        <w:numPr>
          <w:ilvl w:val="1"/>
          <w:numId w:val="26"/>
        </w:numPr>
      </w:pPr>
      <w:r>
        <w:t xml:space="preserve">Operations to be started within </w:t>
      </w:r>
      <w:r w:rsidR="007227F0">
        <w:t>3 months</w:t>
      </w:r>
    </w:p>
    <w:p w14:paraId="245BD38E" w14:textId="3868FA02" w:rsidR="007227F0" w:rsidRDefault="005C6609" w:rsidP="002A4C59">
      <w:pPr>
        <w:pStyle w:val="ListParagraph"/>
        <w:numPr>
          <w:ilvl w:val="1"/>
          <w:numId w:val="26"/>
        </w:numPr>
      </w:pPr>
      <w:r>
        <w:t>From the initiation of project, to the first shuttle run, should be within budget</w:t>
      </w:r>
    </w:p>
    <w:p w14:paraId="42B748AF" w14:textId="719EA7E6" w:rsidR="00D57DD8" w:rsidRDefault="007227F0" w:rsidP="002A4C59">
      <w:pPr>
        <w:pStyle w:val="ListParagraph"/>
        <w:numPr>
          <w:ilvl w:val="1"/>
          <w:numId w:val="26"/>
        </w:numPr>
      </w:pPr>
      <w:r>
        <w:t>Successful completion of test run</w:t>
      </w:r>
    </w:p>
    <w:p w14:paraId="2E4BF186" w14:textId="0D57EB60" w:rsidR="00EF44AA" w:rsidRDefault="00EF44AA" w:rsidP="002A4C59">
      <w:pPr>
        <w:pStyle w:val="ListParagraph"/>
        <w:numPr>
          <w:ilvl w:val="1"/>
          <w:numId w:val="26"/>
        </w:numPr>
      </w:pPr>
      <w:r>
        <w:t>Continue Operations with less than 3 breakdowns per month</w:t>
      </w:r>
    </w:p>
    <w:p w14:paraId="10FAD994" w14:textId="26520345" w:rsidR="00783CA1" w:rsidRDefault="00EF44AA" w:rsidP="002A4C59">
      <w:pPr>
        <w:pStyle w:val="ListParagraph"/>
        <w:numPr>
          <w:ilvl w:val="1"/>
          <w:numId w:val="26"/>
        </w:numPr>
      </w:pPr>
      <w:r>
        <w:t>Accomplish 4 roundtrips a day between the campus</w:t>
      </w:r>
    </w:p>
    <w:p w14:paraId="797DC3C7" w14:textId="7DF8AE04" w:rsidR="007D2455" w:rsidRDefault="002F6E73" w:rsidP="002A4C59">
      <w:pPr>
        <w:pStyle w:val="ListParagraph"/>
        <w:numPr>
          <w:ilvl w:val="1"/>
          <w:numId w:val="26"/>
        </w:numPr>
      </w:pPr>
      <w:r>
        <w:t>Adding the shuttle to the existing shuttle-tracking app</w:t>
      </w:r>
      <w:r w:rsidR="007D2455">
        <w:t xml:space="preserve"> </w:t>
      </w:r>
      <w:r>
        <w:t xml:space="preserve"> </w:t>
      </w:r>
    </w:p>
    <w:p w14:paraId="767592B1" w14:textId="448388CC" w:rsidR="002F6E73" w:rsidRDefault="007D2455" w:rsidP="002A4C59">
      <w:pPr>
        <w:pStyle w:val="ListParagraph"/>
        <w:numPr>
          <w:ilvl w:val="1"/>
          <w:numId w:val="26"/>
        </w:numPr>
      </w:pPr>
      <w:r>
        <w:t xml:space="preserve">Creating a </w:t>
      </w:r>
      <w:r w:rsidR="00783CA1">
        <w:t>c</w:t>
      </w:r>
      <w:r w:rsidR="002F6E73">
        <w:t>omplaints/suggestions portal should not exceed budget.</w:t>
      </w:r>
    </w:p>
    <w:p w14:paraId="6E9C2620" w14:textId="77777777" w:rsidR="00D57DD8" w:rsidRDefault="00D57DD8" w:rsidP="002A4C59">
      <w:pPr>
        <w:pStyle w:val="ListParagraph"/>
      </w:pPr>
    </w:p>
    <w:p w14:paraId="7AED51F8" w14:textId="77777777" w:rsidR="007227F0" w:rsidRPr="002A4C59" w:rsidRDefault="007227F0" w:rsidP="002A4C59">
      <w:pPr>
        <w:pStyle w:val="subheading"/>
        <w:numPr>
          <w:ilvl w:val="0"/>
          <w:numId w:val="26"/>
        </w:numPr>
      </w:pPr>
      <w:r w:rsidRPr="002A4C59">
        <w:t>Determining the shuttle timings and frequency</w:t>
      </w:r>
    </w:p>
    <w:p w14:paraId="7D6E92A6" w14:textId="77777777" w:rsidR="007227F0" w:rsidRDefault="007227F0" w:rsidP="002A4C59">
      <w:pPr>
        <w:pStyle w:val="ListParagraph"/>
        <w:numPr>
          <w:ilvl w:val="1"/>
          <w:numId w:val="26"/>
        </w:numPr>
      </w:pPr>
      <w:r>
        <w:t>Develop a document with the frequency of shuttle</w:t>
      </w:r>
    </w:p>
    <w:p w14:paraId="15FCD861" w14:textId="1B433940" w:rsidR="007227F0" w:rsidRDefault="008C45D4" w:rsidP="002A4C59">
      <w:pPr>
        <w:pStyle w:val="ListParagraph"/>
        <w:numPr>
          <w:ilvl w:val="1"/>
          <w:numId w:val="26"/>
        </w:numPr>
      </w:pPr>
      <w:r>
        <w:t>Find</w:t>
      </w:r>
      <w:r w:rsidR="007227F0">
        <w:t xml:space="preserve"> the number of students to be travelling</w:t>
      </w:r>
    </w:p>
    <w:p w14:paraId="2005AE46" w14:textId="53D7B4B0" w:rsidR="007227F0" w:rsidRDefault="008C45D4" w:rsidP="002A4C59">
      <w:pPr>
        <w:pStyle w:val="ListParagraph"/>
        <w:numPr>
          <w:ilvl w:val="1"/>
          <w:numId w:val="26"/>
        </w:numPr>
      </w:pPr>
      <w:r>
        <w:t>Fix</w:t>
      </w:r>
      <w:r w:rsidR="007227F0">
        <w:t xml:space="preserve"> the </w:t>
      </w:r>
      <w:r w:rsidR="00187C04">
        <w:t>number of stops at</w:t>
      </w:r>
      <w:r w:rsidR="007227F0">
        <w:t xml:space="preserve"> New Brunswick and Newark</w:t>
      </w:r>
      <w:r w:rsidR="005C6609">
        <w:t xml:space="preserve"> campus</w:t>
      </w:r>
    </w:p>
    <w:p w14:paraId="7C13250E" w14:textId="65ED7502" w:rsidR="005C6609" w:rsidRDefault="008C45D4" w:rsidP="002A4C59">
      <w:pPr>
        <w:pStyle w:val="ListParagraph"/>
        <w:numPr>
          <w:ilvl w:val="1"/>
          <w:numId w:val="26"/>
        </w:numPr>
      </w:pPr>
      <w:r>
        <w:t>Determine</w:t>
      </w:r>
      <w:r w:rsidR="005C6609">
        <w:t xml:space="preserve"> the number of buses needed</w:t>
      </w:r>
    </w:p>
    <w:p w14:paraId="2EA92912" w14:textId="053F6D44" w:rsidR="008C0611" w:rsidRDefault="008C45D4" w:rsidP="002A4C59">
      <w:pPr>
        <w:pStyle w:val="ListParagraph"/>
        <w:numPr>
          <w:ilvl w:val="1"/>
          <w:numId w:val="26"/>
        </w:numPr>
      </w:pPr>
      <w:r>
        <w:t>Determine</w:t>
      </w:r>
      <w:r w:rsidR="005C6609">
        <w:t xml:space="preserve"> the number of drivers that need to be hired</w:t>
      </w:r>
    </w:p>
    <w:p w14:paraId="0E5A4F78" w14:textId="27DBC445" w:rsidR="005C6609" w:rsidRDefault="005C6609" w:rsidP="002A4C59">
      <w:pPr>
        <w:pStyle w:val="ListParagraph"/>
        <w:numPr>
          <w:ilvl w:val="1"/>
          <w:numId w:val="26"/>
        </w:numPr>
      </w:pPr>
      <w:r>
        <w:t>A</w:t>
      </w:r>
      <w:r w:rsidR="00EE7468">
        <w:t xml:space="preserve">ssign the schedule </w:t>
      </w:r>
      <w:r>
        <w:t>for the drivers and crew</w:t>
      </w:r>
    </w:p>
    <w:p w14:paraId="5853E170" w14:textId="77777777" w:rsidR="00FB60A1" w:rsidRDefault="00FB60A1" w:rsidP="002A4C59">
      <w:pPr>
        <w:pStyle w:val="ListParagraph"/>
      </w:pPr>
    </w:p>
    <w:p w14:paraId="14FB6D47" w14:textId="77777777" w:rsidR="007227F0" w:rsidRPr="002A4C59" w:rsidRDefault="007227F0" w:rsidP="002A4C59">
      <w:pPr>
        <w:pStyle w:val="subheading"/>
        <w:numPr>
          <w:ilvl w:val="0"/>
          <w:numId w:val="26"/>
        </w:numPr>
      </w:pPr>
      <w:r w:rsidRPr="002A4C59">
        <w:t>Test Run</w:t>
      </w:r>
    </w:p>
    <w:p w14:paraId="0C9BF8F7" w14:textId="2725AC88" w:rsidR="007227F0" w:rsidRDefault="00187C04" w:rsidP="002A4C59">
      <w:pPr>
        <w:pStyle w:val="ListParagraph"/>
        <w:numPr>
          <w:ilvl w:val="1"/>
          <w:numId w:val="26"/>
        </w:numPr>
      </w:pPr>
      <w:r>
        <w:t>C</w:t>
      </w:r>
      <w:r w:rsidR="007227F0">
        <w:t>heck the numbe</w:t>
      </w:r>
      <w:r>
        <w:t>r of students who are travelling</w:t>
      </w:r>
    </w:p>
    <w:p w14:paraId="56AAC9BC" w14:textId="77777777" w:rsidR="007227F0" w:rsidRDefault="007227F0" w:rsidP="002A4C59">
      <w:pPr>
        <w:pStyle w:val="ListParagraph"/>
        <w:numPr>
          <w:ilvl w:val="1"/>
          <w:numId w:val="26"/>
        </w:numPr>
      </w:pPr>
      <w:r>
        <w:t>Check the availability of the drivers</w:t>
      </w:r>
    </w:p>
    <w:p w14:paraId="3DC74E3D" w14:textId="22115799" w:rsidR="005C6609" w:rsidRDefault="005C6609" w:rsidP="002A4C59">
      <w:pPr>
        <w:pStyle w:val="ListParagraph"/>
        <w:numPr>
          <w:ilvl w:val="1"/>
          <w:numId w:val="26"/>
        </w:numPr>
      </w:pPr>
      <w:r>
        <w:t>Determine the travel time for each time of the day</w:t>
      </w:r>
    </w:p>
    <w:p w14:paraId="710A1F5D" w14:textId="77777777" w:rsidR="007227F0" w:rsidRDefault="007227F0" w:rsidP="002A4C59">
      <w:pPr>
        <w:pStyle w:val="ListParagraph"/>
        <w:numPr>
          <w:ilvl w:val="1"/>
          <w:numId w:val="26"/>
        </w:numPr>
      </w:pPr>
      <w:r>
        <w:t>Check the service under various weather conditions</w:t>
      </w:r>
    </w:p>
    <w:p w14:paraId="2C622C78" w14:textId="538F093D" w:rsidR="007227F0" w:rsidRDefault="005C6609" w:rsidP="002A4C59">
      <w:pPr>
        <w:pStyle w:val="ListParagraph"/>
        <w:numPr>
          <w:ilvl w:val="1"/>
          <w:numId w:val="26"/>
        </w:numPr>
      </w:pPr>
      <w:r>
        <w:t>Assign b</w:t>
      </w:r>
      <w:r w:rsidR="007227F0">
        <w:t>ack up plans in case of emergency</w:t>
      </w:r>
    </w:p>
    <w:p w14:paraId="1ACAB372" w14:textId="593F1ECB" w:rsidR="005C6609" w:rsidRDefault="005C6609" w:rsidP="002A4C59">
      <w:pPr>
        <w:pStyle w:val="ListParagraph"/>
        <w:numPr>
          <w:ilvl w:val="1"/>
          <w:numId w:val="26"/>
        </w:numPr>
      </w:pPr>
      <w:r>
        <w:t>Get approval from the</w:t>
      </w:r>
      <w:r w:rsidR="008C0611">
        <w:t xml:space="preserve"> Rutgers Board, NJDOT, RUDOT group</w:t>
      </w:r>
    </w:p>
    <w:p w14:paraId="658D2AC2" w14:textId="59FABCD7" w:rsidR="008C0611" w:rsidRDefault="008C0611" w:rsidP="002A4C59">
      <w:pPr>
        <w:pStyle w:val="ListParagraph"/>
        <w:numPr>
          <w:ilvl w:val="1"/>
          <w:numId w:val="26"/>
        </w:numPr>
      </w:pPr>
      <w:r>
        <w:t>Repeat the test runs if necessary</w:t>
      </w:r>
    </w:p>
    <w:p w14:paraId="24FC6140" w14:textId="77777777" w:rsidR="00FB60A1" w:rsidRDefault="00FB60A1" w:rsidP="002A4C59">
      <w:pPr>
        <w:pStyle w:val="ListParagraph"/>
      </w:pPr>
    </w:p>
    <w:p w14:paraId="6472E955" w14:textId="72CF6E63" w:rsidR="005C6609" w:rsidRPr="002A4C59" w:rsidRDefault="007227F0" w:rsidP="002A4C59">
      <w:pPr>
        <w:pStyle w:val="subheading"/>
        <w:numPr>
          <w:ilvl w:val="0"/>
          <w:numId w:val="26"/>
        </w:numPr>
      </w:pPr>
      <w:r w:rsidRPr="002A4C59">
        <w:t>Post Test Run</w:t>
      </w:r>
    </w:p>
    <w:p w14:paraId="30686208" w14:textId="77777777" w:rsidR="007227F0" w:rsidRDefault="007227F0" w:rsidP="002A4C59">
      <w:pPr>
        <w:pStyle w:val="ListParagraph"/>
        <w:numPr>
          <w:ilvl w:val="1"/>
          <w:numId w:val="26"/>
        </w:numPr>
      </w:pPr>
      <w:r>
        <w:t>Arrange for back up buses in case of any emergency</w:t>
      </w:r>
    </w:p>
    <w:p w14:paraId="347A8926" w14:textId="77777777" w:rsidR="007227F0" w:rsidRDefault="007227F0" w:rsidP="002A4C59">
      <w:pPr>
        <w:pStyle w:val="ListParagraph"/>
        <w:numPr>
          <w:ilvl w:val="1"/>
          <w:numId w:val="26"/>
        </w:numPr>
      </w:pPr>
      <w:r>
        <w:t>Approval of free toll pass</w:t>
      </w:r>
    </w:p>
    <w:p w14:paraId="5BEC385E" w14:textId="3C651D6D" w:rsidR="007227F0" w:rsidRDefault="00D57DD8" w:rsidP="002A4C59">
      <w:pPr>
        <w:pStyle w:val="ListParagraph"/>
        <w:numPr>
          <w:ilvl w:val="1"/>
          <w:numId w:val="26"/>
        </w:numPr>
      </w:pPr>
      <w:r>
        <w:t>Ensure the timings of the shuttle is followed.</w:t>
      </w:r>
    </w:p>
    <w:p w14:paraId="4C282D77" w14:textId="20E901E1" w:rsidR="00D57DD8" w:rsidRDefault="00D57DD8" w:rsidP="002A4C59">
      <w:pPr>
        <w:pStyle w:val="ListParagraph"/>
        <w:numPr>
          <w:ilvl w:val="1"/>
          <w:numId w:val="26"/>
        </w:numPr>
      </w:pPr>
      <w:r>
        <w:t>Revise the timings of the shuttle when needed.</w:t>
      </w:r>
    </w:p>
    <w:p w14:paraId="600BAEFE" w14:textId="078D249D" w:rsidR="002A5A37" w:rsidRDefault="00D57DD8" w:rsidP="002A5A37">
      <w:pPr>
        <w:pStyle w:val="ListParagraph"/>
        <w:numPr>
          <w:ilvl w:val="1"/>
          <w:numId w:val="26"/>
        </w:numPr>
      </w:pPr>
      <w:r>
        <w:t>Quarterly surveys to be conducted for the shuttle service</w:t>
      </w:r>
    </w:p>
    <w:p w14:paraId="4CC25780" w14:textId="4201247D" w:rsidR="002A5A37" w:rsidRPr="00D4412B" w:rsidRDefault="00D57DD8" w:rsidP="00D65F5A">
      <w:pPr>
        <w:pStyle w:val="ListParagraph"/>
        <w:numPr>
          <w:ilvl w:val="1"/>
          <w:numId w:val="26"/>
        </w:numPr>
      </w:pPr>
      <w:r>
        <w:t>Complaints/suggestions portal should be checked weekly.</w:t>
      </w:r>
    </w:p>
    <w:p w14:paraId="2A30B9F8" w14:textId="3FA9DE68" w:rsidR="00FA25C9" w:rsidRPr="00D4412B" w:rsidRDefault="00FA25C9" w:rsidP="00D4412B">
      <w:pPr>
        <w:pStyle w:val="Heading3"/>
      </w:pPr>
      <w:r w:rsidRPr="00D4412B">
        <w:lastRenderedPageBreak/>
        <w:t>Project Schedule</w:t>
      </w:r>
    </w:p>
    <w:p w14:paraId="4758A47F" w14:textId="77777777" w:rsidR="00DB4AAB" w:rsidRPr="00DB4AAB" w:rsidRDefault="00DB4AAB" w:rsidP="00DB4AAB"/>
    <w:p w14:paraId="064FD8A7" w14:textId="77777777" w:rsidR="0074017F" w:rsidRDefault="00FA25C9" w:rsidP="002A4C59">
      <w:r w:rsidRPr="002A4C59">
        <w:t>In project management, a schedule is a listing of a project's milestones, activities, and deliverables, usually with intended start and finish dates. The project schedule should be updated on a regular basis to gain a better understanding of the project’s current status. Below</w:t>
      </w:r>
      <w:r w:rsidR="005B76FF" w:rsidRPr="002A4C59">
        <w:t xml:space="preserve"> is the schedule f</w:t>
      </w:r>
      <w:r w:rsidR="0074017F" w:rsidRPr="002A4C59">
        <w:t xml:space="preserve">or the </w:t>
      </w:r>
      <w:proofErr w:type="spellStart"/>
      <w:r w:rsidR="0074017F" w:rsidRPr="002A4C59">
        <w:t>SuperLoop</w:t>
      </w:r>
      <w:proofErr w:type="spellEnd"/>
      <w:r w:rsidR="0074017F" w:rsidRPr="002A4C59">
        <w:t xml:space="preserve"> Shu</w:t>
      </w:r>
      <w:r w:rsidR="0074017F">
        <w:t>ttle:</w:t>
      </w:r>
    </w:p>
    <w:p w14:paraId="04A7C669" w14:textId="40373810" w:rsidR="00D41663" w:rsidRDefault="0074017F" w:rsidP="002A4C59">
      <w:r>
        <w:rPr>
          <w:noProof/>
        </w:rPr>
        <w:drawing>
          <wp:inline distT="0" distB="0" distL="0" distR="0" wp14:anchorId="7918C474" wp14:editId="60D27E9B">
            <wp:extent cx="6639560" cy="7943273"/>
            <wp:effectExtent l="0" t="0" r="0" b="0"/>
            <wp:docPr id="8" name="Picture 8" descr="Superloof%20Shutt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loof%20Shuttle.pdf"/>
                    <pic:cNvPicPr>
                      <a:picLocks noChangeAspect="1" noChangeArrowheads="1"/>
                    </pic:cNvPicPr>
                  </pic:nvPicPr>
                  <pic:blipFill rotWithShape="1">
                    <a:blip r:embed="rId11">
                      <a:extLst>
                        <a:ext uri="{28A0092B-C50C-407E-A947-70E740481C1C}">
                          <a14:useLocalDpi xmlns:a14="http://schemas.microsoft.com/office/drawing/2010/main" val="0"/>
                        </a:ext>
                      </a:extLst>
                    </a:blip>
                    <a:srcRect t="8198" b="4949"/>
                    <a:stretch/>
                  </pic:blipFill>
                  <pic:spPr bwMode="auto">
                    <a:xfrm>
                      <a:off x="0" y="0"/>
                      <a:ext cx="6664990" cy="7973696"/>
                    </a:xfrm>
                    <a:prstGeom prst="rect">
                      <a:avLst/>
                    </a:prstGeom>
                    <a:noFill/>
                    <a:ln>
                      <a:noFill/>
                    </a:ln>
                    <a:extLst>
                      <a:ext uri="{53640926-AAD7-44D8-BBD7-CCE9431645EC}">
                        <a14:shadowObscured xmlns:a14="http://schemas.microsoft.com/office/drawing/2010/main"/>
                      </a:ext>
                    </a:extLst>
                  </pic:spPr>
                </pic:pic>
              </a:graphicData>
            </a:graphic>
          </wp:inline>
        </w:drawing>
      </w:r>
    </w:p>
    <w:p w14:paraId="0711CB7E" w14:textId="189683EA" w:rsidR="00542020" w:rsidRPr="00FA25C9" w:rsidRDefault="0074017F" w:rsidP="002A4C59">
      <w:r>
        <w:rPr>
          <w:noProof/>
        </w:rPr>
        <w:lastRenderedPageBreak/>
        <w:drawing>
          <wp:inline distT="0" distB="0" distL="0" distR="0" wp14:anchorId="3D479532" wp14:editId="6A2BF22A">
            <wp:extent cx="6793865" cy="9368905"/>
            <wp:effectExtent l="0" t="0" r="0" b="3810"/>
            <wp:docPr id="17" name="Picture 17" descr="Superloof%20Shuttle%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erloof%20Shuttle%20(2)-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13" t="4460" r="11393" b="3348"/>
                    <a:stretch/>
                  </pic:blipFill>
                  <pic:spPr bwMode="auto">
                    <a:xfrm>
                      <a:off x="0" y="0"/>
                      <a:ext cx="6798283" cy="9374998"/>
                    </a:xfrm>
                    <a:prstGeom prst="rect">
                      <a:avLst/>
                    </a:prstGeom>
                    <a:noFill/>
                    <a:ln>
                      <a:noFill/>
                    </a:ln>
                    <a:extLst>
                      <a:ext uri="{53640926-AAD7-44D8-BBD7-CCE9431645EC}">
                        <a14:shadowObscured xmlns:a14="http://schemas.microsoft.com/office/drawing/2010/main"/>
                      </a:ext>
                    </a:extLst>
                  </pic:spPr>
                </pic:pic>
              </a:graphicData>
            </a:graphic>
          </wp:inline>
        </w:drawing>
      </w:r>
    </w:p>
    <w:p w14:paraId="439A06DC" w14:textId="50121EDB" w:rsidR="00542020" w:rsidRDefault="00542020" w:rsidP="00D4412B">
      <w:pPr>
        <w:pStyle w:val="Heading3"/>
      </w:pPr>
      <w:r w:rsidRPr="00D4412B">
        <w:lastRenderedPageBreak/>
        <w:t>Project Budget</w:t>
      </w:r>
    </w:p>
    <w:p w14:paraId="2828BCC9" w14:textId="77777777" w:rsidR="00125C20" w:rsidRPr="00125C20" w:rsidRDefault="00125C20" w:rsidP="00125C20"/>
    <w:p w14:paraId="68962DEF" w14:textId="036AEED6" w:rsidR="00BB0DB9" w:rsidRPr="00BB0DB9" w:rsidRDefault="00A27AED" w:rsidP="002A4C59">
      <w:r>
        <w:t>The project budget contains all the major factors influencing the project from a financial perspective. However, most of the itemized</w:t>
      </w:r>
      <w:r w:rsidR="002853E1">
        <w:t xml:space="preserve"> budget represents an approximate cost for the entire year. The initial set up costs like buying</w:t>
      </w:r>
      <w:r w:rsidR="00121182">
        <w:t xml:space="preserve"> the shuttle bus, and other one-</w:t>
      </w:r>
      <w:r w:rsidR="002853E1">
        <w:t>time activities listed d</w:t>
      </w:r>
      <w:r w:rsidR="00601064">
        <w:t>o not repeat yearly. They are part of implementation costs.</w:t>
      </w:r>
    </w:p>
    <w:p w14:paraId="646311D6" w14:textId="353549EF" w:rsidR="00BB0DB9" w:rsidRDefault="00C40B82" w:rsidP="002A4C59">
      <w:r>
        <w:rPr>
          <w:noProof/>
          <w:snapToGrid/>
        </w:rPr>
        <w:drawing>
          <wp:inline distT="0" distB="0" distL="0" distR="0" wp14:anchorId="58623069" wp14:editId="7E999033">
            <wp:extent cx="6489619" cy="51418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 Budget-2.pdf"/>
                    <pic:cNvPicPr/>
                  </pic:nvPicPr>
                  <pic:blipFill rotWithShape="1">
                    <a:blip r:embed="rId13">
                      <a:extLst>
                        <a:ext uri="{28A0092B-C50C-407E-A947-70E740481C1C}">
                          <a14:useLocalDpi xmlns:a14="http://schemas.microsoft.com/office/drawing/2010/main" val="0"/>
                        </a:ext>
                      </a:extLst>
                    </a:blip>
                    <a:srcRect l="4590" t="10465" r="14766" b="27035"/>
                    <a:stretch/>
                  </pic:blipFill>
                  <pic:spPr bwMode="auto">
                    <a:xfrm>
                      <a:off x="0" y="0"/>
                      <a:ext cx="6572139" cy="5207267"/>
                    </a:xfrm>
                    <a:prstGeom prst="rect">
                      <a:avLst/>
                    </a:prstGeom>
                    <a:ln>
                      <a:noFill/>
                    </a:ln>
                    <a:extLst>
                      <a:ext uri="{53640926-AAD7-44D8-BBD7-CCE9431645EC}">
                        <a14:shadowObscured xmlns:a14="http://schemas.microsoft.com/office/drawing/2010/main"/>
                      </a:ext>
                    </a:extLst>
                  </pic:spPr>
                </pic:pic>
              </a:graphicData>
            </a:graphic>
          </wp:inline>
        </w:drawing>
      </w:r>
    </w:p>
    <w:p w14:paraId="1603D09C" w14:textId="15B2E435" w:rsidR="009B6114" w:rsidRDefault="009B6114" w:rsidP="002A4C59">
      <w:r>
        <w:rPr>
          <w:noProof/>
          <w:snapToGrid/>
        </w:rPr>
        <w:drawing>
          <wp:inline distT="0" distB="0" distL="0" distR="0" wp14:anchorId="0AE988EB" wp14:editId="288229E0">
            <wp:extent cx="6642735" cy="2694536"/>
            <wp:effectExtent l="0" t="0" r="12065" b="2349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8F73F0A" w14:textId="255546FD" w:rsidR="002A5A37" w:rsidRDefault="0065054D" w:rsidP="00B14458">
      <w:r>
        <w:rPr>
          <w:noProof/>
          <w:snapToGrid/>
          <w:lang w:eastAsia="zh-CN"/>
        </w:rPr>
        <w:lastRenderedPageBreak/>
        <w:t xml:space="preserve"> </w:t>
      </w:r>
    </w:p>
    <w:p w14:paraId="26D9B304" w14:textId="77777777" w:rsidR="00FA25C9" w:rsidRPr="00FA25C9" w:rsidRDefault="00FA25C9" w:rsidP="002A4C59"/>
    <w:p w14:paraId="5C46E3D2" w14:textId="017D82ED" w:rsidR="004F1D88" w:rsidRDefault="004F1D88" w:rsidP="004F1D88">
      <w:pPr>
        <w:pStyle w:val="Heading3"/>
      </w:pPr>
      <w:r w:rsidRPr="00D4412B">
        <w:t>Risk Management Plan</w:t>
      </w:r>
    </w:p>
    <w:p w14:paraId="269ED8CA" w14:textId="77777777" w:rsidR="004F1D88" w:rsidRDefault="004F1D88" w:rsidP="00947FEE"/>
    <w:p w14:paraId="0402B574" w14:textId="3AE6B696" w:rsidR="009B72A6" w:rsidRPr="0061559E" w:rsidRDefault="00FA25C9" w:rsidP="00947FEE">
      <w:r w:rsidRPr="00FA25C9">
        <w:t>The goal of managing project risks is to identify and prepare for any potential threat to the project’s critical success factors before it occurs. As a result, risk management is the essence of managing projects. To protect the project from any risks and to properly mitigate the risks we have used a predictive approach. Below are the potential risks that may impact the critical path of the project in any way.</w:t>
      </w:r>
    </w:p>
    <w:p w14:paraId="05758E84" w14:textId="2812AC70" w:rsidR="00FA25C9" w:rsidRPr="0061559E" w:rsidRDefault="00FA25C9" w:rsidP="002A4C59">
      <w:pPr>
        <w:pStyle w:val="subheading"/>
      </w:pPr>
      <w:r w:rsidRPr="0061559E">
        <w:t>Potential Risks:</w:t>
      </w:r>
    </w:p>
    <w:tbl>
      <w:tblPr>
        <w:tblStyle w:val="PlainTable1"/>
        <w:tblW w:w="0" w:type="auto"/>
        <w:tblLook w:val="04A0" w:firstRow="1" w:lastRow="0" w:firstColumn="1" w:lastColumn="0" w:noHBand="0" w:noVBand="1"/>
      </w:tblPr>
      <w:tblGrid>
        <w:gridCol w:w="3140"/>
        <w:gridCol w:w="3717"/>
        <w:gridCol w:w="3482"/>
      </w:tblGrid>
      <w:tr w:rsidR="00A1423A" w:rsidRPr="009E2E6E" w14:paraId="15D141F1" w14:textId="77777777" w:rsidTr="002A5A3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09E91122" w14:textId="157AE645" w:rsidR="00FA25C9" w:rsidRPr="00FC7F1C" w:rsidRDefault="00FA25C9" w:rsidP="002A4C59">
            <w:pPr>
              <w:pStyle w:val="Heading4"/>
              <w:outlineLvl w:val="3"/>
              <w:rPr>
                <w:rStyle w:val="Emphasis"/>
                <w:rFonts w:ascii="Times New Roman" w:hAnsi="Times New Roman" w:cs="Times New Roman"/>
                <w:color w:val="7E7E74" w:themeColor="background2" w:themeShade="80"/>
              </w:rPr>
            </w:pPr>
            <w:r w:rsidRPr="00FC7F1C">
              <w:rPr>
                <w:rStyle w:val="Emphasis"/>
                <w:rFonts w:ascii="Times New Roman" w:hAnsi="Times New Roman" w:cs="Times New Roman"/>
                <w:color w:val="7E7E74" w:themeColor="background2" w:themeShade="80"/>
              </w:rPr>
              <w:t>Risk</w:t>
            </w:r>
          </w:p>
        </w:tc>
        <w:tc>
          <w:tcPr>
            <w:tcW w:w="3717" w:type="dxa"/>
            <w:hideMark/>
          </w:tcPr>
          <w:p w14:paraId="4D42FB26" w14:textId="26E0A821" w:rsidR="00FA25C9" w:rsidRPr="00FC7F1C" w:rsidRDefault="00FA25C9" w:rsidP="002A4C59">
            <w:pPr>
              <w:pStyle w:val="Heading4"/>
              <w:outlineLvl w:val="3"/>
              <w:cnfStyle w:val="100000000000" w:firstRow="1" w:lastRow="0" w:firstColumn="0" w:lastColumn="0" w:oddVBand="0" w:evenVBand="0" w:oddHBand="0" w:evenHBand="0" w:firstRowFirstColumn="0" w:firstRowLastColumn="0" w:lastRowFirstColumn="0" w:lastRowLastColumn="0"/>
              <w:rPr>
                <w:rStyle w:val="Emphasis"/>
                <w:rFonts w:ascii="Times New Roman" w:hAnsi="Times New Roman" w:cs="Times New Roman"/>
                <w:color w:val="7E7E74" w:themeColor="background2" w:themeShade="80"/>
              </w:rPr>
            </w:pPr>
            <w:r w:rsidRPr="00FC7F1C">
              <w:rPr>
                <w:rStyle w:val="Emphasis"/>
                <w:rFonts w:ascii="Times New Roman" w:hAnsi="Times New Roman" w:cs="Times New Roman"/>
                <w:color w:val="7E7E74" w:themeColor="background2" w:themeShade="80"/>
              </w:rPr>
              <w:t>Description</w:t>
            </w:r>
          </w:p>
        </w:tc>
        <w:tc>
          <w:tcPr>
            <w:tcW w:w="3482" w:type="dxa"/>
            <w:hideMark/>
          </w:tcPr>
          <w:p w14:paraId="1DA9CAAE" w14:textId="77777777" w:rsidR="00FA25C9" w:rsidRPr="00FC7F1C" w:rsidRDefault="00FA25C9" w:rsidP="002A4C59">
            <w:pPr>
              <w:pStyle w:val="Heading4"/>
              <w:outlineLvl w:val="3"/>
              <w:cnfStyle w:val="100000000000" w:firstRow="1" w:lastRow="0" w:firstColumn="0" w:lastColumn="0" w:oddVBand="0" w:evenVBand="0" w:oddHBand="0" w:evenHBand="0" w:firstRowFirstColumn="0" w:firstRowLastColumn="0" w:lastRowFirstColumn="0" w:lastRowLastColumn="0"/>
              <w:rPr>
                <w:rStyle w:val="Emphasis"/>
                <w:rFonts w:ascii="Times New Roman" w:hAnsi="Times New Roman" w:cs="Times New Roman"/>
                <w:color w:val="7E7E74" w:themeColor="background2" w:themeShade="80"/>
              </w:rPr>
            </w:pPr>
            <w:r w:rsidRPr="00FC7F1C">
              <w:rPr>
                <w:rStyle w:val="Emphasis"/>
                <w:rFonts w:ascii="Times New Roman" w:hAnsi="Times New Roman" w:cs="Times New Roman"/>
                <w:color w:val="7E7E74" w:themeColor="background2" w:themeShade="80"/>
              </w:rPr>
              <w:t>Time of Occurrence</w:t>
            </w:r>
          </w:p>
        </w:tc>
      </w:tr>
      <w:tr w:rsidR="00A1423A" w:rsidRPr="009E2E6E" w14:paraId="28645CFB" w14:textId="77777777" w:rsidTr="002A5A3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17DB6E08" w14:textId="77777777" w:rsidR="00FA25C9" w:rsidRPr="009E2E6E" w:rsidRDefault="00FA25C9" w:rsidP="002A4C59">
            <w:pPr>
              <w:rPr>
                <w:rStyle w:val="SubtleEmphasis"/>
                <w:b w:val="0"/>
                <w:i w:val="0"/>
                <w:iCs w:val="0"/>
              </w:rPr>
            </w:pPr>
          </w:p>
          <w:p w14:paraId="5818D437" w14:textId="42D8DFB6" w:rsidR="00FA25C9" w:rsidRPr="009E2E6E" w:rsidRDefault="00FA25C9" w:rsidP="002A4C59">
            <w:pPr>
              <w:rPr>
                <w:rStyle w:val="SubtleEmphasis"/>
                <w:b w:val="0"/>
                <w:i w:val="0"/>
                <w:iCs w:val="0"/>
              </w:rPr>
            </w:pPr>
            <w:r w:rsidRPr="009E2E6E">
              <w:rPr>
                <w:rStyle w:val="SubtleEmphasis"/>
                <w:b w:val="0"/>
                <w:i w:val="0"/>
                <w:iCs w:val="0"/>
              </w:rPr>
              <w:t xml:space="preserve">1. </w:t>
            </w:r>
            <w:r w:rsidR="00712082" w:rsidRPr="009E2E6E">
              <w:rPr>
                <w:rStyle w:val="SubtleEmphasis"/>
                <w:b w:val="0"/>
                <w:i w:val="0"/>
                <w:iCs w:val="0"/>
              </w:rPr>
              <w:t>Bus Breakdown</w:t>
            </w:r>
          </w:p>
          <w:p w14:paraId="4B921B5F" w14:textId="77777777" w:rsidR="00FA25C9" w:rsidRPr="009E2E6E" w:rsidRDefault="00FA25C9" w:rsidP="002A4C59">
            <w:pPr>
              <w:rPr>
                <w:rStyle w:val="SubtleEmphasis"/>
                <w:b w:val="0"/>
                <w:i w:val="0"/>
                <w:iCs w:val="0"/>
              </w:rPr>
            </w:pPr>
          </w:p>
        </w:tc>
        <w:tc>
          <w:tcPr>
            <w:tcW w:w="3717" w:type="dxa"/>
            <w:hideMark/>
          </w:tcPr>
          <w:p w14:paraId="5AAF4136" w14:textId="77777777"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25E86FB8" w14:textId="77777777" w:rsidR="00FA25C9" w:rsidRPr="009E2E6E" w:rsidRDefault="0013116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The bus may breakdown frequently, and this may happen due to the long distance the shuttle is supposed to travel, many trips per day.</w:t>
            </w:r>
          </w:p>
          <w:p w14:paraId="501DF369" w14:textId="76DD36D8"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c>
          <w:tcPr>
            <w:tcW w:w="3482" w:type="dxa"/>
            <w:hideMark/>
          </w:tcPr>
          <w:p w14:paraId="79C8553C" w14:textId="77777777" w:rsidR="008355DC" w:rsidRPr="009E2E6E" w:rsidRDefault="008355DC"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280FF57D" w14:textId="7A2B0E76" w:rsidR="00FA25C9" w:rsidRPr="009E2E6E" w:rsidRDefault="0013116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Operations phase</w:t>
            </w:r>
            <w:r w:rsidR="00FA25C9" w:rsidRPr="009E2E6E">
              <w:rPr>
                <w:rStyle w:val="SubtleEmphasis"/>
                <w:bCs w:val="0"/>
                <w:i w:val="0"/>
                <w:iCs w:val="0"/>
              </w:rPr>
              <w:t xml:space="preserve">, </w:t>
            </w:r>
            <w:proofErr w:type="spellStart"/>
            <w:r w:rsidRPr="009E2E6E">
              <w:rPr>
                <w:rStyle w:val="SubtleEmphasis"/>
                <w:bCs w:val="0"/>
                <w:i w:val="0"/>
                <w:iCs w:val="0"/>
              </w:rPr>
              <w:t>post test</w:t>
            </w:r>
            <w:proofErr w:type="spellEnd"/>
            <w:r w:rsidRPr="009E2E6E">
              <w:rPr>
                <w:rStyle w:val="SubtleEmphasis"/>
                <w:bCs w:val="0"/>
                <w:i w:val="0"/>
                <w:iCs w:val="0"/>
              </w:rPr>
              <w:t>-run.</w:t>
            </w:r>
          </w:p>
          <w:p w14:paraId="074976EF" w14:textId="77777777" w:rsidR="00FA25C9" w:rsidRPr="009E2E6E" w:rsidRDefault="00FA25C9"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r>
      <w:tr w:rsidR="00A1423A" w:rsidRPr="009E2E6E" w14:paraId="4CBFAA93" w14:textId="77777777" w:rsidTr="002A5A37">
        <w:trPr>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2D4FDED4" w14:textId="77777777" w:rsidR="00FA25C9" w:rsidRPr="009E2E6E" w:rsidRDefault="00FA25C9" w:rsidP="002A4C59">
            <w:pPr>
              <w:rPr>
                <w:rStyle w:val="SubtleEmphasis"/>
                <w:b w:val="0"/>
                <w:i w:val="0"/>
                <w:iCs w:val="0"/>
              </w:rPr>
            </w:pPr>
          </w:p>
          <w:p w14:paraId="6FC8C40B" w14:textId="3CA56D97" w:rsidR="00131161" w:rsidRPr="009E2E6E" w:rsidRDefault="00FA25C9" w:rsidP="002A4C59">
            <w:pPr>
              <w:rPr>
                <w:rStyle w:val="SubtleEmphasis"/>
                <w:b w:val="0"/>
                <w:i w:val="0"/>
                <w:iCs w:val="0"/>
              </w:rPr>
            </w:pPr>
            <w:r w:rsidRPr="009E2E6E">
              <w:rPr>
                <w:rStyle w:val="SubtleEmphasis"/>
                <w:b w:val="0"/>
                <w:i w:val="0"/>
                <w:iCs w:val="0"/>
              </w:rPr>
              <w:t xml:space="preserve">2. </w:t>
            </w:r>
            <w:r w:rsidR="00131161" w:rsidRPr="009E2E6E">
              <w:rPr>
                <w:rStyle w:val="SubtleEmphasis"/>
                <w:b w:val="0"/>
                <w:i w:val="0"/>
                <w:iCs w:val="0"/>
              </w:rPr>
              <w:t>Driver/crew injury, sickness, or unavailability.</w:t>
            </w:r>
          </w:p>
          <w:p w14:paraId="6C243617" w14:textId="61129A4B" w:rsidR="00FA25C9" w:rsidRPr="009E2E6E" w:rsidRDefault="00FA25C9" w:rsidP="002A4C59">
            <w:pPr>
              <w:rPr>
                <w:rStyle w:val="SubtleEmphasis"/>
                <w:b w:val="0"/>
                <w:i w:val="0"/>
                <w:iCs w:val="0"/>
              </w:rPr>
            </w:pPr>
          </w:p>
          <w:p w14:paraId="443C10B5" w14:textId="77777777" w:rsidR="00FA25C9" w:rsidRPr="009E2E6E" w:rsidRDefault="00FA25C9" w:rsidP="002A4C59">
            <w:pPr>
              <w:rPr>
                <w:rStyle w:val="SubtleEmphasis"/>
                <w:b w:val="0"/>
                <w:i w:val="0"/>
                <w:iCs w:val="0"/>
              </w:rPr>
            </w:pPr>
          </w:p>
        </w:tc>
        <w:tc>
          <w:tcPr>
            <w:tcW w:w="3717" w:type="dxa"/>
            <w:hideMark/>
          </w:tcPr>
          <w:p w14:paraId="76993F04" w14:textId="77777777" w:rsidR="00A649E5" w:rsidRPr="009E2E6E" w:rsidRDefault="00A649E5"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4F59CF70" w14:textId="21B60EC8" w:rsidR="00FA25C9" w:rsidRPr="009E2E6E" w:rsidRDefault="00FA25C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 xml:space="preserve">A </w:t>
            </w:r>
            <w:r w:rsidR="00F81657" w:rsidRPr="009E2E6E">
              <w:rPr>
                <w:rStyle w:val="SubtleEmphasis"/>
                <w:bCs w:val="0"/>
                <w:i w:val="0"/>
                <w:iCs w:val="0"/>
              </w:rPr>
              <w:t>Driver</w:t>
            </w:r>
            <w:r w:rsidRPr="009E2E6E">
              <w:rPr>
                <w:rStyle w:val="SubtleEmphasis"/>
                <w:bCs w:val="0"/>
                <w:i w:val="0"/>
                <w:iCs w:val="0"/>
              </w:rPr>
              <w:t xml:space="preserve"> or crew member may get sick or injured </w:t>
            </w:r>
            <w:r w:rsidR="00EE3AAE" w:rsidRPr="009E2E6E">
              <w:rPr>
                <w:rStyle w:val="SubtleEmphasis"/>
                <w:bCs w:val="0"/>
                <w:i w:val="0"/>
                <w:iCs w:val="0"/>
              </w:rPr>
              <w:t>before their shift</w:t>
            </w:r>
            <w:r w:rsidRPr="009E2E6E">
              <w:rPr>
                <w:rStyle w:val="SubtleEmphasis"/>
                <w:bCs w:val="0"/>
                <w:i w:val="0"/>
                <w:iCs w:val="0"/>
              </w:rPr>
              <w:t xml:space="preserve">, thus </w:t>
            </w:r>
            <w:r w:rsidR="00EE3AAE" w:rsidRPr="009E2E6E">
              <w:rPr>
                <w:rStyle w:val="SubtleEmphasis"/>
                <w:bCs w:val="0"/>
                <w:i w:val="0"/>
                <w:iCs w:val="0"/>
              </w:rPr>
              <w:t>causing them to be unavailable.</w:t>
            </w:r>
          </w:p>
          <w:p w14:paraId="4377D3CE" w14:textId="77777777" w:rsidR="00FA25C9" w:rsidRPr="009E2E6E" w:rsidRDefault="00FA25C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tc>
        <w:tc>
          <w:tcPr>
            <w:tcW w:w="3482" w:type="dxa"/>
            <w:hideMark/>
          </w:tcPr>
          <w:p w14:paraId="0039A513" w14:textId="77777777" w:rsidR="00EE3AAE" w:rsidRPr="009E2E6E" w:rsidRDefault="00EE3AAE"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7085A7A0" w14:textId="29560C83" w:rsidR="00A649E5" w:rsidRPr="009E2E6E" w:rsidRDefault="00EE3AAE"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 xml:space="preserve">Mainly during operations phase, </w:t>
            </w:r>
            <w:proofErr w:type="spellStart"/>
            <w:r w:rsidR="00A649E5" w:rsidRPr="009E2E6E">
              <w:rPr>
                <w:rStyle w:val="SubtleEmphasis"/>
                <w:bCs w:val="0"/>
                <w:i w:val="0"/>
                <w:iCs w:val="0"/>
              </w:rPr>
              <w:t xml:space="preserve">post </w:t>
            </w:r>
            <w:r w:rsidRPr="009E2E6E">
              <w:rPr>
                <w:rStyle w:val="SubtleEmphasis"/>
                <w:bCs w:val="0"/>
                <w:i w:val="0"/>
                <w:iCs w:val="0"/>
              </w:rPr>
              <w:t>test</w:t>
            </w:r>
            <w:proofErr w:type="spellEnd"/>
            <w:r w:rsidRPr="009E2E6E">
              <w:rPr>
                <w:rStyle w:val="SubtleEmphasis"/>
                <w:bCs w:val="0"/>
                <w:i w:val="0"/>
                <w:iCs w:val="0"/>
              </w:rPr>
              <w:t>-run.</w:t>
            </w:r>
          </w:p>
          <w:p w14:paraId="7F952612" w14:textId="527CA208" w:rsidR="00EE3AAE" w:rsidRPr="009E2E6E" w:rsidRDefault="00EE3AAE"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 xml:space="preserve">Replacing a driver is the difficult part, especially after </w:t>
            </w:r>
            <w:r w:rsidR="00BA055C" w:rsidRPr="009E2E6E">
              <w:rPr>
                <w:rStyle w:val="SubtleEmphasis"/>
                <w:bCs w:val="0"/>
                <w:i w:val="0"/>
                <w:iCs w:val="0"/>
              </w:rPr>
              <w:t>the project is completed and on-</w:t>
            </w:r>
            <w:r w:rsidRPr="009E2E6E">
              <w:rPr>
                <w:rStyle w:val="SubtleEmphasis"/>
                <w:bCs w:val="0"/>
                <w:i w:val="0"/>
                <w:iCs w:val="0"/>
              </w:rPr>
              <w:t>going.</w:t>
            </w:r>
          </w:p>
          <w:p w14:paraId="51F55B62" w14:textId="77777777" w:rsidR="00FA25C9" w:rsidRPr="009E2E6E" w:rsidRDefault="00FA25C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tc>
      </w:tr>
      <w:tr w:rsidR="00A1423A" w:rsidRPr="009E2E6E" w14:paraId="5D1BF1EB" w14:textId="77777777" w:rsidTr="002A5A3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5862BCC0" w14:textId="77777777" w:rsidR="008355DC" w:rsidRPr="009E2E6E" w:rsidRDefault="008355DC" w:rsidP="002A4C59">
            <w:pPr>
              <w:rPr>
                <w:rStyle w:val="SubtleEmphasis"/>
                <w:b w:val="0"/>
                <w:i w:val="0"/>
                <w:iCs w:val="0"/>
              </w:rPr>
            </w:pPr>
          </w:p>
          <w:p w14:paraId="3BADC423" w14:textId="150B2355" w:rsidR="00FA25C9" w:rsidRPr="009E2E6E" w:rsidRDefault="00FA25C9" w:rsidP="002A4C59">
            <w:pPr>
              <w:rPr>
                <w:rStyle w:val="SubtleEmphasis"/>
                <w:b w:val="0"/>
                <w:i w:val="0"/>
                <w:iCs w:val="0"/>
              </w:rPr>
            </w:pPr>
            <w:r w:rsidRPr="009E2E6E">
              <w:rPr>
                <w:rStyle w:val="SubtleEmphasis"/>
                <w:b w:val="0"/>
                <w:i w:val="0"/>
                <w:iCs w:val="0"/>
              </w:rPr>
              <w:t xml:space="preserve">3. Unforeseeable </w:t>
            </w:r>
            <w:r w:rsidR="00B32714" w:rsidRPr="009E2E6E">
              <w:rPr>
                <w:rStyle w:val="SubtleEmphasis"/>
                <w:b w:val="0"/>
                <w:i w:val="0"/>
                <w:iCs w:val="0"/>
              </w:rPr>
              <w:t>breakdown and repair</w:t>
            </w:r>
            <w:r w:rsidRPr="009E2E6E">
              <w:rPr>
                <w:rStyle w:val="SubtleEmphasis"/>
                <w:b w:val="0"/>
                <w:i w:val="0"/>
                <w:iCs w:val="0"/>
              </w:rPr>
              <w:t xml:space="preserve"> costs</w:t>
            </w:r>
          </w:p>
          <w:p w14:paraId="144A4EF4" w14:textId="77777777" w:rsidR="00FA25C9" w:rsidRPr="009E2E6E" w:rsidRDefault="00FA25C9" w:rsidP="002A4C59">
            <w:pPr>
              <w:rPr>
                <w:rStyle w:val="SubtleEmphasis"/>
                <w:b w:val="0"/>
                <w:i w:val="0"/>
                <w:iCs w:val="0"/>
              </w:rPr>
            </w:pPr>
          </w:p>
        </w:tc>
        <w:tc>
          <w:tcPr>
            <w:tcW w:w="3717" w:type="dxa"/>
            <w:hideMark/>
          </w:tcPr>
          <w:p w14:paraId="166268FF" w14:textId="77777777" w:rsidR="008355DC" w:rsidRPr="009E2E6E" w:rsidRDefault="008355DC"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01C3B120" w14:textId="67574207" w:rsidR="00FA25C9" w:rsidRPr="009E2E6E" w:rsidRDefault="00B32714"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Buses need to be monitored and repaired now and then to ensure safety.</w:t>
            </w:r>
          </w:p>
          <w:p w14:paraId="4B6EBADE" w14:textId="77777777" w:rsidR="00FA25C9" w:rsidRPr="009E2E6E" w:rsidRDefault="00FA25C9"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c>
          <w:tcPr>
            <w:tcW w:w="3482" w:type="dxa"/>
            <w:hideMark/>
          </w:tcPr>
          <w:p w14:paraId="191983B5" w14:textId="77777777"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66701031" w14:textId="0FB806C3" w:rsidR="00B32714" w:rsidRPr="009E2E6E" w:rsidRDefault="00B32714"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 xml:space="preserve">Mainly during operations phase, </w:t>
            </w:r>
            <w:proofErr w:type="spellStart"/>
            <w:r w:rsidRPr="009E2E6E">
              <w:rPr>
                <w:rStyle w:val="SubtleEmphasis"/>
                <w:bCs w:val="0"/>
                <w:i w:val="0"/>
                <w:iCs w:val="0"/>
              </w:rPr>
              <w:t>post test</w:t>
            </w:r>
            <w:proofErr w:type="spellEnd"/>
            <w:r w:rsidRPr="009E2E6E">
              <w:rPr>
                <w:rStyle w:val="SubtleEmphasis"/>
                <w:bCs w:val="0"/>
                <w:i w:val="0"/>
                <w:iCs w:val="0"/>
              </w:rPr>
              <w:t>-run. May occur during test-run phase also.</w:t>
            </w:r>
          </w:p>
          <w:p w14:paraId="12A4F371" w14:textId="77777777" w:rsidR="00FA25C9" w:rsidRPr="009E2E6E" w:rsidRDefault="00FA25C9"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r>
      <w:tr w:rsidR="00A1423A" w:rsidRPr="009E2E6E" w14:paraId="3B3613AF" w14:textId="77777777" w:rsidTr="002A5A37">
        <w:trPr>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141CA33C" w14:textId="77777777" w:rsidR="00FA25C9" w:rsidRPr="009E2E6E" w:rsidRDefault="00FA25C9" w:rsidP="002A4C59">
            <w:pPr>
              <w:rPr>
                <w:rStyle w:val="SubtleEmphasis"/>
                <w:b w:val="0"/>
                <w:i w:val="0"/>
                <w:iCs w:val="0"/>
              </w:rPr>
            </w:pPr>
          </w:p>
          <w:p w14:paraId="6601670C" w14:textId="51C2E9B6" w:rsidR="00B32714" w:rsidRPr="009E2E6E" w:rsidRDefault="00FA25C9" w:rsidP="002A4C59">
            <w:pPr>
              <w:rPr>
                <w:rStyle w:val="SubtleEmphasis"/>
                <w:b w:val="0"/>
                <w:i w:val="0"/>
                <w:iCs w:val="0"/>
              </w:rPr>
            </w:pPr>
            <w:r w:rsidRPr="009E2E6E">
              <w:rPr>
                <w:rStyle w:val="SubtleEmphasis"/>
                <w:b w:val="0"/>
                <w:i w:val="0"/>
                <w:iCs w:val="0"/>
              </w:rPr>
              <w:t xml:space="preserve">4. </w:t>
            </w:r>
            <w:r w:rsidR="00B32714" w:rsidRPr="009E2E6E">
              <w:rPr>
                <w:rStyle w:val="SubtleEmphasis"/>
                <w:b w:val="0"/>
                <w:i w:val="0"/>
                <w:iCs w:val="0"/>
              </w:rPr>
              <w:t>Need for multiple test runs.</w:t>
            </w:r>
          </w:p>
          <w:p w14:paraId="29AEE6A0" w14:textId="0958731D" w:rsidR="00FA25C9" w:rsidRPr="009E2E6E" w:rsidRDefault="00FA25C9" w:rsidP="002A4C59">
            <w:pPr>
              <w:rPr>
                <w:rStyle w:val="SubtleEmphasis"/>
                <w:b w:val="0"/>
                <w:i w:val="0"/>
                <w:iCs w:val="0"/>
              </w:rPr>
            </w:pPr>
          </w:p>
          <w:p w14:paraId="35D259F3" w14:textId="77777777" w:rsidR="00FA25C9" w:rsidRPr="009E2E6E" w:rsidRDefault="00FA25C9" w:rsidP="002A4C59">
            <w:pPr>
              <w:rPr>
                <w:rStyle w:val="SubtleEmphasis"/>
                <w:b w:val="0"/>
                <w:i w:val="0"/>
                <w:iCs w:val="0"/>
              </w:rPr>
            </w:pPr>
          </w:p>
        </w:tc>
        <w:tc>
          <w:tcPr>
            <w:tcW w:w="3717" w:type="dxa"/>
            <w:hideMark/>
          </w:tcPr>
          <w:p w14:paraId="5D467FE5" w14:textId="77777777" w:rsidR="004057CB" w:rsidRPr="009E2E6E" w:rsidRDefault="004057CB"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61D1803D" w14:textId="6982F71C" w:rsidR="00FA25C9" w:rsidRPr="009E2E6E" w:rsidRDefault="00B32714"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Multiple routes and time frames have to be tested out, to gain knowledge on average time required for a one-way trip.</w:t>
            </w:r>
          </w:p>
          <w:p w14:paraId="3D319082" w14:textId="77777777" w:rsidR="00FA25C9" w:rsidRPr="009E2E6E" w:rsidRDefault="00FA25C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tc>
        <w:tc>
          <w:tcPr>
            <w:tcW w:w="3482" w:type="dxa"/>
            <w:hideMark/>
          </w:tcPr>
          <w:p w14:paraId="4A8E894F" w14:textId="77777777" w:rsidR="008355DC" w:rsidRPr="009E2E6E" w:rsidRDefault="008355DC"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318197BB" w14:textId="4C3ACCF9" w:rsidR="00FA25C9" w:rsidRPr="009E2E6E" w:rsidRDefault="00B32714"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Test-Run Phase</w:t>
            </w:r>
          </w:p>
          <w:p w14:paraId="53A6A5DE" w14:textId="77777777" w:rsidR="00FA25C9" w:rsidRPr="009E2E6E" w:rsidRDefault="00FA25C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tc>
      </w:tr>
      <w:tr w:rsidR="00A1423A" w:rsidRPr="009E2E6E" w14:paraId="21E61EAA" w14:textId="77777777" w:rsidTr="002A5A3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249DF8D7" w14:textId="77777777" w:rsidR="00FA25C9" w:rsidRPr="009E2E6E" w:rsidRDefault="00FA25C9" w:rsidP="002A4C59">
            <w:pPr>
              <w:rPr>
                <w:rStyle w:val="SubtleEmphasis"/>
                <w:b w:val="0"/>
                <w:i w:val="0"/>
                <w:iCs w:val="0"/>
              </w:rPr>
            </w:pPr>
          </w:p>
          <w:p w14:paraId="7FA2F8F4" w14:textId="198CF1B1" w:rsidR="00B32714" w:rsidRPr="009E2E6E" w:rsidRDefault="00FA25C9" w:rsidP="002A4C59">
            <w:pPr>
              <w:rPr>
                <w:rStyle w:val="SubtleEmphasis"/>
                <w:b w:val="0"/>
                <w:i w:val="0"/>
                <w:iCs w:val="0"/>
              </w:rPr>
            </w:pPr>
            <w:r w:rsidRPr="009E2E6E">
              <w:rPr>
                <w:rStyle w:val="SubtleEmphasis"/>
                <w:b w:val="0"/>
                <w:i w:val="0"/>
                <w:iCs w:val="0"/>
              </w:rPr>
              <w:t xml:space="preserve">5. </w:t>
            </w:r>
            <w:r w:rsidR="00B32714" w:rsidRPr="009E2E6E">
              <w:rPr>
                <w:rStyle w:val="SubtleEmphasis"/>
                <w:b w:val="0"/>
                <w:i w:val="0"/>
                <w:iCs w:val="0"/>
              </w:rPr>
              <w:t>Funding not approved.</w:t>
            </w:r>
          </w:p>
          <w:p w14:paraId="5B6028E5" w14:textId="1E2EACAC" w:rsidR="00FA25C9" w:rsidRPr="009E2E6E" w:rsidRDefault="00FA25C9" w:rsidP="002A4C59">
            <w:pPr>
              <w:rPr>
                <w:rStyle w:val="SubtleEmphasis"/>
                <w:b w:val="0"/>
                <w:i w:val="0"/>
                <w:iCs w:val="0"/>
              </w:rPr>
            </w:pPr>
          </w:p>
          <w:p w14:paraId="130DBC66" w14:textId="77777777" w:rsidR="00FA25C9" w:rsidRPr="009E2E6E" w:rsidRDefault="00FA25C9" w:rsidP="002A4C59">
            <w:pPr>
              <w:rPr>
                <w:rStyle w:val="SubtleEmphasis"/>
                <w:b w:val="0"/>
                <w:i w:val="0"/>
                <w:iCs w:val="0"/>
              </w:rPr>
            </w:pPr>
          </w:p>
        </w:tc>
        <w:tc>
          <w:tcPr>
            <w:tcW w:w="3717" w:type="dxa"/>
            <w:hideMark/>
          </w:tcPr>
          <w:p w14:paraId="3423C0FC" w14:textId="77777777"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11015B6A" w14:textId="3346BAC0" w:rsidR="00FA25C9" w:rsidRPr="009E2E6E" w:rsidRDefault="008174BA"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The Rutgers Board may not approve the funding, if the budget is not feasible.</w:t>
            </w:r>
          </w:p>
          <w:p w14:paraId="7C1CBA7C" w14:textId="77777777" w:rsidR="00FA25C9" w:rsidRPr="009E2E6E" w:rsidRDefault="00FA25C9"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c>
          <w:tcPr>
            <w:tcW w:w="3482" w:type="dxa"/>
            <w:hideMark/>
          </w:tcPr>
          <w:p w14:paraId="59366E7E" w14:textId="77777777" w:rsidR="008355DC" w:rsidRPr="009E2E6E" w:rsidRDefault="008355DC"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752B2419" w14:textId="657CED9F" w:rsidR="00FA25C9" w:rsidRPr="009E2E6E" w:rsidRDefault="008174BA"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Pre-Test run Phase.</w:t>
            </w:r>
          </w:p>
          <w:p w14:paraId="1314D96E" w14:textId="77777777" w:rsidR="00FA25C9" w:rsidRPr="009E2E6E" w:rsidRDefault="00FA25C9"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r>
      <w:tr w:rsidR="00A1423A" w:rsidRPr="009E2E6E" w14:paraId="3D643C1A" w14:textId="77777777" w:rsidTr="002A5A37">
        <w:trPr>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14332119" w14:textId="77777777" w:rsidR="00FA25C9" w:rsidRPr="009E2E6E" w:rsidRDefault="00FA25C9" w:rsidP="002A4C59">
            <w:pPr>
              <w:rPr>
                <w:rStyle w:val="SubtleEmphasis"/>
                <w:b w:val="0"/>
                <w:i w:val="0"/>
                <w:iCs w:val="0"/>
              </w:rPr>
            </w:pPr>
          </w:p>
          <w:p w14:paraId="207704D5" w14:textId="77777777" w:rsidR="008174BA" w:rsidRPr="009E2E6E" w:rsidRDefault="00FA25C9" w:rsidP="002A4C59">
            <w:pPr>
              <w:rPr>
                <w:rStyle w:val="SubtleEmphasis"/>
                <w:b w:val="0"/>
                <w:i w:val="0"/>
                <w:iCs w:val="0"/>
              </w:rPr>
            </w:pPr>
            <w:r w:rsidRPr="009E2E6E">
              <w:rPr>
                <w:rStyle w:val="SubtleEmphasis"/>
                <w:b w:val="0"/>
                <w:i w:val="0"/>
                <w:iCs w:val="0"/>
              </w:rPr>
              <w:t xml:space="preserve">6. </w:t>
            </w:r>
            <w:r w:rsidR="008174BA" w:rsidRPr="009E2E6E">
              <w:rPr>
                <w:rStyle w:val="SubtleEmphasis"/>
                <w:b w:val="0"/>
                <w:i w:val="0"/>
                <w:iCs w:val="0"/>
              </w:rPr>
              <w:t>Funding reduced in future.</w:t>
            </w:r>
          </w:p>
          <w:p w14:paraId="08897E8C" w14:textId="2D368AC9" w:rsidR="00FA25C9" w:rsidRPr="009E2E6E" w:rsidRDefault="00FA25C9" w:rsidP="002A4C59">
            <w:pPr>
              <w:rPr>
                <w:rStyle w:val="SubtleEmphasis"/>
                <w:b w:val="0"/>
                <w:i w:val="0"/>
                <w:iCs w:val="0"/>
              </w:rPr>
            </w:pPr>
          </w:p>
          <w:p w14:paraId="1DC878C2" w14:textId="77777777" w:rsidR="00FA25C9" w:rsidRPr="009E2E6E" w:rsidRDefault="00FA25C9" w:rsidP="002A4C59">
            <w:pPr>
              <w:rPr>
                <w:rStyle w:val="SubtleEmphasis"/>
                <w:b w:val="0"/>
                <w:i w:val="0"/>
                <w:iCs w:val="0"/>
              </w:rPr>
            </w:pPr>
          </w:p>
        </w:tc>
        <w:tc>
          <w:tcPr>
            <w:tcW w:w="3717" w:type="dxa"/>
            <w:hideMark/>
          </w:tcPr>
          <w:p w14:paraId="0D0D02D9" w14:textId="77777777" w:rsidR="004057CB" w:rsidRPr="009E2E6E" w:rsidRDefault="004057CB"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504EB5C5" w14:textId="76A0165D" w:rsidR="002A5A37" w:rsidRDefault="00BA055C"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 xml:space="preserve">The Board may cut-off the budget if primarily things go according to plan. The Board may see opportunity </w:t>
            </w:r>
            <w:r w:rsidRPr="009E2E6E">
              <w:rPr>
                <w:rStyle w:val="SubtleEmphasis"/>
                <w:bCs w:val="0"/>
                <w:i w:val="0"/>
                <w:iCs w:val="0"/>
              </w:rPr>
              <w:lastRenderedPageBreak/>
              <w:t xml:space="preserve">cost and invest the risk budget to some other project where </w:t>
            </w:r>
          </w:p>
          <w:p w14:paraId="1A7FC9F3" w14:textId="59F9696F" w:rsidR="00FA25C9" w:rsidRPr="009E2E6E" w:rsidRDefault="00BA055C"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there is a need for potential investment.</w:t>
            </w:r>
          </w:p>
        </w:tc>
        <w:tc>
          <w:tcPr>
            <w:tcW w:w="3482" w:type="dxa"/>
            <w:hideMark/>
          </w:tcPr>
          <w:p w14:paraId="1839CCF7" w14:textId="77777777" w:rsidR="008355DC" w:rsidRPr="009E2E6E" w:rsidRDefault="008355DC"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33732D3E" w14:textId="1DD50EC7" w:rsidR="00FA25C9" w:rsidRPr="009E2E6E" w:rsidRDefault="004A414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Post Test-Run Phase</w:t>
            </w:r>
          </w:p>
          <w:p w14:paraId="649B85AD" w14:textId="77777777" w:rsidR="00FA25C9" w:rsidRPr="009E2E6E" w:rsidRDefault="00FA25C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tc>
      </w:tr>
      <w:tr w:rsidR="00A1423A" w:rsidRPr="009E2E6E" w14:paraId="67EC52B7" w14:textId="77777777" w:rsidTr="002A5A3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49628DC2" w14:textId="77777777" w:rsidR="00FA25C9" w:rsidRPr="009E2E6E" w:rsidRDefault="00FA25C9" w:rsidP="002A4C59">
            <w:pPr>
              <w:rPr>
                <w:rStyle w:val="SubtleEmphasis"/>
                <w:b w:val="0"/>
                <w:i w:val="0"/>
                <w:iCs w:val="0"/>
              </w:rPr>
            </w:pPr>
            <w:r w:rsidRPr="009E2E6E">
              <w:rPr>
                <w:rStyle w:val="SubtleEmphasis"/>
                <w:b w:val="0"/>
                <w:i w:val="0"/>
                <w:iCs w:val="0"/>
              </w:rPr>
              <w:lastRenderedPageBreak/>
              <w:t>7. Exceeding Budget</w:t>
            </w:r>
          </w:p>
        </w:tc>
        <w:tc>
          <w:tcPr>
            <w:tcW w:w="3717" w:type="dxa"/>
            <w:hideMark/>
          </w:tcPr>
          <w:p w14:paraId="7209DE52" w14:textId="77777777" w:rsidR="008174BA" w:rsidRPr="009E2E6E" w:rsidRDefault="008174BA"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Unforeseen weather conditions, repair costs due to long distance, hike in fuel prices, may lead to exceeding budget.</w:t>
            </w:r>
          </w:p>
          <w:p w14:paraId="64E51CEC" w14:textId="31B8C836" w:rsidR="00FA25C9" w:rsidRPr="009E2E6E" w:rsidRDefault="00FA25C9"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c>
          <w:tcPr>
            <w:tcW w:w="3482" w:type="dxa"/>
            <w:hideMark/>
          </w:tcPr>
          <w:p w14:paraId="5CD027B9" w14:textId="77777777" w:rsidR="00FA6984" w:rsidRPr="009E2E6E" w:rsidRDefault="00FA6984"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Post Test-Run Phase</w:t>
            </w:r>
          </w:p>
          <w:p w14:paraId="44937495" w14:textId="0B191891" w:rsidR="00FA25C9" w:rsidRPr="009E2E6E" w:rsidRDefault="00FA25C9"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tc>
      </w:tr>
      <w:tr w:rsidR="00A1423A" w:rsidRPr="009E2E6E" w14:paraId="4A894BBA" w14:textId="77777777" w:rsidTr="002A5A37">
        <w:trPr>
          <w:trHeight w:val="624"/>
        </w:trPr>
        <w:tc>
          <w:tcPr>
            <w:cnfStyle w:val="001000000000" w:firstRow="0" w:lastRow="0" w:firstColumn="1" w:lastColumn="0" w:oddVBand="0" w:evenVBand="0" w:oddHBand="0" w:evenHBand="0" w:firstRowFirstColumn="0" w:firstRowLastColumn="0" w:lastRowFirstColumn="0" w:lastRowLastColumn="0"/>
            <w:tcW w:w="3140" w:type="dxa"/>
            <w:hideMark/>
          </w:tcPr>
          <w:p w14:paraId="702E2778" w14:textId="5A1D354C" w:rsidR="00FA25C9" w:rsidRPr="009E2E6E" w:rsidRDefault="00FA25C9" w:rsidP="002A4C59">
            <w:pPr>
              <w:rPr>
                <w:rStyle w:val="SubtleEmphasis"/>
                <w:b w:val="0"/>
                <w:i w:val="0"/>
                <w:iCs w:val="0"/>
              </w:rPr>
            </w:pPr>
            <w:r w:rsidRPr="009E2E6E">
              <w:rPr>
                <w:rStyle w:val="SubtleEmphasis"/>
                <w:b w:val="0"/>
                <w:i w:val="0"/>
                <w:iCs w:val="0"/>
              </w:rPr>
              <w:t xml:space="preserve">8. </w:t>
            </w:r>
            <w:r w:rsidR="00FA6984" w:rsidRPr="009E2E6E">
              <w:rPr>
                <w:rStyle w:val="SubtleEmphasis"/>
                <w:b w:val="0"/>
                <w:i w:val="0"/>
                <w:iCs w:val="0"/>
              </w:rPr>
              <w:t>Project s</w:t>
            </w:r>
            <w:r w:rsidRPr="009E2E6E">
              <w:rPr>
                <w:rStyle w:val="SubtleEmphasis"/>
                <w:b w:val="0"/>
                <w:i w:val="0"/>
                <w:iCs w:val="0"/>
              </w:rPr>
              <w:t>tart date is postponed</w:t>
            </w:r>
          </w:p>
        </w:tc>
        <w:tc>
          <w:tcPr>
            <w:tcW w:w="3717" w:type="dxa"/>
            <w:hideMark/>
          </w:tcPr>
          <w:p w14:paraId="35AD2380" w14:textId="4830E35E" w:rsidR="00FA25C9" w:rsidRPr="009E2E6E" w:rsidRDefault="00FA25C9"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The project might not start on the fixed date</w:t>
            </w:r>
            <w:r w:rsidR="00FA6984" w:rsidRPr="009E2E6E">
              <w:rPr>
                <w:rStyle w:val="SubtleEmphasis"/>
                <w:bCs w:val="0"/>
                <w:i w:val="0"/>
                <w:iCs w:val="0"/>
              </w:rPr>
              <w:t xml:space="preserve"> due to multiple test-runs, driver unavailability, or longer time in getting approval from board and NJDOT.</w:t>
            </w:r>
          </w:p>
        </w:tc>
        <w:tc>
          <w:tcPr>
            <w:tcW w:w="3482" w:type="dxa"/>
            <w:hideMark/>
          </w:tcPr>
          <w:p w14:paraId="68358CC6" w14:textId="77777777" w:rsidR="00FA25C9" w:rsidRPr="009E2E6E" w:rsidRDefault="00FA6984"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All three phases. The project schedule gets affected as a whole.</w:t>
            </w:r>
          </w:p>
          <w:p w14:paraId="69666FB4" w14:textId="77777777" w:rsidR="00144181" w:rsidRPr="009E2E6E" w:rsidRDefault="00144181"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19D83C30" w14:textId="77777777" w:rsidR="00144181" w:rsidRPr="009E2E6E" w:rsidRDefault="00144181"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1789B137" w14:textId="77777777" w:rsidR="00144181" w:rsidRPr="009E2E6E" w:rsidRDefault="00144181"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p w14:paraId="4E37B78C" w14:textId="4104E365" w:rsidR="00144181" w:rsidRPr="009E2E6E" w:rsidRDefault="00144181"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p>
        </w:tc>
      </w:tr>
      <w:tr w:rsidR="00A1423A" w:rsidRPr="009E2E6E" w14:paraId="1ED9E177" w14:textId="77777777" w:rsidTr="002A5A3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40" w:type="dxa"/>
          </w:tcPr>
          <w:p w14:paraId="3673C6CA" w14:textId="77777777" w:rsidR="00144181" w:rsidRPr="009E2E6E" w:rsidRDefault="00144181" w:rsidP="002A4C59">
            <w:pPr>
              <w:rPr>
                <w:rStyle w:val="SubtleEmphasis"/>
                <w:b w:val="0"/>
                <w:i w:val="0"/>
                <w:iCs w:val="0"/>
              </w:rPr>
            </w:pPr>
          </w:p>
          <w:p w14:paraId="5CDA07AB" w14:textId="52D8C79D" w:rsidR="00144181" w:rsidRPr="009E2E6E" w:rsidRDefault="00144181" w:rsidP="002A4C59">
            <w:pPr>
              <w:rPr>
                <w:rStyle w:val="SubtleEmphasis"/>
                <w:b w:val="0"/>
                <w:i w:val="0"/>
                <w:iCs w:val="0"/>
              </w:rPr>
            </w:pPr>
            <w:r w:rsidRPr="009E2E6E">
              <w:rPr>
                <w:rStyle w:val="SubtleEmphasis"/>
                <w:b w:val="0"/>
                <w:i w:val="0"/>
                <w:iCs w:val="0"/>
              </w:rPr>
              <w:t>9. Permissions/Licenses denied</w:t>
            </w:r>
          </w:p>
        </w:tc>
        <w:tc>
          <w:tcPr>
            <w:tcW w:w="3717" w:type="dxa"/>
          </w:tcPr>
          <w:p w14:paraId="616EB10B" w14:textId="77777777"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33650975" w14:textId="4F20E366"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NJDOT does not approve the project due to the traffic and speed limit regulations of the shuttles.</w:t>
            </w:r>
          </w:p>
        </w:tc>
        <w:tc>
          <w:tcPr>
            <w:tcW w:w="3482" w:type="dxa"/>
          </w:tcPr>
          <w:p w14:paraId="5FB86A34" w14:textId="77777777"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p>
          <w:p w14:paraId="46289B48" w14:textId="40CF351E" w:rsidR="00144181" w:rsidRPr="009E2E6E" w:rsidRDefault="00144181" w:rsidP="002A4C59">
            <w:pPr>
              <w:cnfStyle w:val="000000100000" w:firstRow="0" w:lastRow="0" w:firstColumn="0" w:lastColumn="0" w:oddVBand="0" w:evenVBand="0" w:oddHBand="1" w:evenHBand="0" w:firstRowFirstColumn="0" w:firstRowLastColumn="0" w:lastRowFirstColumn="0" w:lastRowLastColumn="0"/>
              <w:rPr>
                <w:rStyle w:val="SubtleEmphasis"/>
                <w:bCs w:val="0"/>
                <w:i w:val="0"/>
                <w:iCs w:val="0"/>
              </w:rPr>
            </w:pPr>
            <w:r w:rsidRPr="009E2E6E">
              <w:rPr>
                <w:rStyle w:val="SubtleEmphasis"/>
                <w:bCs w:val="0"/>
                <w:i w:val="0"/>
                <w:iCs w:val="0"/>
              </w:rPr>
              <w:t>Test-run and Post Test-run phase.</w:t>
            </w:r>
          </w:p>
        </w:tc>
      </w:tr>
      <w:tr w:rsidR="00A1423A" w:rsidRPr="009E2E6E" w14:paraId="75836302" w14:textId="77777777" w:rsidTr="002A5A37">
        <w:trPr>
          <w:trHeight w:val="1719"/>
        </w:trPr>
        <w:tc>
          <w:tcPr>
            <w:cnfStyle w:val="001000000000" w:firstRow="0" w:lastRow="0" w:firstColumn="1" w:lastColumn="0" w:oddVBand="0" w:evenVBand="0" w:oddHBand="0" w:evenHBand="0" w:firstRowFirstColumn="0" w:firstRowLastColumn="0" w:lastRowFirstColumn="0" w:lastRowLastColumn="0"/>
            <w:tcW w:w="3140" w:type="dxa"/>
            <w:hideMark/>
          </w:tcPr>
          <w:p w14:paraId="5DB204DE" w14:textId="77777777" w:rsidR="00144181" w:rsidRDefault="00144181" w:rsidP="002A4C59">
            <w:pPr>
              <w:rPr>
                <w:rStyle w:val="SubtleEmphasis"/>
                <w:b w:val="0"/>
                <w:i w:val="0"/>
                <w:iCs w:val="0"/>
              </w:rPr>
            </w:pPr>
            <w:r w:rsidRPr="009E2E6E">
              <w:rPr>
                <w:rStyle w:val="SubtleEmphasis"/>
                <w:b w:val="0"/>
                <w:i w:val="0"/>
                <w:iCs w:val="0"/>
              </w:rPr>
              <w:t>10. Strike by workforce</w:t>
            </w:r>
          </w:p>
          <w:p w14:paraId="1171A4B3" w14:textId="77777777" w:rsidR="008D0BFC" w:rsidRDefault="008D0BFC" w:rsidP="002A4C59">
            <w:pPr>
              <w:rPr>
                <w:rStyle w:val="SubtleEmphasis"/>
                <w:b w:val="0"/>
                <w:i w:val="0"/>
                <w:iCs w:val="0"/>
              </w:rPr>
            </w:pPr>
          </w:p>
          <w:p w14:paraId="568057D4" w14:textId="7DA97D53" w:rsidR="008D0BFC" w:rsidRPr="009E2E6E" w:rsidRDefault="008D0BFC" w:rsidP="002A4C59">
            <w:pPr>
              <w:rPr>
                <w:rStyle w:val="SubtleEmphasis"/>
                <w:b w:val="0"/>
                <w:i w:val="0"/>
                <w:iCs w:val="0"/>
              </w:rPr>
            </w:pPr>
          </w:p>
        </w:tc>
        <w:tc>
          <w:tcPr>
            <w:tcW w:w="3717" w:type="dxa"/>
            <w:hideMark/>
          </w:tcPr>
          <w:p w14:paraId="14B6385C" w14:textId="226B1F67" w:rsidR="00144181" w:rsidRPr="009E2E6E" w:rsidRDefault="00144181"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Drivers/ crew members or the people responsible to monito</w:t>
            </w:r>
            <w:r w:rsidR="008355DC" w:rsidRPr="009E2E6E">
              <w:rPr>
                <w:rStyle w:val="SubtleEmphasis"/>
                <w:bCs w:val="0"/>
                <w:i w:val="0"/>
                <w:iCs w:val="0"/>
              </w:rPr>
              <w:t xml:space="preserve">r and control the </w:t>
            </w:r>
            <w:proofErr w:type="spellStart"/>
            <w:r w:rsidR="008355DC" w:rsidRPr="009E2E6E">
              <w:rPr>
                <w:rStyle w:val="SubtleEmphasis"/>
                <w:bCs w:val="0"/>
                <w:i w:val="0"/>
                <w:iCs w:val="0"/>
              </w:rPr>
              <w:t>SuperLoop</w:t>
            </w:r>
            <w:proofErr w:type="spellEnd"/>
            <w:r w:rsidR="008355DC" w:rsidRPr="009E2E6E">
              <w:rPr>
                <w:rStyle w:val="SubtleEmphasis"/>
                <w:bCs w:val="0"/>
                <w:i w:val="0"/>
                <w:iCs w:val="0"/>
              </w:rPr>
              <w:t xml:space="preserve"> shu</w:t>
            </w:r>
            <w:r w:rsidRPr="009E2E6E">
              <w:rPr>
                <w:rStyle w:val="SubtleEmphasis"/>
                <w:bCs w:val="0"/>
                <w:i w:val="0"/>
                <w:iCs w:val="0"/>
              </w:rPr>
              <w:t>tt</w:t>
            </w:r>
            <w:r w:rsidR="008355DC" w:rsidRPr="009E2E6E">
              <w:rPr>
                <w:rStyle w:val="SubtleEmphasis"/>
                <w:bCs w:val="0"/>
                <w:i w:val="0"/>
                <w:iCs w:val="0"/>
              </w:rPr>
              <w:t>l</w:t>
            </w:r>
            <w:r w:rsidRPr="009E2E6E">
              <w:rPr>
                <w:rStyle w:val="SubtleEmphasis"/>
                <w:bCs w:val="0"/>
                <w:i w:val="0"/>
                <w:iCs w:val="0"/>
              </w:rPr>
              <w:t>es can do a labor strike.</w:t>
            </w:r>
          </w:p>
        </w:tc>
        <w:tc>
          <w:tcPr>
            <w:tcW w:w="3482" w:type="dxa"/>
            <w:hideMark/>
          </w:tcPr>
          <w:p w14:paraId="2D9CDAD2" w14:textId="1647F14D" w:rsidR="00144181" w:rsidRPr="009E2E6E" w:rsidRDefault="00144181" w:rsidP="002A4C59">
            <w:pPr>
              <w:cnfStyle w:val="000000000000" w:firstRow="0" w:lastRow="0" w:firstColumn="0" w:lastColumn="0" w:oddVBand="0" w:evenVBand="0" w:oddHBand="0" w:evenHBand="0" w:firstRowFirstColumn="0" w:firstRowLastColumn="0" w:lastRowFirstColumn="0" w:lastRowLastColumn="0"/>
              <w:rPr>
                <w:rStyle w:val="SubtleEmphasis"/>
                <w:bCs w:val="0"/>
                <w:i w:val="0"/>
                <w:iCs w:val="0"/>
              </w:rPr>
            </w:pPr>
            <w:r w:rsidRPr="009E2E6E">
              <w:rPr>
                <w:rStyle w:val="SubtleEmphasis"/>
                <w:bCs w:val="0"/>
                <w:i w:val="0"/>
                <w:iCs w:val="0"/>
              </w:rPr>
              <w:t>All three phases.</w:t>
            </w:r>
          </w:p>
        </w:tc>
      </w:tr>
    </w:tbl>
    <w:p w14:paraId="56D75D75" w14:textId="77777777" w:rsidR="00DB4AAB" w:rsidRDefault="00DB4AAB" w:rsidP="002A4C59">
      <w:pPr>
        <w:pStyle w:val="subheading"/>
      </w:pPr>
    </w:p>
    <w:p w14:paraId="6AB9474F" w14:textId="77777777" w:rsidR="009A1B7F" w:rsidRPr="0061559E" w:rsidRDefault="009A1B7F" w:rsidP="002A4C59">
      <w:pPr>
        <w:pStyle w:val="subheading"/>
      </w:pPr>
    </w:p>
    <w:p w14:paraId="3CD34FC8" w14:textId="77777777" w:rsidR="0023051C" w:rsidRPr="0061559E" w:rsidRDefault="0023051C" w:rsidP="002A4C59">
      <w:pPr>
        <w:pStyle w:val="subheading"/>
      </w:pPr>
    </w:p>
    <w:p w14:paraId="78BE8947" w14:textId="77777777" w:rsidR="00A03BB1" w:rsidRDefault="00A03BB1" w:rsidP="002A4C59">
      <w:pPr>
        <w:pStyle w:val="subheading"/>
      </w:pPr>
    </w:p>
    <w:p w14:paraId="60ED6888" w14:textId="77777777" w:rsidR="001F6458" w:rsidRDefault="001F6458" w:rsidP="002A4C59">
      <w:pPr>
        <w:pStyle w:val="subheading"/>
      </w:pPr>
    </w:p>
    <w:p w14:paraId="56849145" w14:textId="3C4E2CAB" w:rsidR="00961DC8" w:rsidRDefault="00961DC8" w:rsidP="002A4C59"/>
    <w:p w14:paraId="36C5E13E" w14:textId="77777777" w:rsidR="00961DC8" w:rsidRDefault="00961DC8" w:rsidP="002A4C59"/>
    <w:p w14:paraId="657A018E" w14:textId="77777777" w:rsidR="00A03BB1" w:rsidRDefault="00A03BB1" w:rsidP="002A4C59">
      <w:pPr>
        <w:pStyle w:val="subheading"/>
      </w:pPr>
    </w:p>
    <w:p w14:paraId="00F56493" w14:textId="77777777" w:rsidR="00C55806" w:rsidRPr="00DB4AAB" w:rsidRDefault="00C55806" w:rsidP="00DB4AAB"/>
    <w:tbl>
      <w:tblPr>
        <w:tblStyle w:val="GridTable2"/>
        <w:tblpPr w:leftFromText="187" w:rightFromText="187" w:vertAnchor="page" w:horzAnchor="page" w:tblpX="1095" w:tblpY="1628"/>
        <w:tblW w:w="10087" w:type="dxa"/>
        <w:tblLayout w:type="fixed"/>
        <w:tblLook w:val="04A0" w:firstRow="1" w:lastRow="0" w:firstColumn="1" w:lastColumn="0" w:noHBand="0" w:noVBand="1"/>
      </w:tblPr>
      <w:tblGrid>
        <w:gridCol w:w="2797"/>
        <w:gridCol w:w="2340"/>
        <w:gridCol w:w="990"/>
        <w:gridCol w:w="550"/>
        <w:gridCol w:w="980"/>
        <w:gridCol w:w="578"/>
        <w:gridCol w:w="862"/>
        <w:gridCol w:w="990"/>
      </w:tblGrid>
      <w:tr w:rsidR="00C55806" w:rsidRPr="00AC59A8" w14:paraId="21A20048" w14:textId="77777777" w:rsidTr="00786283">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0087" w:type="dxa"/>
            <w:gridSpan w:val="8"/>
            <w:hideMark/>
          </w:tcPr>
          <w:p w14:paraId="1921988E" w14:textId="77777777" w:rsidR="00DB4AAB" w:rsidRPr="00BC779F" w:rsidRDefault="00BC3E7A" w:rsidP="00BC779F">
            <w:pPr>
              <w:pStyle w:val="subheading"/>
              <w:rPr>
                <w:b/>
                <w:bCs w:val="0"/>
              </w:rPr>
            </w:pPr>
            <w:r w:rsidRPr="00BC779F">
              <w:rPr>
                <w:b/>
                <w:bCs w:val="0"/>
              </w:rPr>
              <w:lastRenderedPageBreak/>
              <w:t>PROBABILITY IMPACT MATRIX</w:t>
            </w:r>
          </w:p>
          <w:p w14:paraId="2B561CF7" w14:textId="1FD3BDB5" w:rsidR="00BC3E7A" w:rsidRPr="00BC3E7A" w:rsidRDefault="00BC3E7A" w:rsidP="004B223C"/>
        </w:tc>
      </w:tr>
      <w:tr w:rsidR="00786283" w:rsidRPr="00AC59A8" w14:paraId="1D7B1430" w14:textId="77777777" w:rsidTr="00786283">
        <w:trPr>
          <w:cnfStyle w:val="000000100000" w:firstRow="0" w:lastRow="0" w:firstColumn="0" w:lastColumn="0" w:oddVBand="0" w:evenVBand="0" w:oddHBand="1"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2797" w:type="dxa"/>
          </w:tcPr>
          <w:p w14:paraId="44B2B9A6" w14:textId="1337DAAF" w:rsidR="00C55806" w:rsidRPr="00BC3E7A" w:rsidRDefault="00BC3E7A" w:rsidP="004B223C">
            <w:pPr>
              <w:rPr>
                <w:rStyle w:val="SubtleEmphasis"/>
                <w:color w:val="000000" w:themeColor="text1"/>
              </w:rPr>
            </w:pPr>
            <w:r>
              <w:rPr>
                <w:i/>
                <w:iCs/>
              </w:rPr>
              <w:t xml:space="preserve">                </w:t>
            </w:r>
            <w:r w:rsidRPr="00BC3E7A">
              <w:rPr>
                <w:i/>
                <w:iCs/>
                <w:sz w:val="24"/>
              </w:rPr>
              <w:t>RISK</w:t>
            </w:r>
          </w:p>
        </w:tc>
        <w:tc>
          <w:tcPr>
            <w:tcW w:w="2340" w:type="dxa"/>
          </w:tcPr>
          <w:p w14:paraId="1788EC86" w14:textId="2312D902" w:rsidR="00C55806" w:rsidRPr="00AC59A8" w:rsidRDefault="00BC3E7A" w:rsidP="004B223C">
            <w:pPr>
              <w:cnfStyle w:val="000000100000" w:firstRow="0" w:lastRow="0" w:firstColumn="0" w:lastColumn="0" w:oddVBand="0" w:evenVBand="0" w:oddHBand="1" w:evenHBand="0" w:firstRowFirstColumn="0" w:firstRowLastColumn="0" w:lastRowFirstColumn="0" w:lastRowLastColumn="0"/>
            </w:pPr>
            <w:r w:rsidRPr="00BC3E7A">
              <w:rPr>
                <w:i/>
                <w:iCs/>
                <w:sz w:val="24"/>
              </w:rPr>
              <w:t>PROBABILITY</w:t>
            </w:r>
          </w:p>
        </w:tc>
        <w:tc>
          <w:tcPr>
            <w:tcW w:w="990" w:type="dxa"/>
          </w:tcPr>
          <w:p w14:paraId="7AE694A3" w14:textId="251BE7A3" w:rsidR="00C55806" w:rsidRPr="00AC59A8" w:rsidRDefault="00BC3E7A" w:rsidP="004B223C">
            <w:pPr>
              <w:cnfStyle w:val="000000100000" w:firstRow="0" w:lastRow="0" w:firstColumn="0" w:lastColumn="0" w:oddVBand="0" w:evenVBand="0" w:oddHBand="1" w:evenHBand="0" w:firstRowFirstColumn="0" w:firstRowLastColumn="0" w:lastRowFirstColumn="0" w:lastRowLastColumn="0"/>
            </w:pPr>
            <w:r>
              <w:t>IMPACT</w:t>
            </w:r>
          </w:p>
        </w:tc>
        <w:tc>
          <w:tcPr>
            <w:tcW w:w="1530" w:type="dxa"/>
            <w:gridSpan w:val="2"/>
          </w:tcPr>
          <w:p w14:paraId="7AE127C0" w14:textId="3A922B63" w:rsidR="00C55806" w:rsidRPr="00AC59A8" w:rsidRDefault="00BC3E7A" w:rsidP="004B223C">
            <w:pPr>
              <w:cnfStyle w:val="000000100000" w:firstRow="0" w:lastRow="0" w:firstColumn="0" w:lastColumn="0" w:oddVBand="0" w:evenVBand="0" w:oddHBand="1" w:evenHBand="0" w:firstRowFirstColumn="0" w:firstRowLastColumn="0" w:lastRowFirstColumn="0" w:lastRowLastColumn="0"/>
            </w:pPr>
            <w:r>
              <w:t>IMPORTANCE</w:t>
            </w:r>
          </w:p>
        </w:tc>
        <w:tc>
          <w:tcPr>
            <w:tcW w:w="1440" w:type="dxa"/>
            <w:gridSpan w:val="2"/>
          </w:tcPr>
          <w:p w14:paraId="2ABED861" w14:textId="0EA7EE4A" w:rsidR="00C55806" w:rsidRPr="00AC59A8" w:rsidRDefault="00BC3E7A" w:rsidP="004B223C">
            <w:pPr>
              <w:cnfStyle w:val="000000100000" w:firstRow="0" w:lastRow="0" w:firstColumn="0" w:lastColumn="0" w:oddVBand="0" w:evenVBand="0" w:oddHBand="1" w:evenHBand="0" w:firstRowFirstColumn="0" w:firstRowLastColumn="0" w:lastRowFirstColumn="0" w:lastRowLastColumn="0"/>
            </w:pPr>
            <w:r>
              <w:t>CATEGORY</w:t>
            </w:r>
          </w:p>
        </w:tc>
        <w:tc>
          <w:tcPr>
            <w:tcW w:w="990" w:type="dxa"/>
          </w:tcPr>
          <w:p w14:paraId="767FBCCE" w14:textId="09895F9A" w:rsidR="00C55806" w:rsidRPr="00AC59A8" w:rsidRDefault="00BC3E7A" w:rsidP="004B223C">
            <w:pPr>
              <w:cnfStyle w:val="000000100000" w:firstRow="0" w:lastRow="0" w:firstColumn="0" w:lastColumn="0" w:oddVBand="0" w:evenVBand="0" w:oddHBand="1" w:evenHBand="0" w:firstRowFirstColumn="0" w:firstRowLastColumn="0" w:lastRowFirstColumn="0" w:lastRowLastColumn="0"/>
            </w:pPr>
            <w:r>
              <w:t>OWNER</w:t>
            </w:r>
          </w:p>
        </w:tc>
      </w:tr>
      <w:tr w:rsidR="00786283" w:rsidRPr="00AC59A8" w14:paraId="0BF2723B" w14:textId="77777777" w:rsidTr="00786283">
        <w:trPr>
          <w:trHeight w:val="384"/>
        </w:trPr>
        <w:tc>
          <w:tcPr>
            <w:cnfStyle w:val="001000000000" w:firstRow="0" w:lastRow="0" w:firstColumn="1" w:lastColumn="0" w:oddVBand="0" w:evenVBand="0" w:oddHBand="0" w:evenHBand="0" w:firstRowFirstColumn="0" w:firstRowLastColumn="0" w:lastRowFirstColumn="0" w:lastRowLastColumn="0"/>
            <w:tcW w:w="2797" w:type="dxa"/>
            <w:hideMark/>
          </w:tcPr>
          <w:p w14:paraId="5EF187BF" w14:textId="77777777" w:rsidR="00DB4AAB" w:rsidRPr="00AC59A8" w:rsidRDefault="00DB4AAB" w:rsidP="004B223C">
            <w:pPr>
              <w:rPr>
                <w:rStyle w:val="SubtleEmphasis"/>
                <w:color w:val="0070C0"/>
              </w:rPr>
            </w:pPr>
          </w:p>
          <w:p w14:paraId="72F19010" w14:textId="77777777" w:rsidR="00DB4AAB" w:rsidRPr="00AC59A8" w:rsidRDefault="00DB4AAB" w:rsidP="004B223C">
            <w:pPr>
              <w:rPr>
                <w:rStyle w:val="SubtleEmphasis"/>
                <w:color w:val="0070C0"/>
              </w:rPr>
            </w:pPr>
            <w:r w:rsidRPr="00AC59A8">
              <w:rPr>
                <w:rStyle w:val="SubtleEmphasis"/>
                <w:color w:val="0070C0"/>
              </w:rPr>
              <w:t>1. Bus Breakdown</w:t>
            </w:r>
          </w:p>
          <w:p w14:paraId="3830A24F" w14:textId="77777777" w:rsidR="00DB4AAB" w:rsidRPr="00AC59A8" w:rsidRDefault="00DB4AAB" w:rsidP="004B223C"/>
        </w:tc>
        <w:tc>
          <w:tcPr>
            <w:tcW w:w="2340" w:type="dxa"/>
            <w:hideMark/>
          </w:tcPr>
          <w:p w14:paraId="3CCF8B23"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4</w:t>
            </w:r>
          </w:p>
        </w:tc>
        <w:tc>
          <w:tcPr>
            <w:tcW w:w="990" w:type="dxa"/>
            <w:hideMark/>
          </w:tcPr>
          <w:p w14:paraId="0119A0C6"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5</w:t>
            </w:r>
          </w:p>
        </w:tc>
        <w:tc>
          <w:tcPr>
            <w:tcW w:w="1530" w:type="dxa"/>
            <w:gridSpan w:val="2"/>
            <w:hideMark/>
          </w:tcPr>
          <w:p w14:paraId="4F39845A"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20</w:t>
            </w:r>
          </w:p>
        </w:tc>
        <w:tc>
          <w:tcPr>
            <w:tcW w:w="1440" w:type="dxa"/>
            <w:gridSpan w:val="2"/>
            <w:hideMark/>
          </w:tcPr>
          <w:p w14:paraId="6C9741EB"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Quality</w:t>
            </w:r>
          </w:p>
        </w:tc>
        <w:tc>
          <w:tcPr>
            <w:tcW w:w="990" w:type="dxa"/>
            <w:hideMark/>
          </w:tcPr>
          <w:p w14:paraId="01C8B5C8"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Jason</w:t>
            </w:r>
          </w:p>
        </w:tc>
      </w:tr>
      <w:tr w:rsidR="00786283" w:rsidRPr="00AC59A8" w14:paraId="1118D24D" w14:textId="77777777" w:rsidTr="00786283">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2797" w:type="dxa"/>
            <w:hideMark/>
          </w:tcPr>
          <w:p w14:paraId="6F14FA3B" w14:textId="77777777" w:rsidR="00DB4AAB" w:rsidRPr="00AC59A8" w:rsidRDefault="00DB4AAB" w:rsidP="004B223C">
            <w:pPr>
              <w:rPr>
                <w:rStyle w:val="SubtleEmphasis"/>
                <w:color w:val="0070C0"/>
              </w:rPr>
            </w:pPr>
          </w:p>
          <w:p w14:paraId="12D08E22" w14:textId="77777777" w:rsidR="00DB4AAB" w:rsidRPr="00AC59A8" w:rsidRDefault="00DB4AAB" w:rsidP="004B223C">
            <w:pPr>
              <w:rPr>
                <w:rStyle w:val="SubtleEmphasis"/>
                <w:color w:val="0070C0"/>
              </w:rPr>
            </w:pPr>
            <w:r w:rsidRPr="00AC59A8">
              <w:rPr>
                <w:rStyle w:val="SubtleEmphasis"/>
                <w:color w:val="0070C0"/>
              </w:rPr>
              <w:t>2. Driver/crew injury, sickness, or unavailability</w:t>
            </w:r>
          </w:p>
          <w:p w14:paraId="65E9577C" w14:textId="77777777" w:rsidR="00DB4AAB" w:rsidRPr="00AC59A8" w:rsidRDefault="00DB4AAB" w:rsidP="004B223C">
            <w:pPr>
              <w:rPr>
                <w:rStyle w:val="SubtleEmphasis"/>
                <w:color w:val="0070C0"/>
              </w:rPr>
            </w:pPr>
          </w:p>
          <w:p w14:paraId="43CE2589" w14:textId="77777777" w:rsidR="00DB4AAB" w:rsidRPr="00AC59A8" w:rsidRDefault="00DB4AAB" w:rsidP="004B223C"/>
        </w:tc>
        <w:tc>
          <w:tcPr>
            <w:tcW w:w="2340" w:type="dxa"/>
            <w:hideMark/>
          </w:tcPr>
          <w:p w14:paraId="5682CB6A"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3</w:t>
            </w:r>
          </w:p>
        </w:tc>
        <w:tc>
          <w:tcPr>
            <w:tcW w:w="990" w:type="dxa"/>
            <w:hideMark/>
          </w:tcPr>
          <w:p w14:paraId="72C288C2"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3</w:t>
            </w:r>
          </w:p>
        </w:tc>
        <w:tc>
          <w:tcPr>
            <w:tcW w:w="1530" w:type="dxa"/>
            <w:gridSpan w:val="2"/>
            <w:hideMark/>
          </w:tcPr>
          <w:p w14:paraId="2C055FDB"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9</w:t>
            </w:r>
          </w:p>
        </w:tc>
        <w:tc>
          <w:tcPr>
            <w:tcW w:w="1440" w:type="dxa"/>
            <w:gridSpan w:val="2"/>
            <w:hideMark/>
          </w:tcPr>
          <w:p w14:paraId="653B2541"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Labor</w:t>
            </w:r>
          </w:p>
        </w:tc>
        <w:tc>
          <w:tcPr>
            <w:tcW w:w="990" w:type="dxa"/>
            <w:hideMark/>
          </w:tcPr>
          <w:p w14:paraId="29112082"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Rachel</w:t>
            </w:r>
          </w:p>
        </w:tc>
      </w:tr>
      <w:tr w:rsidR="00786283" w:rsidRPr="00AC59A8" w14:paraId="4B3B7ECB" w14:textId="77777777" w:rsidTr="00786283">
        <w:trPr>
          <w:trHeight w:val="1061"/>
        </w:trPr>
        <w:tc>
          <w:tcPr>
            <w:cnfStyle w:val="001000000000" w:firstRow="0" w:lastRow="0" w:firstColumn="1" w:lastColumn="0" w:oddVBand="0" w:evenVBand="0" w:oddHBand="0" w:evenHBand="0" w:firstRowFirstColumn="0" w:firstRowLastColumn="0" w:lastRowFirstColumn="0" w:lastRowLastColumn="0"/>
            <w:tcW w:w="2797" w:type="dxa"/>
            <w:hideMark/>
          </w:tcPr>
          <w:p w14:paraId="00489ADC" w14:textId="77777777" w:rsidR="00DB4AAB" w:rsidRPr="00AC59A8" w:rsidRDefault="00DB4AAB" w:rsidP="004B223C">
            <w:pPr>
              <w:rPr>
                <w:rStyle w:val="SubtleEmphasis"/>
                <w:color w:val="0070C0"/>
              </w:rPr>
            </w:pPr>
          </w:p>
          <w:p w14:paraId="7C6996F3" w14:textId="77777777" w:rsidR="00DB4AAB" w:rsidRPr="00AC59A8" w:rsidRDefault="00DB4AAB" w:rsidP="004B223C">
            <w:pPr>
              <w:rPr>
                <w:rStyle w:val="SubtleEmphasis"/>
                <w:color w:val="0070C0"/>
              </w:rPr>
            </w:pPr>
            <w:r w:rsidRPr="00AC59A8">
              <w:rPr>
                <w:rStyle w:val="SubtleEmphasis"/>
                <w:color w:val="0070C0"/>
              </w:rPr>
              <w:t>3. Unforeseeable breakdown and repair costs</w:t>
            </w:r>
          </w:p>
          <w:p w14:paraId="79D0EED9" w14:textId="77777777" w:rsidR="00DB4AAB" w:rsidRPr="00AC59A8" w:rsidRDefault="00DB4AAB" w:rsidP="004B223C"/>
        </w:tc>
        <w:tc>
          <w:tcPr>
            <w:tcW w:w="2340" w:type="dxa"/>
            <w:hideMark/>
          </w:tcPr>
          <w:p w14:paraId="5F67EBBF"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3</w:t>
            </w:r>
          </w:p>
        </w:tc>
        <w:tc>
          <w:tcPr>
            <w:tcW w:w="990" w:type="dxa"/>
            <w:hideMark/>
          </w:tcPr>
          <w:p w14:paraId="30CBF466"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4</w:t>
            </w:r>
          </w:p>
        </w:tc>
        <w:tc>
          <w:tcPr>
            <w:tcW w:w="1530" w:type="dxa"/>
            <w:gridSpan w:val="2"/>
            <w:hideMark/>
          </w:tcPr>
          <w:p w14:paraId="1B6BCA1E"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12</w:t>
            </w:r>
          </w:p>
        </w:tc>
        <w:tc>
          <w:tcPr>
            <w:tcW w:w="1440" w:type="dxa"/>
            <w:gridSpan w:val="2"/>
            <w:hideMark/>
          </w:tcPr>
          <w:p w14:paraId="1135AB4E"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Financial</w:t>
            </w:r>
          </w:p>
        </w:tc>
        <w:tc>
          <w:tcPr>
            <w:tcW w:w="990" w:type="dxa"/>
            <w:hideMark/>
          </w:tcPr>
          <w:p w14:paraId="52F990F9"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Thomas</w:t>
            </w:r>
          </w:p>
        </w:tc>
      </w:tr>
      <w:tr w:rsidR="00786283" w:rsidRPr="00AC59A8" w14:paraId="4E477460" w14:textId="77777777" w:rsidTr="00786283">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797" w:type="dxa"/>
            <w:hideMark/>
          </w:tcPr>
          <w:p w14:paraId="447BFF86" w14:textId="77777777" w:rsidR="00DB4AAB" w:rsidRPr="00AC59A8" w:rsidRDefault="00DB4AAB" w:rsidP="004B223C">
            <w:pPr>
              <w:rPr>
                <w:rStyle w:val="SubtleEmphasis"/>
                <w:color w:val="0070C0"/>
              </w:rPr>
            </w:pPr>
          </w:p>
          <w:p w14:paraId="64067FFC" w14:textId="77777777" w:rsidR="00DB4AAB" w:rsidRPr="00AC59A8" w:rsidRDefault="00DB4AAB" w:rsidP="004B223C">
            <w:pPr>
              <w:rPr>
                <w:rStyle w:val="SubtleEmphasis"/>
                <w:color w:val="0070C0"/>
              </w:rPr>
            </w:pPr>
            <w:r w:rsidRPr="00AC59A8">
              <w:rPr>
                <w:rStyle w:val="SubtleEmphasis"/>
                <w:color w:val="0070C0"/>
              </w:rPr>
              <w:t>4. Need for multiple test runs</w:t>
            </w:r>
          </w:p>
          <w:p w14:paraId="6868CB40" w14:textId="77777777" w:rsidR="00DB4AAB" w:rsidRPr="00AC59A8" w:rsidRDefault="00DB4AAB" w:rsidP="004B223C">
            <w:pPr>
              <w:rPr>
                <w:rStyle w:val="SubtleEmphasis"/>
                <w:color w:val="0070C0"/>
              </w:rPr>
            </w:pPr>
          </w:p>
          <w:p w14:paraId="174A34E3" w14:textId="77777777" w:rsidR="00DB4AAB" w:rsidRPr="00AC59A8" w:rsidRDefault="00DB4AAB" w:rsidP="004B223C"/>
        </w:tc>
        <w:tc>
          <w:tcPr>
            <w:tcW w:w="2340" w:type="dxa"/>
            <w:hideMark/>
          </w:tcPr>
          <w:p w14:paraId="14DBABC1"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3</w:t>
            </w:r>
          </w:p>
        </w:tc>
        <w:tc>
          <w:tcPr>
            <w:tcW w:w="990" w:type="dxa"/>
            <w:hideMark/>
          </w:tcPr>
          <w:p w14:paraId="4A58C2EF"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2</w:t>
            </w:r>
          </w:p>
        </w:tc>
        <w:tc>
          <w:tcPr>
            <w:tcW w:w="1530" w:type="dxa"/>
            <w:gridSpan w:val="2"/>
            <w:hideMark/>
          </w:tcPr>
          <w:p w14:paraId="4A3B3107"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6</w:t>
            </w:r>
          </w:p>
        </w:tc>
        <w:tc>
          <w:tcPr>
            <w:tcW w:w="1440" w:type="dxa"/>
            <w:gridSpan w:val="2"/>
            <w:hideMark/>
          </w:tcPr>
          <w:p w14:paraId="5BD4AA17"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Quality</w:t>
            </w:r>
          </w:p>
        </w:tc>
        <w:tc>
          <w:tcPr>
            <w:tcW w:w="990" w:type="dxa"/>
            <w:hideMark/>
          </w:tcPr>
          <w:p w14:paraId="088E1850"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Mike</w:t>
            </w:r>
          </w:p>
        </w:tc>
      </w:tr>
      <w:tr w:rsidR="00786283" w:rsidRPr="00AC59A8" w14:paraId="29C92F68" w14:textId="77777777" w:rsidTr="00786283">
        <w:trPr>
          <w:trHeight w:val="1007"/>
        </w:trPr>
        <w:tc>
          <w:tcPr>
            <w:cnfStyle w:val="001000000000" w:firstRow="0" w:lastRow="0" w:firstColumn="1" w:lastColumn="0" w:oddVBand="0" w:evenVBand="0" w:oddHBand="0" w:evenHBand="0" w:firstRowFirstColumn="0" w:firstRowLastColumn="0" w:lastRowFirstColumn="0" w:lastRowLastColumn="0"/>
            <w:tcW w:w="2797" w:type="dxa"/>
            <w:hideMark/>
          </w:tcPr>
          <w:p w14:paraId="26487360" w14:textId="77777777" w:rsidR="00DB4AAB" w:rsidRPr="00AC59A8" w:rsidRDefault="00DB4AAB" w:rsidP="004B223C">
            <w:pPr>
              <w:rPr>
                <w:rStyle w:val="SubtleEmphasis"/>
                <w:color w:val="0070C0"/>
              </w:rPr>
            </w:pPr>
          </w:p>
          <w:p w14:paraId="447EDDF3" w14:textId="77777777" w:rsidR="00DB4AAB" w:rsidRPr="00AC59A8" w:rsidRDefault="00DB4AAB" w:rsidP="004B223C">
            <w:pPr>
              <w:rPr>
                <w:rStyle w:val="SubtleEmphasis"/>
                <w:color w:val="0070C0"/>
              </w:rPr>
            </w:pPr>
            <w:r w:rsidRPr="00AC59A8">
              <w:rPr>
                <w:rStyle w:val="SubtleEmphasis"/>
                <w:color w:val="0070C0"/>
              </w:rPr>
              <w:t>5. Funding not approved</w:t>
            </w:r>
          </w:p>
          <w:p w14:paraId="52159655" w14:textId="77777777" w:rsidR="00DB4AAB" w:rsidRPr="00AC59A8" w:rsidRDefault="00DB4AAB" w:rsidP="004B223C">
            <w:pPr>
              <w:rPr>
                <w:rStyle w:val="SubtleEmphasis"/>
                <w:color w:val="0070C0"/>
              </w:rPr>
            </w:pPr>
          </w:p>
          <w:p w14:paraId="213519AA" w14:textId="77777777" w:rsidR="00DB4AAB" w:rsidRPr="00AC59A8" w:rsidRDefault="00DB4AAB" w:rsidP="004B223C"/>
        </w:tc>
        <w:tc>
          <w:tcPr>
            <w:tcW w:w="2340" w:type="dxa"/>
            <w:hideMark/>
          </w:tcPr>
          <w:p w14:paraId="0D265FFC"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2</w:t>
            </w:r>
          </w:p>
        </w:tc>
        <w:tc>
          <w:tcPr>
            <w:tcW w:w="990" w:type="dxa"/>
            <w:hideMark/>
          </w:tcPr>
          <w:p w14:paraId="143CF621"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5</w:t>
            </w:r>
          </w:p>
        </w:tc>
        <w:tc>
          <w:tcPr>
            <w:tcW w:w="1530" w:type="dxa"/>
            <w:gridSpan w:val="2"/>
            <w:hideMark/>
          </w:tcPr>
          <w:p w14:paraId="01BB1095"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10</w:t>
            </w:r>
          </w:p>
        </w:tc>
        <w:tc>
          <w:tcPr>
            <w:tcW w:w="1440" w:type="dxa"/>
            <w:gridSpan w:val="2"/>
            <w:hideMark/>
          </w:tcPr>
          <w:p w14:paraId="0077C746"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Financial</w:t>
            </w:r>
          </w:p>
        </w:tc>
        <w:tc>
          <w:tcPr>
            <w:tcW w:w="990" w:type="dxa"/>
            <w:hideMark/>
          </w:tcPr>
          <w:p w14:paraId="0E24832E"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Tom</w:t>
            </w:r>
          </w:p>
        </w:tc>
      </w:tr>
      <w:tr w:rsidR="00786283" w:rsidRPr="00AC59A8" w14:paraId="22880C76" w14:textId="77777777" w:rsidTr="0078628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2797" w:type="dxa"/>
            <w:hideMark/>
          </w:tcPr>
          <w:p w14:paraId="262C7C3C" w14:textId="77777777" w:rsidR="00DB4AAB" w:rsidRPr="00AC59A8" w:rsidRDefault="00DB4AAB" w:rsidP="004B223C">
            <w:pPr>
              <w:rPr>
                <w:rStyle w:val="SubtleEmphasis"/>
                <w:color w:val="0070C0"/>
              </w:rPr>
            </w:pPr>
          </w:p>
          <w:p w14:paraId="13A6D27B" w14:textId="77777777" w:rsidR="00DB4AAB" w:rsidRPr="00AC59A8" w:rsidRDefault="00DB4AAB" w:rsidP="004B223C">
            <w:pPr>
              <w:rPr>
                <w:rStyle w:val="SubtleEmphasis"/>
                <w:color w:val="0070C0"/>
              </w:rPr>
            </w:pPr>
            <w:r w:rsidRPr="00AC59A8">
              <w:rPr>
                <w:rStyle w:val="SubtleEmphasis"/>
                <w:color w:val="0070C0"/>
              </w:rPr>
              <w:t>6. Funding reduced in future</w:t>
            </w:r>
          </w:p>
          <w:p w14:paraId="01E57382" w14:textId="77777777" w:rsidR="00DB4AAB" w:rsidRPr="00AC59A8" w:rsidRDefault="00DB4AAB" w:rsidP="004B223C">
            <w:pPr>
              <w:rPr>
                <w:rStyle w:val="SubtleEmphasis"/>
                <w:color w:val="0070C0"/>
              </w:rPr>
            </w:pPr>
          </w:p>
          <w:p w14:paraId="5A8CE5E4" w14:textId="77777777" w:rsidR="00DB4AAB" w:rsidRPr="00AC59A8" w:rsidRDefault="00DB4AAB" w:rsidP="004B223C"/>
        </w:tc>
        <w:tc>
          <w:tcPr>
            <w:tcW w:w="2340" w:type="dxa"/>
            <w:hideMark/>
          </w:tcPr>
          <w:p w14:paraId="6A5C475A"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1</w:t>
            </w:r>
          </w:p>
        </w:tc>
        <w:tc>
          <w:tcPr>
            <w:tcW w:w="990" w:type="dxa"/>
            <w:hideMark/>
          </w:tcPr>
          <w:p w14:paraId="712A2B46"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4</w:t>
            </w:r>
          </w:p>
        </w:tc>
        <w:tc>
          <w:tcPr>
            <w:tcW w:w="1530" w:type="dxa"/>
            <w:gridSpan w:val="2"/>
            <w:hideMark/>
          </w:tcPr>
          <w:p w14:paraId="79CB05A0"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4</w:t>
            </w:r>
          </w:p>
        </w:tc>
        <w:tc>
          <w:tcPr>
            <w:tcW w:w="1440" w:type="dxa"/>
            <w:gridSpan w:val="2"/>
            <w:hideMark/>
          </w:tcPr>
          <w:p w14:paraId="7CA3CC39"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Financial</w:t>
            </w:r>
          </w:p>
        </w:tc>
        <w:tc>
          <w:tcPr>
            <w:tcW w:w="990" w:type="dxa"/>
            <w:hideMark/>
          </w:tcPr>
          <w:p w14:paraId="32DEA5B6"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Khloe</w:t>
            </w:r>
          </w:p>
        </w:tc>
      </w:tr>
      <w:tr w:rsidR="00786283" w:rsidRPr="00AC59A8" w14:paraId="4E4FD452" w14:textId="77777777" w:rsidTr="00786283">
        <w:trPr>
          <w:trHeight w:val="1254"/>
        </w:trPr>
        <w:tc>
          <w:tcPr>
            <w:cnfStyle w:val="001000000000" w:firstRow="0" w:lastRow="0" w:firstColumn="1" w:lastColumn="0" w:oddVBand="0" w:evenVBand="0" w:oddHBand="0" w:evenHBand="0" w:firstRowFirstColumn="0" w:firstRowLastColumn="0" w:lastRowFirstColumn="0" w:lastRowLastColumn="0"/>
            <w:tcW w:w="2797" w:type="dxa"/>
            <w:hideMark/>
          </w:tcPr>
          <w:p w14:paraId="5852E06F" w14:textId="77777777" w:rsidR="00DB4AAB" w:rsidRPr="00AC59A8" w:rsidRDefault="00DB4AAB" w:rsidP="00786283">
            <w:r w:rsidRPr="00AC59A8">
              <w:rPr>
                <w:rStyle w:val="SubtleEmphasis"/>
                <w:color w:val="0070C0"/>
              </w:rPr>
              <w:t>7. Exceeding Budget</w:t>
            </w:r>
          </w:p>
        </w:tc>
        <w:tc>
          <w:tcPr>
            <w:tcW w:w="2340" w:type="dxa"/>
            <w:hideMark/>
          </w:tcPr>
          <w:p w14:paraId="7E78ECCB"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4</w:t>
            </w:r>
          </w:p>
        </w:tc>
        <w:tc>
          <w:tcPr>
            <w:tcW w:w="990" w:type="dxa"/>
            <w:hideMark/>
          </w:tcPr>
          <w:p w14:paraId="00212C39"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3</w:t>
            </w:r>
          </w:p>
        </w:tc>
        <w:tc>
          <w:tcPr>
            <w:tcW w:w="1530" w:type="dxa"/>
            <w:gridSpan w:val="2"/>
            <w:hideMark/>
          </w:tcPr>
          <w:p w14:paraId="13AA3F95"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12</w:t>
            </w:r>
          </w:p>
        </w:tc>
        <w:tc>
          <w:tcPr>
            <w:tcW w:w="1440" w:type="dxa"/>
            <w:gridSpan w:val="2"/>
            <w:hideMark/>
          </w:tcPr>
          <w:p w14:paraId="0555E571"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Financial</w:t>
            </w:r>
          </w:p>
        </w:tc>
        <w:tc>
          <w:tcPr>
            <w:tcW w:w="990" w:type="dxa"/>
            <w:hideMark/>
          </w:tcPr>
          <w:p w14:paraId="4B4FC545"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Thomas</w:t>
            </w:r>
          </w:p>
        </w:tc>
      </w:tr>
      <w:tr w:rsidR="00786283" w:rsidRPr="00AC59A8" w14:paraId="4C631D54" w14:textId="77777777" w:rsidTr="00786283">
        <w:trPr>
          <w:cnfStyle w:val="000000100000" w:firstRow="0" w:lastRow="0" w:firstColumn="0" w:lastColumn="0" w:oddVBand="0" w:evenVBand="0" w:oddHBand="1" w:evenHBand="0" w:firstRowFirstColumn="0" w:firstRowLastColumn="0" w:lastRowFirstColumn="0" w:lastRowLastColumn="0"/>
          <w:trHeight w:val="1171"/>
        </w:trPr>
        <w:tc>
          <w:tcPr>
            <w:cnfStyle w:val="001000000000" w:firstRow="0" w:lastRow="0" w:firstColumn="1" w:lastColumn="0" w:oddVBand="0" w:evenVBand="0" w:oddHBand="0" w:evenHBand="0" w:firstRowFirstColumn="0" w:firstRowLastColumn="0" w:lastRowFirstColumn="0" w:lastRowLastColumn="0"/>
            <w:tcW w:w="2797" w:type="dxa"/>
            <w:hideMark/>
          </w:tcPr>
          <w:p w14:paraId="67911B30" w14:textId="77777777" w:rsidR="00DB4AAB" w:rsidRPr="00AC59A8" w:rsidRDefault="00DB4AAB" w:rsidP="004B223C">
            <w:r w:rsidRPr="00AC59A8">
              <w:rPr>
                <w:rStyle w:val="SubtleEmphasis"/>
                <w:color w:val="0070C0"/>
              </w:rPr>
              <w:t>8. Project start date is postponed</w:t>
            </w:r>
          </w:p>
        </w:tc>
        <w:tc>
          <w:tcPr>
            <w:tcW w:w="2340" w:type="dxa"/>
            <w:hideMark/>
          </w:tcPr>
          <w:p w14:paraId="44CCF2A1"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3</w:t>
            </w:r>
          </w:p>
        </w:tc>
        <w:tc>
          <w:tcPr>
            <w:tcW w:w="990" w:type="dxa"/>
            <w:hideMark/>
          </w:tcPr>
          <w:p w14:paraId="0584DD70"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4</w:t>
            </w:r>
          </w:p>
        </w:tc>
        <w:tc>
          <w:tcPr>
            <w:tcW w:w="1530" w:type="dxa"/>
            <w:gridSpan w:val="2"/>
            <w:hideMark/>
          </w:tcPr>
          <w:p w14:paraId="552FC816"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12</w:t>
            </w:r>
          </w:p>
        </w:tc>
        <w:tc>
          <w:tcPr>
            <w:tcW w:w="1440" w:type="dxa"/>
            <w:gridSpan w:val="2"/>
            <w:hideMark/>
          </w:tcPr>
          <w:p w14:paraId="251BC8E3"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Management</w:t>
            </w:r>
          </w:p>
        </w:tc>
        <w:tc>
          <w:tcPr>
            <w:tcW w:w="990" w:type="dxa"/>
            <w:hideMark/>
          </w:tcPr>
          <w:p w14:paraId="35F67E96"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Jim</w:t>
            </w:r>
          </w:p>
        </w:tc>
      </w:tr>
      <w:tr w:rsidR="00786283" w:rsidRPr="00AC59A8" w14:paraId="5AF343FF" w14:textId="77777777" w:rsidTr="00786283">
        <w:trPr>
          <w:trHeight w:val="1439"/>
        </w:trPr>
        <w:tc>
          <w:tcPr>
            <w:cnfStyle w:val="001000000000" w:firstRow="0" w:lastRow="0" w:firstColumn="1" w:lastColumn="0" w:oddVBand="0" w:evenVBand="0" w:oddHBand="0" w:evenHBand="0" w:firstRowFirstColumn="0" w:firstRowLastColumn="0" w:lastRowFirstColumn="0" w:lastRowLastColumn="0"/>
            <w:tcW w:w="2797" w:type="dxa"/>
            <w:hideMark/>
          </w:tcPr>
          <w:p w14:paraId="1168FB62" w14:textId="77777777" w:rsidR="00DB4AAB" w:rsidRPr="00AC59A8" w:rsidRDefault="00DB4AAB" w:rsidP="004B223C">
            <w:pPr>
              <w:rPr>
                <w:rStyle w:val="SubtleEmphasis"/>
                <w:color w:val="0070C0"/>
              </w:rPr>
            </w:pPr>
          </w:p>
          <w:p w14:paraId="0380863E" w14:textId="77777777" w:rsidR="00DB4AAB" w:rsidRPr="00AC59A8" w:rsidRDefault="00DB4AAB" w:rsidP="004B223C">
            <w:r w:rsidRPr="00AC59A8">
              <w:rPr>
                <w:rStyle w:val="SubtleEmphasis"/>
                <w:color w:val="0070C0"/>
              </w:rPr>
              <w:t>9.Permissions/Licenses denied</w:t>
            </w:r>
          </w:p>
        </w:tc>
        <w:tc>
          <w:tcPr>
            <w:tcW w:w="2340" w:type="dxa"/>
            <w:hideMark/>
          </w:tcPr>
          <w:p w14:paraId="74AAAF5E"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2</w:t>
            </w:r>
          </w:p>
        </w:tc>
        <w:tc>
          <w:tcPr>
            <w:tcW w:w="990" w:type="dxa"/>
            <w:hideMark/>
          </w:tcPr>
          <w:p w14:paraId="5316A7DA"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5</w:t>
            </w:r>
          </w:p>
        </w:tc>
        <w:tc>
          <w:tcPr>
            <w:tcW w:w="550" w:type="dxa"/>
            <w:hideMark/>
          </w:tcPr>
          <w:p w14:paraId="27323608"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10</w:t>
            </w:r>
          </w:p>
        </w:tc>
        <w:tc>
          <w:tcPr>
            <w:tcW w:w="1558" w:type="dxa"/>
            <w:gridSpan w:val="2"/>
            <w:hideMark/>
          </w:tcPr>
          <w:p w14:paraId="4C4F9098"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Management</w:t>
            </w:r>
          </w:p>
        </w:tc>
        <w:tc>
          <w:tcPr>
            <w:tcW w:w="1852" w:type="dxa"/>
            <w:gridSpan w:val="2"/>
            <w:hideMark/>
          </w:tcPr>
          <w:p w14:paraId="236B0032" w14:textId="77777777" w:rsidR="00DB4AAB" w:rsidRPr="00AC59A8" w:rsidRDefault="00DB4AAB" w:rsidP="004B223C">
            <w:pPr>
              <w:cnfStyle w:val="000000000000" w:firstRow="0" w:lastRow="0" w:firstColumn="0" w:lastColumn="0" w:oddVBand="0" w:evenVBand="0" w:oddHBand="0" w:evenHBand="0" w:firstRowFirstColumn="0" w:firstRowLastColumn="0" w:lastRowFirstColumn="0" w:lastRowLastColumn="0"/>
            </w:pPr>
            <w:r w:rsidRPr="00AC59A8">
              <w:t>Jim</w:t>
            </w:r>
          </w:p>
        </w:tc>
      </w:tr>
      <w:tr w:rsidR="00786283" w:rsidRPr="00AC59A8" w14:paraId="483839E4" w14:textId="77777777" w:rsidTr="00786283">
        <w:trPr>
          <w:cnfStyle w:val="000000100000" w:firstRow="0" w:lastRow="0" w:firstColumn="0" w:lastColumn="0" w:oddVBand="0" w:evenVBand="0" w:oddHBand="1" w:evenHBand="0" w:firstRowFirstColumn="0" w:firstRowLastColumn="0" w:lastRowFirstColumn="0" w:lastRowLastColumn="0"/>
          <w:trHeight w:val="1226"/>
        </w:trPr>
        <w:tc>
          <w:tcPr>
            <w:cnfStyle w:val="001000000000" w:firstRow="0" w:lastRow="0" w:firstColumn="1" w:lastColumn="0" w:oddVBand="0" w:evenVBand="0" w:oddHBand="0" w:evenHBand="0" w:firstRowFirstColumn="0" w:firstRowLastColumn="0" w:lastRowFirstColumn="0" w:lastRowLastColumn="0"/>
            <w:tcW w:w="2797" w:type="dxa"/>
            <w:hideMark/>
          </w:tcPr>
          <w:p w14:paraId="5DF7E80B" w14:textId="77777777" w:rsidR="00947FEE" w:rsidRDefault="00947FEE" w:rsidP="004B223C">
            <w:pPr>
              <w:rPr>
                <w:rStyle w:val="SubtleEmphasis"/>
                <w:color w:val="0070C0"/>
              </w:rPr>
            </w:pPr>
          </w:p>
          <w:p w14:paraId="41847291" w14:textId="77777777" w:rsidR="00DB4AAB" w:rsidRPr="00AC59A8" w:rsidRDefault="00DB4AAB" w:rsidP="004B223C">
            <w:r w:rsidRPr="00AC59A8">
              <w:rPr>
                <w:rStyle w:val="SubtleEmphasis"/>
                <w:color w:val="0070C0"/>
              </w:rPr>
              <w:t>10. Strike by workforce</w:t>
            </w:r>
          </w:p>
        </w:tc>
        <w:tc>
          <w:tcPr>
            <w:tcW w:w="2340" w:type="dxa"/>
            <w:hideMark/>
          </w:tcPr>
          <w:p w14:paraId="112BF1DB"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4</w:t>
            </w:r>
          </w:p>
        </w:tc>
        <w:tc>
          <w:tcPr>
            <w:tcW w:w="990" w:type="dxa"/>
            <w:hideMark/>
          </w:tcPr>
          <w:p w14:paraId="5DEA157B"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4</w:t>
            </w:r>
          </w:p>
        </w:tc>
        <w:tc>
          <w:tcPr>
            <w:tcW w:w="550" w:type="dxa"/>
            <w:hideMark/>
          </w:tcPr>
          <w:p w14:paraId="7846EEFD"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16</w:t>
            </w:r>
          </w:p>
        </w:tc>
        <w:tc>
          <w:tcPr>
            <w:tcW w:w="1558" w:type="dxa"/>
            <w:gridSpan w:val="2"/>
            <w:hideMark/>
          </w:tcPr>
          <w:p w14:paraId="544B61E9"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Labor</w:t>
            </w:r>
          </w:p>
        </w:tc>
        <w:tc>
          <w:tcPr>
            <w:tcW w:w="1852" w:type="dxa"/>
            <w:gridSpan w:val="2"/>
            <w:hideMark/>
          </w:tcPr>
          <w:p w14:paraId="6AF8072D" w14:textId="77777777" w:rsidR="00DB4AAB" w:rsidRPr="00AC59A8" w:rsidRDefault="00DB4AAB" w:rsidP="004B223C">
            <w:pPr>
              <w:cnfStyle w:val="000000100000" w:firstRow="0" w:lastRow="0" w:firstColumn="0" w:lastColumn="0" w:oddVBand="0" w:evenVBand="0" w:oddHBand="1" w:evenHBand="0" w:firstRowFirstColumn="0" w:firstRowLastColumn="0" w:lastRowFirstColumn="0" w:lastRowLastColumn="0"/>
            </w:pPr>
            <w:r w:rsidRPr="00AC59A8">
              <w:t>Rachel</w:t>
            </w:r>
          </w:p>
        </w:tc>
      </w:tr>
      <w:tr w:rsidR="00C55806" w:rsidRPr="00AC59A8" w14:paraId="320FB22D" w14:textId="77777777" w:rsidTr="00786283">
        <w:trPr>
          <w:trHeight w:val="587"/>
        </w:trPr>
        <w:tc>
          <w:tcPr>
            <w:cnfStyle w:val="001000000000" w:firstRow="0" w:lastRow="0" w:firstColumn="1" w:lastColumn="0" w:oddVBand="0" w:evenVBand="0" w:oddHBand="0" w:evenHBand="0" w:firstRowFirstColumn="0" w:firstRowLastColumn="0" w:lastRowFirstColumn="0" w:lastRowLastColumn="0"/>
            <w:tcW w:w="10087" w:type="dxa"/>
            <w:gridSpan w:val="8"/>
            <w:hideMark/>
          </w:tcPr>
          <w:p w14:paraId="3011B313" w14:textId="77777777" w:rsidR="00DB4AAB" w:rsidRPr="00AC59A8" w:rsidRDefault="00DB4AAB" w:rsidP="004B223C">
            <w:pPr>
              <w:rPr>
                <w:b w:val="0"/>
              </w:rPr>
            </w:pPr>
            <w:r w:rsidRPr="00AC59A8">
              <w:t>Scale</w:t>
            </w:r>
            <w:r w:rsidRPr="00AC59A8">
              <w:rPr>
                <w:b w:val="0"/>
              </w:rPr>
              <w:t xml:space="preserve"> = </w:t>
            </w:r>
            <w:r w:rsidRPr="00AC59A8">
              <w:t>1 (Low</w:t>
            </w:r>
            <w:proofErr w:type="gramStart"/>
            <w:r w:rsidRPr="00AC59A8">
              <w:t>)</w:t>
            </w:r>
            <w:r w:rsidRPr="00AC59A8">
              <w:rPr>
                <w:b w:val="0"/>
              </w:rPr>
              <w:t xml:space="preserve"> :</w:t>
            </w:r>
            <w:proofErr w:type="gramEnd"/>
            <w:r w:rsidRPr="00AC59A8">
              <w:rPr>
                <w:b w:val="0"/>
              </w:rPr>
              <w:t xml:space="preserve"> </w:t>
            </w:r>
            <w:r w:rsidRPr="00AC59A8">
              <w:t>5 (High)</w:t>
            </w:r>
          </w:p>
        </w:tc>
      </w:tr>
    </w:tbl>
    <w:p w14:paraId="16D5AAFD" w14:textId="77777777" w:rsidR="00DB4AAB" w:rsidRDefault="00DB4AAB" w:rsidP="002A4C59"/>
    <w:p w14:paraId="621A0B58" w14:textId="77777777" w:rsidR="00947FEE" w:rsidRPr="0061559E" w:rsidRDefault="00947FEE" w:rsidP="00947FEE">
      <w:pPr>
        <w:pStyle w:val="subheading"/>
      </w:pPr>
      <w:r w:rsidRPr="0061559E">
        <w:t>Risk Severity Matrix</w:t>
      </w:r>
    </w:p>
    <w:p w14:paraId="1C321061" w14:textId="77777777" w:rsidR="00947FEE" w:rsidRPr="005B01C5" w:rsidRDefault="00947FEE" w:rsidP="00947FEE">
      <w:pPr>
        <w:pStyle w:val="NoSpacing"/>
        <w:ind w:left="0"/>
        <w:rPr>
          <w:rFonts w:eastAsiaTheme="majorEastAsia"/>
          <w:bCs/>
        </w:rPr>
      </w:pPr>
      <w:r w:rsidRPr="005B01C5">
        <w:rPr>
          <w:rFonts w:eastAsiaTheme="majorEastAsia"/>
          <w:bCs/>
        </w:rPr>
        <w:t>A Risk severity matrix is used during risk assessment to define the various levels of risk as the product of the probability categories and severity categories. This is a simple mechanism to increase visibility of risks and assist management in decision making. All the risks that fall into the red block should be our main priority.</w:t>
      </w:r>
    </w:p>
    <w:p w14:paraId="1327C09A" w14:textId="65C5BB80" w:rsidR="00DB4AAB" w:rsidRDefault="00DB4AAB" w:rsidP="002A4C59"/>
    <w:p w14:paraId="77147D4D" w14:textId="77777777" w:rsidR="00DB4AAB" w:rsidRDefault="00DB4AAB" w:rsidP="002A4C59"/>
    <w:p w14:paraId="6817FD5D" w14:textId="0CC0F2BC" w:rsidR="00DB4AAB" w:rsidRDefault="00947FEE" w:rsidP="002A4C59">
      <w:r>
        <w:rPr>
          <w:noProof/>
        </w:rPr>
        <w:drawing>
          <wp:inline distT="0" distB="0" distL="0" distR="0" wp14:anchorId="612CDCF4" wp14:editId="0E6D46E4">
            <wp:extent cx="6430136" cy="5352228"/>
            <wp:effectExtent l="0" t="0" r="0" b="7620"/>
            <wp:docPr id="1" name="Picture 1" descr="Screen%20Shot%202017-11-14%20at%203.38.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4%20at%203.38.49%20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601"/>
                    <a:stretch/>
                  </pic:blipFill>
                  <pic:spPr bwMode="auto">
                    <a:xfrm>
                      <a:off x="0" y="0"/>
                      <a:ext cx="6618234" cy="5508794"/>
                    </a:xfrm>
                    <a:prstGeom prst="rect">
                      <a:avLst/>
                    </a:prstGeom>
                    <a:noFill/>
                    <a:ln>
                      <a:noFill/>
                    </a:ln>
                    <a:extLst>
                      <a:ext uri="{53640926-AAD7-44D8-BBD7-CCE9431645EC}">
                        <a14:shadowObscured xmlns:a14="http://schemas.microsoft.com/office/drawing/2010/main"/>
                      </a:ext>
                    </a:extLst>
                  </pic:spPr>
                </pic:pic>
              </a:graphicData>
            </a:graphic>
          </wp:inline>
        </w:drawing>
      </w:r>
    </w:p>
    <w:p w14:paraId="7B5FC581" w14:textId="77777777" w:rsidR="00DB4AAB" w:rsidRDefault="00DB4AAB" w:rsidP="002A4C59"/>
    <w:p w14:paraId="7B9D6B8F" w14:textId="77777777" w:rsidR="00DB4AAB" w:rsidRDefault="00DB4AAB" w:rsidP="002A4C59"/>
    <w:p w14:paraId="6837F6B3" w14:textId="77777777" w:rsidR="00BC3E7A" w:rsidRPr="0061559E" w:rsidRDefault="00BC3E7A" w:rsidP="00BC3E7A">
      <w:pPr>
        <w:pStyle w:val="subheading"/>
      </w:pPr>
      <w:r w:rsidRPr="0061559E">
        <w:lastRenderedPageBreak/>
        <w:t>Risk Response Plan</w:t>
      </w:r>
    </w:p>
    <w:p w14:paraId="21572052" w14:textId="47AB11CF" w:rsidR="00BC3E7A" w:rsidRPr="00FA25C9" w:rsidRDefault="00BC3E7A" w:rsidP="00BC3E7A">
      <w:r w:rsidRPr="00FA25C9">
        <w:t>Below are the responsive actions, plans and options to eliminate the risks or reduce their impact on the project if they ever become actionable. Each risk can have various responses like Mitigation, Monitor and prepare, Transference, Acceptance etc., </w:t>
      </w:r>
    </w:p>
    <w:tbl>
      <w:tblPr>
        <w:tblW w:w="0" w:type="auto"/>
        <w:tblCellMar>
          <w:left w:w="0" w:type="dxa"/>
          <w:right w:w="0" w:type="dxa"/>
        </w:tblCellMar>
        <w:tblLook w:val="04A0" w:firstRow="1" w:lastRow="0" w:firstColumn="1" w:lastColumn="0" w:noHBand="0" w:noVBand="1"/>
      </w:tblPr>
      <w:tblGrid>
        <w:gridCol w:w="2990"/>
        <w:gridCol w:w="1449"/>
        <w:gridCol w:w="6012"/>
      </w:tblGrid>
      <w:tr w:rsidR="00BC3E7A" w:rsidRPr="00FA25C9" w14:paraId="0FC4B47A" w14:textId="77777777" w:rsidTr="00947FEE">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267FB16C" w14:textId="77777777" w:rsidR="00BC3E7A" w:rsidRPr="00FA25C9" w:rsidRDefault="00BC3E7A" w:rsidP="00785E04">
            <w:r w:rsidRPr="00FA25C9">
              <w:t>Risk</w:t>
            </w:r>
          </w:p>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0BC64897" w14:textId="77777777" w:rsidR="00BC3E7A" w:rsidRPr="00FA25C9" w:rsidRDefault="00BC3E7A" w:rsidP="00785E04">
            <w:r w:rsidRPr="00FA25C9">
              <w:t>Risk Response</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50DB7FDA" w14:textId="77777777" w:rsidR="00BC3E7A" w:rsidRPr="00FA25C9" w:rsidRDefault="00BC3E7A" w:rsidP="00785E04">
            <w:r w:rsidRPr="00FA25C9">
              <w:t>Description</w:t>
            </w:r>
          </w:p>
        </w:tc>
      </w:tr>
      <w:tr w:rsidR="00BC3E7A" w:rsidRPr="00FA25C9" w14:paraId="221FBB44" w14:textId="77777777" w:rsidTr="00947FEE">
        <w:trPr>
          <w:trHeight w:val="1173"/>
        </w:trPr>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084C5D7A" w14:textId="77777777" w:rsidR="00BC3E7A" w:rsidRPr="00C20028" w:rsidRDefault="00BC3E7A" w:rsidP="00785E04">
            <w:pPr>
              <w:rPr>
                <w:rStyle w:val="SubtleEmphasis"/>
                <w:color w:val="0070C0"/>
              </w:rPr>
            </w:pPr>
          </w:p>
          <w:p w14:paraId="74AACACA" w14:textId="77777777" w:rsidR="00BC3E7A" w:rsidRPr="00C20028" w:rsidRDefault="00BC3E7A" w:rsidP="00785E04">
            <w:pPr>
              <w:rPr>
                <w:rStyle w:val="SubtleEmphasis"/>
                <w:color w:val="0070C0"/>
              </w:rPr>
            </w:pPr>
            <w:r w:rsidRPr="00C20028">
              <w:rPr>
                <w:rStyle w:val="SubtleEmphasis"/>
                <w:color w:val="0070C0"/>
              </w:rPr>
              <w:t>1. Bus Breakdown</w:t>
            </w:r>
          </w:p>
          <w:p w14:paraId="57328D6F" w14:textId="77777777" w:rsidR="00BC3E7A" w:rsidRPr="00FA25C9" w:rsidRDefault="00BC3E7A" w:rsidP="00785E04"/>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4968C473" w14:textId="77777777" w:rsidR="00BC3E7A" w:rsidRPr="00FA25C9" w:rsidRDefault="00BC3E7A" w:rsidP="00785E04">
            <w:r w:rsidRPr="00FA25C9">
              <w:t>Mitigation</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5345438C" w14:textId="77777777" w:rsidR="00BC3E7A" w:rsidRDefault="00BC3E7A" w:rsidP="00785E04"/>
          <w:p w14:paraId="233D2E8C" w14:textId="77777777" w:rsidR="00BC3E7A" w:rsidRPr="00FA25C9" w:rsidRDefault="00BC3E7A" w:rsidP="00785E04">
            <w:r>
              <w:t>Prepare backup buses in case the bus breakdown occurs and also have subsequent measures to send a backup vehicle to tow the bus or provide repair on spot.</w:t>
            </w:r>
          </w:p>
          <w:p w14:paraId="7D2F7EC8" w14:textId="77777777" w:rsidR="00BC3E7A" w:rsidRPr="00FA25C9" w:rsidRDefault="00BC3E7A" w:rsidP="00785E04"/>
        </w:tc>
      </w:tr>
      <w:tr w:rsidR="00BC3E7A" w:rsidRPr="00FA25C9" w14:paraId="41DC2E67" w14:textId="77777777" w:rsidTr="00947FEE">
        <w:trPr>
          <w:trHeight w:val="1677"/>
        </w:trPr>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365FD5E1" w14:textId="77777777" w:rsidR="00BC3E7A" w:rsidRPr="00C20028" w:rsidRDefault="00BC3E7A" w:rsidP="00785E04">
            <w:pPr>
              <w:rPr>
                <w:rStyle w:val="SubtleEmphasis"/>
                <w:color w:val="0070C0"/>
              </w:rPr>
            </w:pPr>
          </w:p>
          <w:p w14:paraId="159CD8BB" w14:textId="77777777" w:rsidR="00BC3E7A" w:rsidRPr="00C20028" w:rsidRDefault="00BC3E7A" w:rsidP="00785E04">
            <w:pPr>
              <w:rPr>
                <w:rStyle w:val="SubtleEmphasis"/>
                <w:color w:val="0070C0"/>
              </w:rPr>
            </w:pPr>
            <w:r w:rsidRPr="00C20028">
              <w:rPr>
                <w:rStyle w:val="SubtleEmphasis"/>
                <w:color w:val="0070C0"/>
              </w:rPr>
              <w:t>2. Driver/crew inju</w:t>
            </w:r>
            <w:r>
              <w:rPr>
                <w:rStyle w:val="SubtleEmphasis"/>
                <w:color w:val="0070C0"/>
              </w:rPr>
              <w:t>ry, sickness, or unavailability</w:t>
            </w:r>
          </w:p>
          <w:p w14:paraId="3D33360E" w14:textId="77777777" w:rsidR="00BC3E7A" w:rsidRPr="00C20028" w:rsidRDefault="00BC3E7A" w:rsidP="00785E04">
            <w:pPr>
              <w:rPr>
                <w:rStyle w:val="SubtleEmphasis"/>
                <w:color w:val="0070C0"/>
              </w:rPr>
            </w:pPr>
          </w:p>
          <w:p w14:paraId="70AD92CC" w14:textId="77777777" w:rsidR="00BC3E7A" w:rsidRPr="00FA25C9" w:rsidRDefault="00BC3E7A" w:rsidP="00785E04"/>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4DE58289" w14:textId="77777777" w:rsidR="00BC3E7A" w:rsidRPr="00FA25C9" w:rsidRDefault="00BC3E7A" w:rsidP="00785E04">
            <w:r w:rsidRPr="00FA25C9">
              <w:t>Mitigation</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78CDA74B" w14:textId="77777777" w:rsidR="00BC3E7A" w:rsidRDefault="00BC3E7A" w:rsidP="00785E04"/>
          <w:p w14:paraId="0497ED2C" w14:textId="77777777" w:rsidR="00BC3E7A" w:rsidRPr="00FA25C9" w:rsidRDefault="00BC3E7A" w:rsidP="00785E04">
            <w:pPr>
              <w:rPr>
                <w:lang w:eastAsia="zh-CN"/>
              </w:rPr>
            </w:pPr>
            <w:r>
              <w:t>Having a backup plan in case a worker does not show up. Extra human resources should be hired, more than the number which is actually necessary.</w:t>
            </w:r>
          </w:p>
          <w:p w14:paraId="53726D73" w14:textId="77777777" w:rsidR="00BC3E7A" w:rsidRPr="00FA25C9" w:rsidRDefault="00BC3E7A" w:rsidP="00785E04"/>
          <w:p w14:paraId="67DDC505" w14:textId="77777777" w:rsidR="00BC3E7A" w:rsidRPr="00FA25C9" w:rsidRDefault="00BC3E7A" w:rsidP="00785E04"/>
        </w:tc>
      </w:tr>
      <w:tr w:rsidR="00BC3E7A" w:rsidRPr="00FA25C9" w14:paraId="10513A61" w14:textId="77777777" w:rsidTr="00947FEE">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36ECFA3D" w14:textId="77777777" w:rsidR="00BC3E7A" w:rsidRPr="00C20028" w:rsidRDefault="00BC3E7A" w:rsidP="00785E04">
            <w:pPr>
              <w:rPr>
                <w:rStyle w:val="SubtleEmphasis"/>
                <w:color w:val="0070C0"/>
              </w:rPr>
            </w:pPr>
          </w:p>
          <w:p w14:paraId="3C48C150" w14:textId="77777777" w:rsidR="00BC3E7A" w:rsidRPr="00C20028" w:rsidRDefault="00BC3E7A" w:rsidP="00785E04">
            <w:pPr>
              <w:rPr>
                <w:rStyle w:val="SubtleEmphasis"/>
                <w:color w:val="0070C0"/>
              </w:rPr>
            </w:pPr>
            <w:r w:rsidRPr="00C20028">
              <w:rPr>
                <w:rStyle w:val="SubtleEmphasis"/>
                <w:color w:val="0070C0"/>
              </w:rPr>
              <w:t>3. Unforeseeable breakdown and repair costs</w:t>
            </w:r>
          </w:p>
          <w:p w14:paraId="4E2CFB05" w14:textId="77777777" w:rsidR="00BC3E7A" w:rsidRPr="00FA25C9" w:rsidRDefault="00BC3E7A" w:rsidP="00785E04"/>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2EA6CA4E" w14:textId="77777777" w:rsidR="00BC3E7A" w:rsidRPr="00FA25C9" w:rsidRDefault="00BC3E7A" w:rsidP="00785E04">
            <w:r w:rsidRPr="00FA25C9">
              <w:t>Monitor and prepare</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4FABE3DB" w14:textId="77777777" w:rsidR="00BC3E7A" w:rsidRPr="00FA25C9" w:rsidRDefault="00BC3E7A" w:rsidP="00785E04">
            <w:r>
              <w:t>Have financial resources allocated for unforeseeable situations. Include the extra resources needed into the project budget, keeping these situations in mind.</w:t>
            </w:r>
          </w:p>
        </w:tc>
      </w:tr>
      <w:tr w:rsidR="00BC3E7A" w:rsidRPr="00FA25C9" w14:paraId="2862E905" w14:textId="77777777" w:rsidTr="00947FEE">
        <w:trPr>
          <w:trHeight w:val="1569"/>
        </w:trPr>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17394B58" w14:textId="77777777" w:rsidR="00BC3E7A" w:rsidRPr="00C20028" w:rsidRDefault="00BC3E7A" w:rsidP="00785E04">
            <w:pPr>
              <w:rPr>
                <w:rStyle w:val="SubtleEmphasis"/>
                <w:color w:val="0070C0"/>
              </w:rPr>
            </w:pPr>
          </w:p>
          <w:p w14:paraId="0C0C39FA" w14:textId="77777777" w:rsidR="00BC3E7A" w:rsidRDefault="00BC3E7A" w:rsidP="00785E04">
            <w:pPr>
              <w:rPr>
                <w:rStyle w:val="SubtleEmphasis"/>
                <w:color w:val="0070C0"/>
              </w:rPr>
            </w:pPr>
          </w:p>
          <w:p w14:paraId="4C18D87A" w14:textId="77777777" w:rsidR="00BC3E7A" w:rsidRPr="00C20028" w:rsidRDefault="00BC3E7A" w:rsidP="00785E04">
            <w:pPr>
              <w:rPr>
                <w:rStyle w:val="SubtleEmphasis"/>
                <w:color w:val="0070C0"/>
              </w:rPr>
            </w:pPr>
            <w:r w:rsidRPr="00C20028">
              <w:rPr>
                <w:rStyle w:val="SubtleEmphasis"/>
                <w:color w:val="0070C0"/>
              </w:rPr>
              <w:t>4. Need for multiple test runs</w:t>
            </w:r>
          </w:p>
          <w:p w14:paraId="7035A40C" w14:textId="77777777" w:rsidR="00BC3E7A" w:rsidRPr="00C20028" w:rsidRDefault="00BC3E7A" w:rsidP="00785E04">
            <w:pPr>
              <w:rPr>
                <w:rStyle w:val="SubtleEmphasis"/>
                <w:color w:val="0070C0"/>
              </w:rPr>
            </w:pPr>
          </w:p>
          <w:p w14:paraId="54E3577F" w14:textId="77777777" w:rsidR="00BC3E7A" w:rsidRPr="00FA25C9" w:rsidRDefault="00BC3E7A" w:rsidP="00785E04"/>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30A075C9" w14:textId="77777777" w:rsidR="00BC3E7A" w:rsidRPr="00FA25C9" w:rsidRDefault="00BC3E7A" w:rsidP="00785E04">
            <w:r>
              <w:t>Mitigation</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16D360E9" w14:textId="77777777" w:rsidR="00BC3E7A" w:rsidRPr="00FA25C9" w:rsidRDefault="00BC3E7A" w:rsidP="00785E04"/>
          <w:p w14:paraId="463989A9" w14:textId="77777777" w:rsidR="00BC3E7A" w:rsidRPr="00FA25C9" w:rsidRDefault="00BC3E7A" w:rsidP="00785E04">
            <w:r>
              <w:t>Prepare incase multiple test runs are required, to create proper time schedule for the shuttle, and also make sure safety is ensured. Extra financial resources should.</w:t>
            </w:r>
          </w:p>
        </w:tc>
      </w:tr>
      <w:tr w:rsidR="00BC3E7A" w:rsidRPr="00FA25C9" w14:paraId="1C320717" w14:textId="77777777" w:rsidTr="00947FEE">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7592295F" w14:textId="77777777" w:rsidR="00BC3E7A" w:rsidRPr="00C20028" w:rsidRDefault="00BC3E7A" w:rsidP="00785E04">
            <w:pPr>
              <w:rPr>
                <w:rStyle w:val="SubtleEmphasis"/>
                <w:color w:val="0070C0"/>
              </w:rPr>
            </w:pPr>
          </w:p>
          <w:p w14:paraId="034A2970" w14:textId="77777777" w:rsidR="00BC3E7A" w:rsidRDefault="00BC3E7A" w:rsidP="00785E04">
            <w:pPr>
              <w:rPr>
                <w:rStyle w:val="SubtleEmphasis"/>
                <w:color w:val="0070C0"/>
              </w:rPr>
            </w:pPr>
          </w:p>
          <w:p w14:paraId="4F244DFB" w14:textId="77777777" w:rsidR="00BC3E7A" w:rsidRPr="00C20028" w:rsidRDefault="00BC3E7A" w:rsidP="00785E04">
            <w:pPr>
              <w:rPr>
                <w:rStyle w:val="SubtleEmphasis"/>
                <w:color w:val="0070C0"/>
              </w:rPr>
            </w:pPr>
            <w:r w:rsidRPr="00C20028">
              <w:rPr>
                <w:rStyle w:val="SubtleEmphasis"/>
                <w:color w:val="0070C0"/>
              </w:rPr>
              <w:t>5. Funding</w:t>
            </w:r>
            <w:r>
              <w:rPr>
                <w:rStyle w:val="SubtleEmphasis"/>
                <w:color w:val="0070C0"/>
              </w:rPr>
              <w:t xml:space="preserve"> not approved</w:t>
            </w:r>
          </w:p>
          <w:p w14:paraId="3ED07B0A" w14:textId="77777777" w:rsidR="00BC3E7A" w:rsidRPr="00C20028" w:rsidRDefault="00BC3E7A" w:rsidP="00785E04">
            <w:pPr>
              <w:rPr>
                <w:rStyle w:val="SubtleEmphasis"/>
                <w:color w:val="0070C0"/>
              </w:rPr>
            </w:pPr>
          </w:p>
          <w:p w14:paraId="5F0D0BD8" w14:textId="77777777" w:rsidR="00BC3E7A" w:rsidRPr="00FA25C9" w:rsidRDefault="00BC3E7A" w:rsidP="00785E04"/>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128C35D0" w14:textId="77777777" w:rsidR="00BC3E7A" w:rsidRPr="00FA25C9" w:rsidRDefault="00BC3E7A" w:rsidP="00785E04">
            <w:r>
              <w:t>Mitigation</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27F925F6" w14:textId="77777777" w:rsidR="00BC3E7A" w:rsidRPr="00FA25C9" w:rsidRDefault="00BC3E7A" w:rsidP="00785E04">
            <w:r>
              <w:t>Change the project budget by allocating more resources to high risk factors and important tasks only. Seek more funds. Organize fundraising events.</w:t>
            </w:r>
          </w:p>
        </w:tc>
      </w:tr>
      <w:tr w:rsidR="00BC3E7A" w:rsidRPr="00FA25C9" w14:paraId="26E6B648" w14:textId="77777777" w:rsidTr="00947FEE">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4646C416" w14:textId="77777777" w:rsidR="00BC3E7A" w:rsidRPr="00C20028" w:rsidRDefault="00BC3E7A" w:rsidP="00785E04">
            <w:pPr>
              <w:rPr>
                <w:rStyle w:val="SubtleEmphasis"/>
                <w:color w:val="0070C0"/>
              </w:rPr>
            </w:pPr>
          </w:p>
          <w:p w14:paraId="23DD6BD1" w14:textId="77777777" w:rsidR="00BC3E7A" w:rsidRDefault="00BC3E7A" w:rsidP="00785E04">
            <w:pPr>
              <w:rPr>
                <w:rStyle w:val="SubtleEmphasis"/>
                <w:color w:val="0070C0"/>
              </w:rPr>
            </w:pPr>
          </w:p>
          <w:p w14:paraId="15C8956E" w14:textId="08D7115D" w:rsidR="00BC3E7A" w:rsidRPr="00947FEE" w:rsidRDefault="00BC3E7A" w:rsidP="00785E04">
            <w:pPr>
              <w:rPr>
                <w:i/>
                <w:iCs/>
                <w:color w:val="0070C0"/>
              </w:rPr>
            </w:pPr>
            <w:r w:rsidRPr="00C20028">
              <w:rPr>
                <w:rStyle w:val="SubtleEmphasis"/>
                <w:color w:val="0070C0"/>
              </w:rPr>
              <w:t xml:space="preserve">6. </w:t>
            </w:r>
            <w:r>
              <w:rPr>
                <w:rStyle w:val="SubtleEmphasis"/>
                <w:color w:val="0070C0"/>
              </w:rPr>
              <w:t>Funding reduced in future</w:t>
            </w:r>
          </w:p>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4B194CB1" w14:textId="77777777" w:rsidR="00BC3E7A" w:rsidRPr="00FA25C9" w:rsidRDefault="00BC3E7A" w:rsidP="00785E04">
            <w:r>
              <w:t>Avoidance</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249FF0D4" w14:textId="77777777" w:rsidR="00BC3E7A" w:rsidRPr="00FA25C9" w:rsidRDefault="00BC3E7A" w:rsidP="00785E04">
            <w:r>
              <w:t>Seek more funds. Organize fundraising events. Get insurance for accidents and other breakdown events.</w:t>
            </w:r>
          </w:p>
        </w:tc>
      </w:tr>
      <w:tr w:rsidR="00BC3E7A" w:rsidRPr="00FA25C9" w14:paraId="4CEC492C" w14:textId="77777777" w:rsidTr="00947FEE">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7BEBA3A5" w14:textId="77777777" w:rsidR="00BC3E7A" w:rsidRPr="00FA25C9" w:rsidRDefault="00BC3E7A" w:rsidP="00785E04">
            <w:r w:rsidRPr="00C20028">
              <w:rPr>
                <w:rStyle w:val="SubtleEmphasis"/>
                <w:color w:val="0070C0"/>
              </w:rPr>
              <w:t>7. Exceeding Budget</w:t>
            </w:r>
          </w:p>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19F1F9B0" w14:textId="77777777" w:rsidR="00BC3E7A" w:rsidRPr="00FA25C9" w:rsidRDefault="00BC3E7A" w:rsidP="00785E04">
            <w:r>
              <w:t>Monitor and Prepare</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73049B71" w14:textId="77777777" w:rsidR="00BC3E7A" w:rsidRDefault="00BC3E7A" w:rsidP="00785E04"/>
          <w:p w14:paraId="12CC3B55" w14:textId="77777777" w:rsidR="00BC3E7A" w:rsidRPr="00FA25C9" w:rsidRDefault="00BC3E7A" w:rsidP="00785E04">
            <w:r w:rsidRPr="00AE46B2">
              <w:t>Seek more funds. Organize fundraising events. Get insurance for accidents and other breakdown events.</w:t>
            </w:r>
          </w:p>
          <w:p w14:paraId="400CFA54" w14:textId="77777777" w:rsidR="00BC3E7A" w:rsidRPr="00FA25C9" w:rsidRDefault="00BC3E7A" w:rsidP="00785E04"/>
        </w:tc>
      </w:tr>
      <w:tr w:rsidR="00BC3E7A" w:rsidRPr="00FA25C9" w14:paraId="6276C130" w14:textId="77777777" w:rsidTr="00947FEE">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1FC002F7" w14:textId="77777777" w:rsidR="00BC3E7A" w:rsidRPr="00FA25C9" w:rsidRDefault="00BC3E7A" w:rsidP="00785E04">
            <w:r w:rsidRPr="00C20028">
              <w:rPr>
                <w:rStyle w:val="SubtleEmphasis"/>
                <w:color w:val="0070C0"/>
              </w:rPr>
              <w:t>8. Project start date is postponed</w:t>
            </w:r>
          </w:p>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243E7960" w14:textId="77777777" w:rsidR="00BC3E7A" w:rsidRPr="00FA25C9" w:rsidRDefault="00BC3E7A" w:rsidP="00785E04"/>
          <w:p w14:paraId="0BC321D5" w14:textId="77777777" w:rsidR="00BC3E7A" w:rsidRPr="00FA25C9" w:rsidRDefault="00BC3E7A" w:rsidP="00785E04">
            <w:r>
              <w:t>Avoidance</w:t>
            </w:r>
          </w:p>
          <w:p w14:paraId="57F5A691" w14:textId="77777777" w:rsidR="00BC3E7A" w:rsidRPr="00FA25C9" w:rsidRDefault="00BC3E7A" w:rsidP="00785E04"/>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0603FFBE" w14:textId="77777777" w:rsidR="00BC3E7A" w:rsidRPr="00FA25C9" w:rsidRDefault="00BC3E7A" w:rsidP="00785E04">
            <w:r>
              <w:t>Monitor the scope of the project and follow the project schedule. Concentrate on the critical path of the project in case of shortage of time.</w:t>
            </w:r>
          </w:p>
        </w:tc>
      </w:tr>
      <w:tr w:rsidR="00BC3E7A" w:rsidRPr="00FA25C9" w14:paraId="06288800" w14:textId="77777777" w:rsidTr="00947FEE">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00DE2BE1" w14:textId="77777777" w:rsidR="00BC3E7A" w:rsidRPr="00C20028" w:rsidRDefault="00BC3E7A" w:rsidP="00785E04">
            <w:pPr>
              <w:rPr>
                <w:rStyle w:val="SubtleEmphasis"/>
                <w:color w:val="0070C0"/>
              </w:rPr>
            </w:pPr>
          </w:p>
          <w:p w14:paraId="6645F741" w14:textId="77777777" w:rsidR="00BC3E7A" w:rsidRPr="00FA25C9" w:rsidRDefault="00BC3E7A" w:rsidP="00785E04">
            <w:r w:rsidRPr="00C20028">
              <w:rPr>
                <w:rStyle w:val="SubtleEmphasis"/>
                <w:color w:val="0070C0"/>
              </w:rPr>
              <w:t>9.Permissions/Licenses denied</w:t>
            </w:r>
          </w:p>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252B7260" w14:textId="77777777" w:rsidR="00BC3E7A" w:rsidRDefault="00BC3E7A" w:rsidP="00785E04"/>
          <w:p w14:paraId="0ECF9230" w14:textId="77777777" w:rsidR="00BC3E7A" w:rsidRPr="00FA25C9" w:rsidRDefault="00BC3E7A" w:rsidP="00785E04">
            <w:r>
              <w:t>Mitigation</w:t>
            </w:r>
          </w:p>
          <w:p w14:paraId="4C27EF96" w14:textId="77777777" w:rsidR="00BC3E7A" w:rsidRPr="00FA25C9" w:rsidRDefault="00BC3E7A" w:rsidP="00785E04"/>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331F3784" w14:textId="77777777" w:rsidR="00BC3E7A" w:rsidRDefault="00BC3E7A" w:rsidP="00785E04"/>
          <w:p w14:paraId="4FA19D9E" w14:textId="77777777" w:rsidR="00BC3E7A" w:rsidRPr="00FA25C9" w:rsidRDefault="00BC3E7A" w:rsidP="00785E04">
            <w:r w:rsidRPr="00FA25C9">
              <w:t>Look for other options like reapplying for other licenses &amp; locations</w:t>
            </w:r>
            <w:r>
              <w:t>, and altering the project plan to get the license approved.</w:t>
            </w:r>
          </w:p>
        </w:tc>
      </w:tr>
      <w:tr w:rsidR="00BC3E7A" w:rsidRPr="00FA25C9" w14:paraId="63C3FD28" w14:textId="77777777" w:rsidTr="00947FEE">
        <w:trPr>
          <w:trHeight w:val="399"/>
        </w:trPr>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5BF6140E" w14:textId="77777777" w:rsidR="00BC3E7A" w:rsidRPr="00FA25C9" w:rsidRDefault="00BC3E7A" w:rsidP="00785E04">
            <w:r w:rsidRPr="00C20028">
              <w:rPr>
                <w:rStyle w:val="SubtleEmphasis"/>
                <w:color w:val="0070C0"/>
              </w:rPr>
              <w:t>10. Strike by workforce</w:t>
            </w:r>
          </w:p>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0A6C55CD" w14:textId="77777777" w:rsidR="00BC3E7A" w:rsidRPr="00FA25C9" w:rsidRDefault="00BC3E7A" w:rsidP="00785E04"/>
          <w:p w14:paraId="79243E7C" w14:textId="77777777" w:rsidR="00BC3E7A" w:rsidRPr="00FA25C9" w:rsidRDefault="00BC3E7A" w:rsidP="00785E04">
            <w:r>
              <w:t>Monitor and prepare</w:t>
            </w:r>
          </w:p>
        </w:tc>
        <w:tc>
          <w:tcPr>
            <w:tcW w:w="6012" w:type="dxa"/>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7E7E10E8" w14:textId="77777777" w:rsidR="00BC3E7A" w:rsidRDefault="00BC3E7A" w:rsidP="00785E04"/>
          <w:p w14:paraId="455B89D8" w14:textId="77777777" w:rsidR="00BC3E7A" w:rsidRPr="00FA25C9" w:rsidRDefault="00BC3E7A" w:rsidP="00785E04">
            <w:r>
              <w:t>Monitor the satisfaction of the work force, ensure safety of the workers etc..</w:t>
            </w:r>
          </w:p>
        </w:tc>
      </w:tr>
    </w:tbl>
    <w:p w14:paraId="70D3D1A1" w14:textId="77777777" w:rsidR="00BC3E7A" w:rsidRDefault="00BC3E7A" w:rsidP="00BC3E7A"/>
    <w:p w14:paraId="52767030" w14:textId="77777777" w:rsidR="00DB4AAB" w:rsidRDefault="00DB4AAB" w:rsidP="002A4C59"/>
    <w:p w14:paraId="4A666FC8" w14:textId="56DB2ABD" w:rsidR="0072289D" w:rsidRDefault="0072289D" w:rsidP="002A4C59">
      <w:r w:rsidRPr="0072289D">
        <w:t>*Contingency Reserves</w:t>
      </w:r>
    </w:p>
    <w:p w14:paraId="3DC1C41F" w14:textId="77777777" w:rsidR="00947FEE" w:rsidRDefault="00947FEE" w:rsidP="002A4C59"/>
    <w:p w14:paraId="4D8DC0F6" w14:textId="77777777" w:rsidR="00947FEE" w:rsidRPr="0072289D" w:rsidRDefault="00947FEE" w:rsidP="002A4C59"/>
    <w:p w14:paraId="526C1423" w14:textId="3B608B12" w:rsidR="00FA25C9" w:rsidRDefault="0072289D" w:rsidP="002A4C59">
      <w:r>
        <w:rPr>
          <w:noProof/>
          <w:snapToGrid/>
        </w:rPr>
        <w:drawing>
          <wp:inline distT="0" distB="0" distL="0" distR="0" wp14:anchorId="01C3F6ED" wp14:editId="00005037">
            <wp:extent cx="6490335" cy="2456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ingency Reserves-2.pdf"/>
                    <pic:cNvPicPr/>
                  </pic:nvPicPr>
                  <pic:blipFill rotWithShape="1">
                    <a:blip r:embed="rId16">
                      <a:extLst>
                        <a:ext uri="{28A0092B-C50C-407E-A947-70E740481C1C}">
                          <a14:useLocalDpi xmlns:a14="http://schemas.microsoft.com/office/drawing/2010/main" val="0"/>
                        </a:ext>
                      </a:extLst>
                    </a:blip>
                    <a:srcRect l="2404" t="9899" r="2528" b="57858"/>
                    <a:stretch/>
                  </pic:blipFill>
                  <pic:spPr bwMode="auto">
                    <a:xfrm>
                      <a:off x="0" y="0"/>
                      <a:ext cx="6573501" cy="2487613"/>
                    </a:xfrm>
                    <a:prstGeom prst="rect">
                      <a:avLst/>
                    </a:prstGeom>
                    <a:ln>
                      <a:noFill/>
                    </a:ln>
                    <a:extLst>
                      <a:ext uri="{53640926-AAD7-44D8-BBD7-CCE9431645EC}">
                        <a14:shadowObscured xmlns:a14="http://schemas.microsoft.com/office/drawing/2010/main"/>
                      </a:ext>
                    </a:extLst>
                  </pic:spPr>
                </pic:pic>
              </a:graphicData>
            </a:graphic>
          </wp:inline>
        </w:drawing>
      </w:r>
    </w:p>
    <w:p w14:paraId="257D2E65" w14:textId="77777777" w:rsidR="009A6FA6" w:rsidRDefault="009A6FA6" w:rsidP="002A4C59"/>
    <w:p w14:paraId="4E69A32B" w14:textId="77777777" w:rsidR="009A6FA6" w:rsidRDefault="009A6FA6" w:rsidP="002A4C59"/>
    <w:p w14:paraId="4833CEF6" w14:textId="77777777" w:rsidR="007F0DC0" w:rsidRDefault="007F0DC0" w:rsidP="002A4C59"/>
    <w:p w14:paraId="06979CCC" w14:textId="77777777" w:rsidR="007F0DC0" w:rsidRDefault="007F0DC0" w:rsidP="002A4C59"/>
    <w:p w14:paraId="0166E108" w14:textId="77777777" w:rsidR="007F0DC0" w:rsidRDefault="007F0DC0" w:rsidP="002A4C59"/>
    <w:p w14:paraId="62D395BE" w14:textId="77777777" w:rsidR="007F0DC0" w:rsidRDefault="007F0DC0" w:rsidP="002A4C59"/>
    <w:p w14:paraId="6A248FCF" w14:textId="77777777" w:rsidR="007F0DC0" w:rsidRDefault="007F0DC0" w:rsidP="002A4C59"/>
    <w:p w14:paraId="17ADF22F" w14:textId="77777777" w:rsidR="007F0DC0" w:rsidRDefault="007F0DC0" w:rsidP="002A4C59"/>
    <w:p w14:paraId="2F7BF0B3" w14:textId="77777777" w:rsidR="007319C1" w:rsidRDefault="007319C1" w:rsidP="002A4C59">
      <w:pPr>
        <w:rPr>
          <w:rFonts w:asciiTheme="majorHAnsi" w:hAnsiTheme="majorHAnsi"/>
          <w:color w:val="CD8C06" w:themeColor="accent1" w:themeShade="BF"/>
          <w:sz w:val="36"/>
          <w:u w:val="single"/>
        </w:rPr>
      </w:pPr>
      <w:bookmarkStart w:id="1" w:name="_Toc523878297"/>
      <w:bookmarkStart w:id="2" w:name="_Toc436203377"/>
      <w:bookmarkStart w:id="3" w:name="_Toc452813577"/>
    </w:p>
    <w:p w14:paraId="3CF18E05" w14:textId="77777777" w:rsidR="002A5A37" w:rsidRPr="00D4412B" w:rsidRDefault="002A5A37" w:rsidP="00D4412B">
      <w:pPr>
        <w:pStyle w:val="Heading3"/>
      </w:pPr>
    </w:p>
    <w:p w14:paraId="19E22BB0" w14:textId="77777777" w:rsidR="002A5A37" w:rsidRPr="00D4412B" w:rsidRDefault="002A5A37" w:rsidP="00D4412B">
      <w:pPr>
        <w:pStyle w:val="Heading3"/>
      </w:pPr>
    </w:p>
    <w:p w14:paraId="77F70135" w14:textId="77777777" w:rsidR="002A5A37" w:rsidRPr="002A5A37" w:rsidRDefault="002A5A37" w:rsidP="002A5A37"/>
    <w:p w14:paraId="49F94FD8" w14:textId="77777777" w:rsidR="002F3040" w:rsidRPr="00D4412B" w:rsidRDefault="002F3040" w:rsidP="00D4412B">
      <w:pPr>
        <w:pStyle w:val="Heading3"/>
      </w:pPr>
    </w:p>
    <w:p w14:paraId="43DFBEC7" w14:textId="77777777" w:rsidR="002F3040" w:rsidRPr="00D4412B" w:rsidRDefault="002F3040" w:rsidP="00D4412B">
      <w:pPr>
        <w:pStyle w:val="Heading3"/>
      </w:pPr>
    </w:p>
    <w:p w14:paraId="209E7315" w14:textId="77777777" w:rsidR="00947FEE" w:rsidRDefault="00947FEE" w:rsidP="00947FEE"/>
    <w:p w14:paraId="2EFC1238" w14:textId="77777777" w:rsidR="002F3040" w:rsidRDefault="002F3040" w:rsidP="00947FEE"/>
    <w:p w14:paraId="1753CD95" w14:textId="4B4634E7" w:rsidR="002F3040" w:rsidRPr="00D4412B" w:rsidRDefault="002F3040" w:rsidP="00D4412B">
      <w:pPr>
        <w:pStyle w:val="Heading3"/>
      </w:pPr>
      <w:r w:rsidRPr="00D4412B">
        <w:lastRenderedPageBreak/>
        <w:t>QUALITY MANAGEMENT PLAN</w:t>
      </w:r>
    </w:p>
    <w:p w14:paraId="0C58EDBE" w14:textId="77777777" w:rsidR="00947FEE" w:rsidRDefault="00947FEE" w:rsidP="00947FEE"/>
    <w:tbl>
      <w:tblPr>
        <w:tblpPr w:leftFromText="180" w:rightFromText="180" w:vertAnchor="text" w:horzAnchor="page" w:tblpX="850" w:tblpY="78"/>
        <w:tblW w:w="9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7560"/>
      </w:tblGrid>
      <w:tr w:rsidR="002F3040" w14:paraId="679D7B28" w14:textId="77777777" w:rsidTr="002F3040">
        <w:tc>
          <w:tcPr>
            <w:tcW w:w="2160" w:type="dxa"/>
            <w:tcBorders>
              <w:top w:val="single" w:sz="6" w:space="0" w:color="000000"/>
              <w:left w:val="single" w:sz="6" w:space="0" w:color="000000"/>
              <w:bottom w:val="single" w:sz="6" w:space="0" w:color="000000"/>
              <w:right w:val="single" w:sz="6" w:space="0" w:color="000000"/>
            </w:tcBorders>
            <w:shd w:val="clear" w:color="auto" w:fill="E6E6E6"/>
          </w:tcPr>
          <w:p w14:paraId="47D4A79F" w14:textId="77777777" w:rsidR="002F3040" w:rsidRDefault="002F3040" w:rsidP="002F3040">
            <w:pPr>
              <w:rPr>
                <w:rFonts w:eastAsia="Arial"/>
              </w:rPr>
            </w:pPr>
            <w:r>
              <w:rPr>
                <w:rFonts w:eastAsia="Arial"/>
              </w:rPr>
              <w:t>Prepared by:</w:t>
            </w:r>
          </w:p>
        </w:tc>
        <w:tc>
          <w:tcPr>
            <w:tcW w:w="7560" w:type="dxa"/>
            <w:tcBorders>
              <w:top w:val="single" w:sz="6" w:space="0" w:color="000000"/>
              <w:left w:val="single" w:sz="6" w:space="0" w:color="000000"/>
              <w:bottom w:val="single" w:sz="6" w:space="0" w:color="000000"/>
              <w:right w:val="single" w:sz="6" w:space="0" w:color="000000"/>
            </w:tcBorders>
          </w:tcPr>
          <w:p w14:paraId="442F5A06" w14:textId="77777777" w:rsidR="002F3040" w:rsidRDefault="002F3040" w:rsidP="002F3040">
            <w:pPr>
              <w:rPr>
                <w:rFonts w:eastAsia="Arial"/>
              </w:rPr>
            </w:pPr>
            <w:proofErr w:type="spellStart"/>
            <w:r>
              <w:rPr>
                <w:rFonts w:eastAsia="Arial"/>
              </w:rPr>
              <w:t>SuperLoop</w:t>
            </w:r>
            <w:proofErr w:type="spellEnd"/>
            <w:r>
              <w:rPr>
                <w:rFonts w:eastAsia="Arial"/>
              </w:rPr>
              <w:t xml:space="preserve"> – Project Management Team</w:t>
            </w:r>
          </w:p>
        </w:tc>
      </w:tr>
      <w:tr w:rsidR="002F3040" w14:paraId="25D19670" w14:textId="77777777" w:rsidTr="002F3040">
        <w:tc>
          <w:tcPr>
            <w:tcW w:w="2160" w:type="dxa"/>
            <w:tcBorders>
              <w:top w:val="single" w:sz="6" w:space="0" w:color="000000"/>
              <w:left w:val="single" w:sz="6" w:space="0" w:color="000000"/>
              <w:bottom w:val="single" w:sz="6" w:space="0" w:color="000000"/>
              <w:right w:val="single" w:sz="6" w:space="0" w:color="000000"/>
            </w:tcBorders>
            <w:shd w:val="clear" w:color="auto" w:fill="E6E6E6"/>
          </w:tcPr>
          <w:p w14:paraId="1F8AABB6" w14:textId="77777777" w:rsidR="002F3040" w:rsidRDefault="002F3040" w:rsidP="002F3040">
            <w:pPr>
              <w:rPr>
                <w:rFonts w:eastAsia="Arial"/>
              </w:rPr>
            </w:pPr>
            <w:r>
              <w:rPr>
                <w:rFonts w:eastAsia="Arial"/>
              </w:rPr>
              <w:t>Date:</w:t>
            </w:r>
          </w:p>
        </w:tc>
        <w:tc>
          <w:tcPr>
            <w:tcW w:w="7560" w:type="dxa"/>
            <w:tcBorders>
              <w:top w:val="single" w:sz="6" w:space="0" w:color="000000"/>
              <w:left w:val="single" w:sz="6" w:space="0" w:color="000000"/>
              <w:bottom w:val="single" w:sz="6" w:space="0" w:color="000000"/>
              <w:right w:val="single" w:sz="6" w:space="0" w:color="000000"/>
            </w:tcBorders>
          </w:tcPr>
          <w:p w14:paraId="25EA3A76" w14:textId="77777777" w:rsidR="002F3040" w:rsidRDefault="002F3040" w:rsidP="002F3040">
            <w:pPr>
              <w:rPr>
                <w:rFonts w:eastAsia="Arial"/>
              </w:rPr>
            </w:pPr>
            <w:r>
              <w:rPr>
                <w:rFonts w:eastAsia="Arial"/>
              </w:rPr>
              <w:t>12/13/2017</w:t>
            </w:r>
          </w:p>
        </w:tc>
      </w:tr>
    </w:tbl>
    <w:p w14:paraId="79A6C2C3" w14:textId="77777777" w:rsidR="002F3040" w:rsidRDefault="002F3040" w:rsidP="00947FEE"/>
    <w:p w14:paraId="0D8AB751" w14:textId="77777777" w:rsidR="002F3040" w:rsidRDefault="002F3040" w:rsidP="00947FEE"/>
    <w:p w14:paraId="1DA7574C" w14:textId="77777777" w:rsidR="002F3040" w:rsidRDefault="002F3040" w:rsidP="00947FEE"/>
    <w:tbl>
      <w:tblPr>
        <w:tblW w:w="9795" w:type="dxa"/>
        <w:tblInd w:w="-75"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9795"/>
      </w:tblGrid>
      <w:tr w:rsidR="00947FEE" w14:paraId="3F51693A" w14:textId="77777777" w:rsidTr="00785E04">
        <w:tc>
          <w:tcPr>
            <w:tcW w:w="9795" w:type="dxa"/>
            <w:tcBorders>
              <w:top w:val="single" w:sz="6" w:space="0" w:color="000000"/>
              <w:left w:val="single" w:sz="6" w:space="0" w:color="000000"/>
              <w:bottom w:val="nil"/>
              <w:right w:val="single" w:sz="6" w:space="0" w:color="000000"/>
            </w:tcBorders>
            <w:shd w:val="clear" w:color="auto" w:fill="606060"/>
          </w:tcPr>
          <w:p w14:paraId="4AA53790" w14:textId="77777777" w:rsidR="00947FEE" w:rsidRPr="00D4412B" w:rsidRDefault="00947FEE" w:rsidP="00D4412B">
            <w:pPr>
              <w:pStyle w:val="Heading3"/>
            </w:pPr>
            <w:r w:rsidRPr="00D4412B">
              <w:t>1.   Quality Policy &amp; Standards</w:t>
            </w:r>
          </w:p>
        </w:tc>
      </w:tr>
      <w:tr w:rsidR="00947FEE" w14:paraId="4CC15163" w14:textId="77777777" w:rsidTr="00785E04">
        <w:tc>
          <w:tcPr>
            <w:tcW w:w="9795" w:type="dxa"/>
            <w:tcBorders>
              <w:top w:val="nil"/>
              <w:left w:val="single" w:sz="6" w:space="0" w:color="000000"/>
              <w:bottom w:val="single" w:sz="6" w:space="0" w:color="000000"/>
              <w:right w:val="single" w:sz="6" w:space="0" w:color="000000"/>
            </w:tcBorders>
          </w:tcPr>
          <w:p w14:paraId="313EAEB6" w14:textId="77777777" w:rsidR="00947FEE" w:rsidRPr="007F0DC0" w:rsidRDefault="00947FEE" w:rsidP="007F0DC0">
            <w:pPr>
              <w:rPr>
                <w:rStyle w:val="SubtleEmphasis"/>
              </w:rPr>
            </w:pPr>
            <w:r w:rsidRPr="007F0DC0">
              <w:rPr>
                <w:i/>
                <w:iCs/>
              </w:rPr>
              <w:t>Quality Policy &amp; Standards will follow industry standards, as well as, standards enforced by local governance. Each Project Manager (PM) will implement and follow stated policies.</w:t>
            </w:r>
          </w:p>
        </w:tc>
      </w:tr>
    </w:tbl>
    <w:p w14:paraId="2F5C1191" w14:textId="77777777" w:rsidR="00947FEE" w:rsidRDefault="00947FEE" w:rsidP="00947FEE">
      <w:pPr>
        <w:rPr>
          <w:rFonts w:eastAsia="Arial"/>
        </w:rPr>
      </w:pPr>
    </w:p>
    <w:tbl>
      <w:tblPr>
        <w:tblW w:w="9825" w:type="dxa"/>
        <w:tblInd w:w="-105"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9825"/>
      </w:tblGrid>
      <w:tr w:rsidR="00947FEE" w14:paraId="6CDB3504" w14:textId="77777777" w:rsidTr="00785E04">
        <w:tc>
          <w:tcPr>
            <w:tcW w:w="9825" w:type="dxa"/>
            <w:tcBorders>
              <w:top w:val="single" w:sz="6" w:space="0" w:color="000000"/>
              <w:left w:val="single" w:sz="6" w:space="0" w:color="000000"/>
              <w:bottom w:val="nil"/>
              <w:right w:val="single" w:sz="6" w:space="0" w:color="000000"/>
            </w:tcBorders>
            <w:shd w:val="clear" w:color="auto" w:fill="606060"/>
          </w:tcPr>
          <w:p w14:paraId="7A1AAFE7" w14:textId="77777777" w:rsidR="00947FEE" w:rsidRDefault="00947FEE" w:rsidP="00644E25">
            <w:pPr>
              <w:pStyle w:val="Heading1"/>
              <w:numPr>
                <w:ilvl w:val="0"/>
                <w:numId w:val="0"/>
              </w:numPr>
              <w:ind w:left="357"/>
            </w:pPr>
            <w:r>
              <w:t>2.  Project Quality Definition</w:t>
            </w:r>
          </w:p>
        </w:tc>
      </w:tr>
      <w:tr w:rsidR="00947FEE" w14:paraId="48A36379" w14:textId="77777777" w:rsidTr="007F0DC0">
        <w:trPr>
          <w:trHeight w:val="837"/>
        </w:trPr>
        <w:tc>
          <w:tcPr>
            <w:tcW w:w="9825" w:type="dxa"/>
            <w:tcBorders>
              <w:top w:val="nil"/>
              <w:left w:val="single" w:sz="6" w:space="0" w:color="000000"/>
              <w:bottom w:val="single" w:sz="6" w:space="0" w:color="000000"/>
              <w:right w:val="single" w:sz="6" w:space="0" w:color="000000"/>
            </w:tcBorders>
          </w:tcPr>
          <w:p w14:paraId="308DBD49" w14:textId="77777777" w:rsidR="00947FEE" w:rsidRPr="007F0DC0" w:rsidRDefault="00947FEE" w:rsidP="007F0DC0">
            <w:pPr>
              <w:pStyle w:val="Subtitle"/>
              <w:spacing w:after="144"/>
              <w:rPr>
                <w:rStyle w:val="SubtleEmphasis"/>
              </w:rPr>
            </w:pPr>
            <w:r w:rsidRPr="007F0DC0">
              <w:rPr>
                <w:i/>
                <w:iCs/>
              </w:rPr>
              <w:t>Project quality is defined as customer satisfaction, timely inspections, corrections/improvements where necessary, responsible stakeholders, cost of quality investment within projection with the project finishing on time within the scope and budget.</w:t>
            </w:r>
          </w:p>
        </w:tc>
      </w:tr>
    </w:tbl>
    <w:p w14:paraId="3F2BFD83" w14:textId="77777777" w:rsidR="00947FEE" w:rsidRDefault="00947FEE" w:rsidP="00947FEE"/>
    <w:p w14:paraId="15A95B4A" w14:textId="4A194C61" w:rsidR="00947FEE" w:rsidRPr="00466617" w:rsidRDefault="007F0DC0" w:rsidP="007F0DC0">
      <w:pPr>
        <w:pStyle w:val="subheading"/>
        <w:rPr>
          <w:rStyle w:val="SubtleEmphasis"/>
        </w:rPr>
      </w:pPr>
      <w:r>
        <w:t xml:space="preserve">1.1   </w:t>
      </w:r>
      <w:r w:rsidR="00947FEE">
        <w:t>Project Quality Control:</w:t>
      </w:r>
    </w:p>
    <w:p w14:paraId="6D7D2694" w14:textId="7DB3175F" w:rsidR="00947FEE" w:rsidRPr="007A1FDC" w:rsidRDefault="00947FEE" w:rsidP="00947FEE">
      <w:r>
        <w:t>The focus of quality control is on the deliverables of the project. Quality control monitors project deliverables to verify that the deliverables are of acceptable quality and are complete and correct.</w:t>
      </w:r>
    </w:p>
    <w:p w14:paraId="753DE902" w14:textId="77777777" w:rsidR="00947FEE" w:rsidRDefault="00947FEE" w:rsidP="00947FEE">
      <w:r>
        <w:t>The following table identifies:</w:t>
      </w:r>
    </w:p>
    <w:p w14:paraId="6320EBA2" w14:textId="77777777" w:rsidR="00947FEE" w:rsidRDefault="00947FEE" w:rsidP="00947FEE">
      <w:pPr>
        <w:pStyle w:val="ListParagraph"/>
        <w:numPr>
          <w:ilvl w:val="0"/>
          <w:numId w:val="28"/>
        </w:numPr>
      </w:pPr>
      <w:r>
        <w:t xml:space="preserve">The major deliverables of the project that will be tested for satisfactory quality level. </w:t>
      </w:r>
    </w:p>
    <w:p w14:paraId="00FC9413" w14:textId="77777777" w:rsidR="00947FEE" w:rsidRDefault="00947FEE" w:rsidP="00947FEE">
      <w:pPr>
        <w:pStyle w:val="ListParagraph"/>
        <w:numPr>
          <w:ilvl w:val="0"/>
          <w:numId w:val="28"/>
        </w:numPr>
      </w:pPr>
      <w:r>
        <w:t>The quality standards and the</w:t>
      </w:r>
      <w:r w:rsidRPr="000807C0">
        <w:t xml:space="preserve"> </w:t>
      </w:r>
      <w:r>
        <w:t>correctness and completeness</w:t>
      </w:r>
      <w:r w:rsidRPr="000807C0">
        <w:t xml:space="preserve"> criteria </w:t>
      </w:r>
      <w:r>
        <w:t xml:space="preserve">established for the </w:t>
      </w:r>
      <w:r w:rsidRPr="000807C0">
        <w:t>project deliverable</w:t>
      </w:r>
      <w:r>
        <w:t>. Included are any organizational standards that need to be followed.</w:t>
      </w:r>
    </w:p>
    <w:p w14:paraId="74C957CB" w14:textId="77777777" w:rsidR="00947FEE" w:rsidRDefault="00947FEE" w:rsidP="00947FEE">
      <w:pPr>
        <w:pStyle w:val="ListParagraph"/>
        <w:numPr>
          <w:ilvl w:val="0"/>
          <w:numId w:val="28"/>
        </w:numPr>
      </w:pPr>
      <w:r>
        <w:t>The quality control activities that will be executed to monitor the quality of the deliverables.</w:t>
      </w:r>
    </w:p>
    <w:p w14:paraId="2AD644D3" w14:textId="2C300AC1" w:rsidR="00947FEE" w:rsidRDefault="00947FEE" w:rsidP="00947FEE">
      <w:pPr>
        <w:pStyle w:val="ListParagraph"/>
        <w:numPr>
          <w:ilvl w:val="0"/>
          <w:numId w:val="28"/>
        </w:numPr>
      </w:pPr>
      <w:r>
        <w:t>How often or when the quality control activity will be performed.</w:t>
      </w:r>
    </w:p>
    <w:p w14:paraId="791B2598" w14:textId="77777777" w:rsidR="00947FEE" w:rsidRDefault="00947FEE" w:rsidP="00947FEE"/>
    <w:tbl>
      <w:tblPr>
        <w:tblStyle w:val="TableGrid"/>
        <w:tblW w:w="0" w:type="auto"/>
        <w:tblInd w:w="5" w:type="dxa"/>
        <w:tblLook w:val="01E0" w:firstRow="1" w:lastRow="1" w:firstColumn="1" w:lastColumn="1" w:noHBand="0" w:noVBand="0"/>
      </w:tblPr>
      <w:tblGrid>
        <w:gridCol w:w="2448"/>
        <w:gridCol w:w="2340"/>
        <w:gridCol w:w="2034"/>
        <w:gridCol w:w="2978"/>
      </w:tblGrid>
      <w:tr w:rsidR="00947FEE" w:rsidRPr="00FB4C42" w14:paraId="68C528E6" w14:textId="77777777" w:rsidTr="000E633C">
        <w:trPr>
          <w:trHeight w:val="432"/>
          <w:tblHeader/>
        </w:trPr>
        <w:tc>
          <w:tcPr>
            <w:tcW w:w="2448" w:type="dxa"/>
            <w:shd w:val="clear" w:color="auto" w:fill="A6A6A6" w:themeFill="background1" w:themeFillShade="A6"/>
            <w:vAlign w:val="center"/>
          </w:tcPr>
          <w:p w14:paraId="217E3B58" w14:textId="77777777" w:rsidR="00947FEE" w:rsidRPr="00644E25" w:rsidRDefault="00947FEE" w:rsidP="00785E04">
            <w:pPr>
              <w:pStyle w:val="FieldText"/>
              <w:rPr>
                <w:rFonts w:ascii="Cambria" w:hAnsi="Cambria"/>
                <w:sz w:val="22"/>
              </w:rPr>
            </w:pPr>
            <w:r w:rsidRPr="00644E25">
              <w:rPr>
                <w:rFonts w:ascii="Cambria" w:hAnsi="Cambria"/>
                <w:sz w:val="22"/>
              </w:rPr>
              <w:t>Project Deliverable</w:t>
            </w:r>
          </w:p>
        </w:tc>
        <w:tc>
          <w:tcPr>
            <w:tcW w:w="2340" w:type="dxa"/>
            <w:shd w:val="clear" w:color="auto" w:fill="A6A6A6" w:themeFill="background1" w:themeFillShade="A6"/>
          </w:tcPr>
          <w:p w14:paraId="02B77404" w14:textId="77777777" w:rsidR="00947FEE" w:rsidRPr="00644E25" w:rsidRDefault="00947FEE" w:rsidP="00785E04">
            <w:pPr>
              <w:pStyle w:val="FieldText"/>
              <w:rPr>
                <w:rFonts w:ascii="Cambria" w:hAnsi="Cambria"/>
                <w:sz w:val="22"/>
              </w:rPr>
            </w:pPr>
            <w:r w:rsidRPr="00644E25">
              <w:rPr>
                <w:rFonts w:ascii="Cambria" w:hAnsi="Cambria"/>
                <w:sz w:val="22"/>
              </w:rPr>
              <w:t>Deliverable Quality Standards/</w:t>
            </w:r>
          </w:p>
          <w:p w14:paraId="52EA7726" w14:textId="77777777" w:rsidR="00947FEE" w:rsidRPr="00644E25" w:rsidRDefault="00947FEE" w:rsidP="00785E04">
            <w:pPr>
              <w:pStyle w:val="FieldText"/>
              <w:rPr>
                <w:rFonts w:ascii="Cambria" w:hAnsi="Cambria"/>
                <w:sz w:val="22"/>
              </w:rPr>
            </w:pPr>
            <w:r w:rsidRPr="00644E25">
              <w:rPr>
                <w:rFonts w:ascii="Cambria" w:hAnsi="Cambria"/>
                <w:sz w:val="22"/>
              </w:rPr>
              <w:t>Completeness and Correctness Criteria</w:t>
            </w:r>
          </w:p>
        </w:tc>
        <w:tc>
          <w:tcPr>
            <w:tcW w:w="2034" w:type="dxa"/>
            <w:shd w:val="clear" w:color="auto" w:fill="A6A6A6" w:themeFill="background1" w:themeFillShade="A6"/>
          </w:tcPr>
          <w:p w14:paraId="07E9C168" w14:textId="77777777" w:rsidR="00947FEE" w:rsidRPr="00644E25" w:rsidRDefault="00947FEE" w:rsidP="00785E04">
            <w:pPr>
              <w:pStyle w:val="FieldText"/>
              <w:rPr>
                <w:rFonts w:ascii="Cambria" w:hAnsi="Cambria"/>
                <w:sz w:val="22"/>
              </w:rPr>
            </w:pPr>
          </w:p>
          <w:p w14:paraId="2DAD59AC" w14:textId="77777777" w:rsidR="00947FEE" w:rsidRPr="00644E25" w:rsidRDefault="00947FEE" w:rsidP="00785E04">
            <w:pPr>
              <w:pStyle w:val="FieldText"/>
              <w:rPr>
                <w:rFonts w:ascii="Cambria" w:hAnsi="Cambria"/>
                <w:sz w:val="22"/>
              </w:rPr>
            </w:pPr>
            <w:r w:rsidRPr="00644E25">
              <w:rPr>
                <w:rFonts w:ascii="Cambria" w:hAnsi="Cambria"/>
                <w:sz w:val="22"/>
              </w:rPr>
              <w:t>Quality Control Activity</w:t>
            </w:r>
          </w:p>
        </w:tc>
        <w:tc>
          <w:tcPr>
            <w:tcW w:w="2978" w:type="dxa"/>
            <w:shd w:val="clear" w:color="auto" w:fill="A6A6A6" w:themeFill="background1" w:themeFillShade="A6"/>
          </w:tcPr>
          <w:p w14:paraId="6E55D95F" w14:textId="77777777" w:rsidR="00947FEE" w:rsidRPr="00644E25" w:rsidRDefault="00947FEE" w:rsidP="00785E04">
            <w:pPr>
              <w:pStyle w:val="FieldText"/>
              <w:rPr>
                <w:rFonts w:ascii="Cambria" w:hAnsi="Cambria"/>
                <w:sz w:val="22"/>
              </w:rPr>
            </w:pPr>
          </w:p>
          <w:p w14:paraId="6E81130F" w14:textId="77777777" w:rsidR="00947FEE" w:rsidRPr="00644E25" w:rsidRDefault="00947FEE" w:rsidP="00785E04">
            <w:pPr>
              <w:pStyle w:val="FieldText"/>
              <w:rPr>
                <w:rFonts w:ascii="Cambria" w:hAnsi="Cambria"/>
                <w:sz w:val="22"/>
              </w:rPr>
            </w:pPr>
            <w:r w:rsidRPr="00644E25">
              <w:rPr>
                <w:rFonts w:ascii="Cambria" w:hAnsi="Cambria"/>
                <w:sz w:val="22"/>
              </w:rPr>
              <w:t>Frequency/Interval</w:t>
            </w:r>
          </w:p>
        </w:tc>
      </w:tr>
      <w:tr w:rsidR="00947FEE" w:rsidRPr="00FB4C42" w14:paraId="74134617" w14:textId="77777777" w:rsidTr="000E633C">
        <w:tblPrEx>
          <w:tblLook w:val="04A0" w:firstRow="1" w:lastRow="0" w:firstColumn="1" w:lastColumn="0" w:noHBand="0" w:noVBand="1"/>
        </w:tblPrEx>
        <w:tc>
          <w:tcPr>
            <w:tcW w:w="2448" w:type="dxa"/>
          </w:tcPr>
          <w:p w14:paraId="6EBEE288" w14:textId="77777777" w:rsidR="00947FEE" w:rsidRPr="00644E25" w:rsidRDefault="00947FEE" w:rsidP="00785E04">
            <w:pPr>
              <w:pStyle w:val="FieldText"/>
              <w:rPr>
                <w:rFonts w:ascii="Cambria" w:hAnsi="Cambria"/>
                <w:sz w:val="22"/>
              </w:rPr>
            </w:pPr>
            <w:r w:rsidRPr="00644E25">
              <w:rPr>
                <w:rFonts w:ascii="Cambria" w:hAnsi="Cambria"/>
                <w:sz w:val="22"/>
              </w:rPr>
              <w:t>Bus condition</w:t>
            </w:r>
          </w:p>
        </w:tc>
        <w:tc>
          <w:tcPr>
            <w:tcW w:w="2340" w:type="dxa"/>
          </w:tcPr>
          <w:p w14:paraId="2C057996" w14:textId="77777777" w:rsidR="00947FEE" w:rsidRPr="00644E25" w:rsidRDefault="00947FEE" w:rsidP="00785E04">
            <w:pPr>
              <w:pStyle w:val="FieldText"/>
              <w:rPr>
                <w:rFonts w:ascii="Cambria" w:hAnsi="Cambria"/>
                <w:sz w:val="22"/>
              </w:rPr>
            </w:pPr>
            <w:r w:rsidRPr="00644E25">
              <w:rPr>
                <w:rFonts w:ascii="Cambria" w:hAnsi="Cambria"/>
                <w:sz w:val="22"/>
              </w:rPr>
              <w:t>QC1.  Conforms to expert commentary regarding bus condition</w:t>
            </w:r>
          </w:p>
        </w:tc>
        <w:tc>
          <w:tcPr>
            <w:tcW w:w="2034" w:type="dxa"/>
          </w:tcPr>
          <w:p w14:paraId="691644D5" w14:textId="77777777" w:rsidR="00947FEE" w:rsidRPr="00644E25" w:rsidRDefault="00947FEE" w:rsidP="00785E04">
            <w:pPr>
              <w:pStyle w:val="FieldText"/>
              <w:rPr>
                <w:rFonts w:ascii="Cambria" w:hAnsi="Cambria"/>
                <w:sz w:val="22"/>
              </w:rPr>
            </w:pPr>
            <w:r w:rsidRPr="00644E25">
              <w:rPr>
                <w:rFonts w:ascii="Cambria" w:hAnsi="Cambria"/>
                <w:sz w:val="22"/>
              </w:rPr>
              <w:t>Transport authority review</w:t>
            </w:r>
          </w:p>
          <w:p w14:paraId="165B9B50" w14:textId="77777777" w:rsidR="00947FEE" w:rsidRPr="00644E25" w:rsidRDefault="00947FEE" w:rsidP="00785E04">
            <w:pPr>
              <w:pStyle w:val="FieldText"/>
              <w:rPr>
                <w:rFonts w:ascii="Cambria" w:hAnsi="Cambria"/>
                <w:sz w:val="22"/>
              </w:rPr>
            </w:pPr>
            <w:r w:rsidRPr="00644E25">
              <w:rPr>
                <w:rFonts w:ascii="Cambria" w:hAnsi="Cambria"/>
                <w:sz w:val="22"/>
              </w:rPr>
              <w:t>Board approval</w:t>
            </w:r>
          </w:p>
        </w:tc>
        <w:tc>
          <w:tcPr>
            <w:tcW w:w="2978" w:type="dxa"/>
          </w:tcPr>
          <w:p w14:paraId="5362102C" w14:textId="77777777" w:rsidR="00947FEE" w:rsidRPr="00644E25" w:rsidRDefault="00947FEE" w:rsidP="00785E04">
            <w:pPr>
              <w:pStyle w:val="FieldText"/>
              <w:rPr>
                <w:rFonts w:ascii="Cambria" w:hAnsi="Cambria"/>
                <w:sz w:val="22"/>
              </w:rPr>
            </w:pPr>
            <w:r w:rsidRPr="00644E25">
              <w:rPr>
                <w:rFonts w:ascii="Cambria" w:hAnsi="Cambria"/>
                <w:sz w:val="22"/>
              </w:rPr>
              <w:t>Weekly</w:t>
            </w:r>
          </w:p>
        </w:tc>
      </w:tr>
      <w:tr w:rsidR="00947FEE" w:rsidRPr="00FB4C42" w14:paraId="489B59F4" w14:textId="77777777" w:rsidTr="000E633C">
        <w:tblPrEx>
          <w:tblLook w:val="04A0" w:firstRow="1" w:lastRow="0" w:firstColumn="1" w:lastColumn="0" w:noHBand="0" w:noVBand="1"/>
        </w:tblPrEx>
        <w:tc>
          <w:tcPr>
            <w:tcW w:w="2448" w:type="dxa"/>
          </w:tcPr>
          <w:p w14:paraId="2274E5F4" w14:textId="77777777" w:rsidR="00947FEE" w:rsidRPr="00644E25" w:rsidRDefault="00947FEE" w:rsidP="00785E04">
            <w:pPr>
              <w:pStyle w:val="FieldText"/>
              <w:rPr>
                <w:rFonts w:ascii="Cambria" w:hAnsi="Cambria"/>
                <w:sz w:val="22"/>
              </w:rPr>
            </w:pPr>
            <w:r w:rsidRPr="00644E25">
              <w:rPr>
                <w:rFonts w:ascii="Cambria" w:hAnsi="Cambria"/>
                <w:sz w:val="22"/>
              </w:rPr>
              <w:t>Maintenance of vehicle</w:t>
            </w:r>
          </w:p>
        </w:tc>
        <w:tc>
          <w:tcPr>
            <w:tcW w:w="2340" w:type="dxa"/>
          </w:tcPr>
          <w:p w14:paraId="79A69662" w14:textId="77777777" w:rsidR="00947FEE" w:rsidRPr="00644E25" w:rsidRDefault="00947FEE" w:rsidP="00785E04">
            <w:pPr>
              <w:pStyle w:val="FieldText"/>
              <w:rPr>
                <w:rFonts w:ascii="Cambria" w:hAnsi="Cambria"/>
                <w:sz w:val="22"/>
              </w:rPr>
            </w:pPr>
            <w:r w:rsidRPr="00644E25">
              <w:rPr>
                <w:rFonts w:ascii="Cambria" w:hAnsi="Cambria"/>
                <w:sz w:val="22"/>
              </w:rPr>
              <w:t>QC2. Conforms to transport owner company regarding the bus maintenance.</w:t>
            </w:r>
          </w:p>
        </w:tc>
        <w:tc>
          <w:tcPr>
            <w:tcW w:w="2034" w:type="dxa"/>
          </w:tcPr>
          <w:p w14:paraId="06E41827" w14:textId="77777777" w:rsidR="00947FEE" w:rsidRPr="00644E25" w:rsidRDefault="00947FEE" w:rsidP="00785E04">
            <w:pPr>
              <w:pStyle w:val="FieldText"/>
              <w:rPr>
                <w:rFonts w:ascii="Cambria" w:hAnsi="Cambria"/>
                <w:sz w:val="22"/>
              </w:rPr>
            </w:pPr>
            <w:r w:rsidRPr="00644E25">
              <w:rPr>
                <w:rFonts w:ascii="Cambria" w:hAnsi="Cambria"/>
                <w:sz w:val="22"/>
              </w:rPr>
              <w:t>Transport authority review</w:t>
            </w:r>
          </w:p>
          <w:p w14:paraId="777F4F08" w14:textId="77777777" w:rsidR="00947FEE" w:rsidRPr="00644E25" w:rsidRDefault="00947FEE" w:rsidP="00785E04">
            <w:pPr>
              <w:pStyle w:val="FieldText"/>
              <w:rPr>
                <w:rFonts w:ascii="Cambria" w:hAnsi="Cambria"/>
                <w:sz w:val="22"/>
              </w:rPr>
            </w:pPr>
          </w:p>
        </w:tc>
        <w:tc>
          <w:tcPr>
            <w:tcW w:w="2978" w:type="dxa"/>
          </w:tcPr>
          <w:p w14:paraId="6A07CEF4" w14:textId="77777777" w:rsidR="00947FEE" w:rsidRPr="00644E25" w:rsidRDefault="00947FEE" w:rsidP="00785E04">
            <w:pPr>
              <w:pStyle w:val="FieldText"/>
              <w:rPr>
                <w:rFonts w:ascii="Cambria" w:hAnsi="Cambria"/>
                <w:sz w:val="22"/>
              </w:rPr>
            </w:pPr>
            <w:r w:rsidRPr="00644E25">
              <w:rPr>
                <w:rFonts w:ascii="Cambria" w:hAnsi="Cambria"/>
                <w:sz w:val="22"/>
              </w:rPr>
              <w:t>Monthly</w:t>
            </w:r>
          </w:p>
        </w:tc>
      </w:tr>
      <w:tr w:rsidR="00947FEE" w:rsidRPr="00FB4C42" w14:paraId="4EDBD711" w14:textId="77777777" w:rsidTr="000E633C">
        <w:tblPrEx>
          <w:tblLook w:val="04A0" w:firstRow="1" w:lastRow="0" w:firstColumn="1" w:lastColumn="0" w:noHBand="0" w:noVBand="1"/>
        </w:tblPrEx>
        <w:tc>
          <w:tcPr>
            <w:tcW w:w="2448" w:type="dxa"/>
          </w:tcPr>
          <w:p w14:paraId="0AD6D463" w14:textId="77777777" w:rsidR="00947FEE" w:rsidRPr="00644E25" w:rsidRDefault="00947FEE" w:rsidP="00785E04">
            <w:pPr>
              <w:pStyle w:val="FieldText"/>
              <w:rPr>
                <w:rFonts w:ascii="Cambria" w:hAnsi="Cambria"/>
                <w:sz w:val="22"/>
              </w:rPr>
            </w:pPr>
            <w:r w:rsidRPr="00644E25">
              <w:rPr>
                <w:rFonts w:ascii="Cambria" w:hAnsi="Cambria"/>
                <w:sz w:val="22"/>
              </w:rPr>
              <w:t>Shuttle service stops</w:t>
            </w:r>
          </w:p>
        </w:tc>
        <w:tc>
          <w:tcPr>
            <w:tcW w:w="2340" w:type="dxa"/>
          </w:tcPr>
          <w:p w14:paraId="6E9E9F45" w14:textId="4F7EAC37" w:rsidR="00947FEE" w:rsidRPr="00644E25" w:rsidRDefault="00947FEE" w:rsidP="00785E04">
            <w:pPr>
              <w:pStyle w:val="FieldText"/>
              <w:rPr>
                <w:rFonts w:ascii="Cambria" w:hAnsi="Cambria"/>
                <w:sz w:val="22"/>
              </w:rPr>
            </w:pPr>
            <w:r w:rsidRPr="00644E25">
              <w:rPr>
                <w:rFonts w:ascii="Cambria" w:hAnsi="Cambria"/>
                <w:sz w:val="22"/>
              </w:rPr>
              <w:t xml:space="preserve">QC3. Conforms to </w:t>
            </w:r>
            <w:r w:rsidR="00A1795C">
              <w:rPr>
                <w:rFonts w:ascii="Cambria" w:hAnsi="Cambria"/>
                <w:sz w:val="22"/>
              </w:rPr>
              <w:t>the RUDOTS and project team</w:t>
            </w:r>
            <w:r w:rsidR="007833C5">
              <w:rPr>
                <w:rFonts w:ascii="Cambria" w:hAnsi="Cambria"/>
                <w:sz w:val="22"/>
              </w:rPr>
              <w:t>.</w:t>
            </w:r>
          </w:p>
        </w:tc>
        <w:tc>
          <w:tcPr>
            <w:tcW w:w="2034" w:type="dxa"/>
          </w:tcPr>
          <w:p w14:paraId="56511AF1" w14:textId="77777777" w:rsidR="00947FEE" w:rsidRPr="00644E25" w:rsidRDefault="00947FEE" w:rsidP="00785E04">
            <w:pPr>
              <w:pStyle w:val="FieldText"/>
              <w:rPr>
                <w:rFonts w:ascii="Cambria" w:hAnsi="Cambria"/>
                <w:sz w:val="22"/>
              </w:rPr>
            </w:pPr>
            <w:r w:rsidRPr="00644E25">
              <w:rPr>
                <w:rFonts w:ascii="Cambria" w:hAnsi="Cambria"/>
                <w:sz w:val="22"/>
              </w:rPr>
              <w:t>Board approval</w:t>
            </w:r>
          </w:p>
        </w:tc>
        <w:tc>
          <w:tcPr>
            <w:tcW w:w="2978" w:type="dxa"/>
          </w:tcPr>
          <w:p w14:paraId="00837994" w14:textId="12D020B4" w:rsidR="00947FEE" w:rsidRPr="00644E25" w:rsidRDefault="007833C5" w:rsidP="00785E04">
            <w:pPr>
              <w:pStyle w:val="FieldText"/>
              <w:rPr>
                <w:rFonts w:ascii="Cambria" w:hAnsi="Cambria"/>
                <w:sz w:val="22"/>
              </w:rPr>
            </w:pPr>
            <w:r>
              <w:rPr>
                <w:rFonts w:ascii="Cambria" w:hAnsi="Cambria"/>
                <w:sz w:val="22"/>
              </w:rPr>
              <w:t>Quarterly</w:t>
            </w:r>
          </w:p>
        </w:tc>
      </w:tr>
    </w:tbl>
    <w:p w14:paraId="1A869DE6" w14:textId="77777777" w:rsidR="007F0DC0" w:rsidRDefault="007F0DC0" w:rsidP="007F0DC0">
      <w:pPr>
        <w:pStyle w:val="subheading"/>
      </w:pPr>
    </w:p>
    <w:p w14:paraId="758BE3A3" w14:textId="45370198" w:rsidR="00947FEE" w:rsidRDefault="007F0DC0" w:rsidP="007F0DC0">
      <w:pPr>
        <w:pStyle w:val="subheading"/>
      </w:pPr>
      <w:proofErr w:type="gramStart"/>
      <w:r>
        <w:t xml:space="preserve">1.2  </w:t>
      </w:r>
      <w:r w:rsidR="00947FEE">
        <w:t>Project</w:t>
      </w:r>
      <w:proofErr w:type="gramEnd"/>
      <w:r w:rsidR="00947FEE">
        <w:t xml:space="preserve"> Quality Assurance:</w:t>
      </w:r>
    </w:p>
    <w:p w14:paraId="12A8CAB8" w14:textId="77777777" w:rsidR="00947FEE" w:rsidRDefault="00947FEE" w:rsidP="00947FEE">
      <w:r>
        <w:t>The focus of quality assurance is on the processes used in the project. Quality assurance ensures that project processes are used effectively to produce quality project deliverables.</w:t>
      </w:r>
    </w:p>
    <w:p w14:paraId="7075BAE6" w14:textId="77777777" w:rsidR="00947FEE" w:rsidRDefault="00947FEE" w:rsidP="00947FEE"/>
    <w:p w14:paraId="59F6338E" w14:textId="77777777" w:rsidR="002A5A37" w:rsidRPr="007A1FDC" w:rsidRDefault="002A5A37" w:rsidP="00947FEE"/>
    <w:p w14:paraId="6F900363" w14:textId="77777777" w:rsidR="00947FEE" w:rsidRDefault="00947FEE" w:rsidP="00947FEE">
      <w:r>
        <w:t>The following table identifies:</w:t>
      </w:r>
    </w:p>
    <w:p w14:paraId="02DED44C" w14:textId="77777777" w:rsidR="00947FEE" w:rsidRDefault="00947FEE" w:rsidP="00947FEE">
      <w:pPr>
        <w:pStyle w:val="ListParagraph"/>
        <w:numPr>
          <w:ilvl w:val="0"/>
          <w:numId w:val="30"/>
        </w:numPr>
      </w:pPr>
      <w:r>
        <w:t>The project processes subject to quality assurance.</w:t>
      </w:r>
    </w:p>
    <w:p w14:paraId="3983074E" w14:textId="77777777" w:rsidR="00947FEE" w:rsidRDefault="00947FEE" w:rsidP="00947FEE">
      <w:pPr>
        <w:pStyle w:val="ListParagraph"/>
        <w:numPr>
          <w:ilvl w:val="0"/>
          <w:numId w:val="30"/>
        </w:numPr>
      </w:pPr>
      <w:r>
        <w:t>The quality standards and stakeholder expectations for that process.</w:t>
      </w:r>
    </w:p>
    <w:p w14:paraId="72BC0ECE" w14:textId="77777777" w:rsidR="00947FEE" w:rsidRDefault="00947FEE" w:rsidP="00947FEE">
      <w:pPr>
        <w:pStyle w:val="ListParagraph"/>
        <w:numPr>
          <w:ilvl w:val="0"/>
          <w:numId w:val="30"/>
        </w:numPr>
      </w:pPr>
      <w:r>
        <w:t xml:space="preserve">The quality assurance activity – such as a </w:t>
      </w:r>
      <w:r w:rsidRPr="000807C0">
        <w:t>quality audit</w:t>
      </w:r>
      <w:r>
        <w:t xml:space="preserve"> or</w:t>
      </w:r>
      <w:r w:rsidRPr="000807C0">
        <w:t xml:space="preserve"> reviews </w:t>
      </w:r>
      <w:r>
        <w:t xml:space="preserve">- </w:t>
      </w:r>
      <w:r w:rsidRPr="000807C0">
        <w:t xml:space="preserve">that will be </w:t>
      </w:r>
      <w:r>
        <w:t>executed to monitor that project processes are properly followed.</w:t>
      </w:r>
      <w:r w:rsidRPr="000807C0">
        <w:t xml:space="preserve"> </w:t>
      </w:r>
    </w:p>
    <w:p w14:paraId="3390F304" w14:textId="77777777" w:rsidR="00947FEE" w:rsidRDefault="00947FEE" w:rsidP="00947FEE">
      <w:pPr>
        <w:pStyle w:val="ListParagraph"/>
        <w:numPr>
          <w:ilvl w:val="0"/>
          <w:numId w:val="30"/>
        </w:numPr>
      </w:pPr>
      <w:r>
        <w:t>How often or when the quality assurance activity will be performed.</w:t>
      </w:r>
    </w:p>
    <w:p w14:paraId="5AC7B5CC" w14:textId="77777777" w:rsidR="00947FEE" w:rsidRPr="00466617" w:rsidRDefault="00947FEE" w:rsidP="00947FEE"/>
    <w:tbl>
      <w:tblPr>
        <w:tblW w:w="10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340"/>
        <w:gridCol w:w="2250"/>
        <w:gridCol w:w="3127"/>
      </w:tblGrid>
      <w:tr w:rsidR="00947FEE" w:rsidRPr="00FB4C42" w14:paraId="04CE002E" w14:textId="77777777" w:rsidTr="000E633C">
        <w:trPr>
          <w:trHeight w:val="576"/>
        </w:trPr>
        <w:tc>
          <w:tcPr>
            <w:tcW w:w="2340" w:type="dxa"/>
            <w:shd w:val="clear" w:color="auto" w:fill="A6A6A6" w:themeFill="background1" w:themeFillShade="A6"/>
            <w:vAlign w:val="center"/>
          </w:tcPr>
          <w:p w14:paraId="3A9628AE" w14:textId="77777777" w:rsidR="00947FEE" w:rsidRPr="00644E25" w:rsidRDefault="00947FEE" w:rsidP="00785E04">
            <w:pPr>
              <w:pStyle w:val="StyleTableHeader10pt"/>
              <w:rPr>
                <w:rFonts w:ascii="Cambria" w:hAnsi="Cambria"/>
                <w:sz w:val="22"/>
              </w:rPr>
            </w:pPr>
            <w:r w:rsidRPr="00644E25">
              <w:rPr>
                <w:rFonts w:ascii="Cambria" w:hAnsi="Cambria"/>
                <w:sz w:val="22"/>
              </w:rPr>
              <w:t>Project Process</w:t>
            </w:r>
          </w:p>
        </w:tc>
        <w:tc>
          <w:tcPr>
            <w:tcW w:w="2340" w:type="dxa"/>
            <w:shd w:val="clear" w:color="auto" w:fill="A6A6A6" w:themeFill="background1" w:themeFillShade="A6"/>
            <w:vAlign w:val="center"/>
          </w:tcPr>
          <w:p w14:paraId="2DA35F52" w14:textId="77777777" w:rsidR="00947FEE" w:rsidRPr="00644E25" w:rsidRDefault="00947FEE" w:rsidP="00785E04">
            <w:pPr>
              <w:pStyle w:val="StyleTableHeader10pt"/>
              <w:rPr>
                <w:rFonts w:ascii="Cambria" w:hAnsi="Cambria"/>
                <w:sz w:val="22"/>
              </w:rPr>
            </w:pPr>
            <w:r w:rsidRPr="00644E25">
              <w:rPr>
                <w:rFonts w:ascii="Cambria" w:hAnsi="Cambria"/>
                <w:sz w:val="22"/>
              </w:rPr>
              <w:t>Process Quality Standards/</w:t>
            </w:r>
          </w:p>
          <w:p w14:paraId="6F8CAAE5" w14:textId="77777777" w:rsidR="00947FEE" w:rsidRPr="00644E25" w:rsidRDefault="00947FEE" w:rsidP="00785E04">
            <w:pPr>
              <w:pStyle w:val="StyleTableHeader10pt"/>
              <w:rPr>
                <w:rFonts w:ascii="Cambria" w:hAnsi="Cambria"/>
                <w:sz w:val="22"/>
              </w:rPr>
            </w:pPr>
            <w:r w:rsidRPr="00644E25">
              <w:rPr>
                <w:rFonts w:ascii="Cambria" w:hAnsi="Cambria"/>
                <w:sz w:val="22"/>
              </w:rPr>
              <w:t>Stakeholder Expectations</w:t>
            </w:r>
          </w:p>
        </w:tc>
        <w:tc>
          <w:tcPr>
            <w:tcW w:w="2250" w:type="dxa"/>
            <w:tcBorders>
              <w:bottom w:val="single" w:sz="4" w:space="0" w:color="auto"/>
            </w:tcBorders>
            <w:shd w:val="clear" w:color="auto" w:fill="A6A6A6" w:themeFill="background1" w:themeFillShade="A6"/>
            <w:vAlign w:val="center"/>
          </w:tcPr>
          <w:p w14:paraId="028518CB" w14:textId="77777777" w:rsidR="00947FEE" w:rsidRPr="00644E25" w:rsidRDefault="00947FEE" w:rsidP="00785E04">
            <w:pPr>
              <w:pStyle w:val="StyleTableHeader10pt"/>
              <w:rPr>
                <w:rFonts w:ascii="Cambria" w:hAnsi="Cambria"/>
                <w:sz w:val="22"/>
              </w:rPr>
            </w:pPr>
            <w:r w:rsidRPr="00644E25">
              <w:rPr>
                <w:rFonts w:ascii="Cambria" w:hAnsi="Cambria"/>
                <w:sz w:val="22"/>
              </w:rPr>
              <w:t>Quality Assurance Activity</w:t>
            </w:r>
          </w:p>
        </w:tc>
        <w:tc>
          <w:tcPr>
            <w:tcW w:w="3127" w:type="dxa"/>
            <w:tcBorders>
              <w:bottom w:val="single" w:sz="4" w:space="0" w:color="auto"/>
            </w:tcBorders>
            <w:shd w:val="clear" w:color="auto" w:fill="A6A6A6" w:themeFill="background1" w:themeFillShade="A6"/>
            <w:vAlign w:val="center"/>
          </w:tcPr>
          <w:p w14:paraId="4714D220" w14:textId="77777777" w:rsidR="00947FEE" w:rsidRPr="00644E25" w:rsidRDefault="00947FEE" w:rsidP="00785E04">
            <w:pPr>
              <w:pStyle w:val="StyleTableHeader10pt"/>
              <w:rPr>
                <w:rFonts w:ascii="Cambria" w:hAnsi="Cambria"/>
                <w:sz w:val="22"/>
              </w:rPr>
            </w:pPr>
            <w:r w:rsidRPr="00644E25">
              <w:rPr>
                <w:rFonts w:ascii="Cambria" w:hAnsi="Cambria"/>
                <w:sz w:val="22"/>
              </w:rPr>
              <w:t>Frequency/Interval</w:t>
            </w:r>
          </w:p>
        </w:tc>
      </w:tr>
      <w:tr w:rsidR="00947FEE" w:rsidRPr="006872F3" w14:paraId="6540AAB4" w14:textId="77777777" w:rsidTr="000E633C">
        <w:trPr>
          <w:trHeight w:val="287"/>
        </w:trPr>
        <w:tc>
          <w:tcPr>
            <w:tcW w:w="2340" w:type="dxa"/>
          </w:tcPr>
          <w:p w14:paraId="6DE99410" w14:textId="77777777" w:rsidR="00947FEE" w:rsidRPr="00644E25" w:rsidRDefault="00947FEE" w:rsidP="00785E04">
            <w:pPr>
              <w:pStyle w:val="TableText"/>
              <w:rPr>
                <w:rFonts w:ascii="Cambria" w:hAnsi="Cambria"/>
                <w:sz w:val="22"/>
              </w:rPr>
            </w:pPr>
            <w:r w:rsidRPr="00644E25">
              <w:rPr>
                <w:rFonts w:ascii="Cambria" w:hAnsi="Cambria"/>
                <w:sz w:val="22"/>
              </w:rPr>
              <w:t>QA1.  Develop project charter</w:t>
            </w:r>
          </w:p>
          <w:p w14:paraId="508849C2" w14:textId="77777777" w:rsidR="00644E25" w:rsidRDefault="00644E25" w:rsidP="00785E04">
            <w:pPr>
              <w:pStyle w:val="TableText"/>
              <w:rPr>
                <w:rFonts w:ascii="Cambria" w:hAnsi="Cambria"/>
                <w:sz w:val="22"/>
              </w:rPr>
            </w:pPr>
          </w:p>
          <w:p w14:paraId="34E22239" w14:textId="77777777" w:rsidR="00947FEE" w:rsidRPr="00644E25" w:rsidRDefault="00947FEE" w:rsidP="00785E04">
            <w:pPr>
              <w:pStyle w:val="TableText"/>
              <w:rPr>
                <w:rFonts w:ascii="Cambria" w:hAnsi="Cambria"/>
                <w:sz w:val="22"/>
              </w:rPr>
            </w:pPr>
            <w:r w:rsidRPr="00644E25">
              <w:rPr>
                <w:rFonts w:ascii="Cambria" w:hAnsi="Cambria"/>
                <w:sz w:val="22"/>
              </w:rPr>
              <w:t xml:space="preserve">QA2.  Execute and control project per project plan                              </w:t>
            </w:r>
          </w:p>
          <w:p w14:paraId="6247BAA6" w14:textId="77777777" w:rsidR="00947FEE" w:rsidRPr="00644E25" w:rsidRDefault="00947FEE" w:rsidP="00785E04">
            <w:pPr>
              <w:pStyle w:val="TableText"/>
              <w:rPr>
                <w:rFonts w:ascii="Cambria" w:hAnsi="Cambria"/>
                <w:sz w:val="22"/>
              </w:rPr>
            </w:pPr>
            <w:r w:rsidRPr="00644E25">
              <w:rPr>
                <w:rFonts w:ascii="Cambria" w:hAnsi="Cambria"/>
                <w:sz w:val="22"/>
              </w:rPr>
              <w:t xml:space="preserve">               </w:t>
            </w:r>
          </w:p>
          <w:p w14:paraId="74D05941" w14:textId="77777777" w:rsidR="00947FEE" w:rsidRPr="00644E25" w:rsidRDefault="00947FEE" w:rsidP="00785E04">
            <w:pPr>
              <w:pStyle w:val="TableText"/>
              <w:rPr>
                <w:rFonts w:ascii="Cambria" w:hAnsi="Cambria"/>
                <w:sz w:val="22"/>
              </w:rPr>
            </w:pPr>
          </w:p>
          <w:p w14:paraId="7A5E2BC3" w14:textId="77777777" w:rsidR="00644E25" w:rsidRDefault="00644E25" w:rsidP="00644E25">
            <w:pPr>
              <w:pStyle w:val="TableText"/>
              <w:ind w:left="0"/>
              <w:rPr>
                <w:rFonts w:ascii="Cambria" w:hAnsi="Cambria"/>
                <w:sz w:val="22"/>
              </w:rPr>
            </w:pPr>
          </w:p>
          <w:p w14:paraId="09C1C3E4" w14:textId="77777777" w:rsidR="00644E25" w:rsidRDefault="00644E25" w:rsidP="00785E04">
            <w:pPr>
              <w:pStyle w:val="TableText"/>
              <w:rPr>
                <w:rFonts w:ascii="Cambria" w:hAnsi="Cambria"/>
                <w:sz w:val="22"/>
              </w:rPr>
            </w:pPr>
          </w:p>
          <w:p w14:paraId="6984B29B" w14:textId="77777777" w:rsidR="00644E25" w:rsidRDefault="00644E25" w:rsidP="00785E04">
            <w:pPr>
              <w:pStyle w:val="TableText"/>
              <w:rPr>
                <w:rFonts w:ascii="Cambria" w:hAnsi="Cambria"/>
                <w:sz w:val="22"/>
              </w:rPr>
            </w:pPr>
          </w:p>
          <w:p w14:paraId="7F1E5B59" w14:textId="722C990D" w:rsidR="00644E25" w:rsidRDefault="00947FEE" w:rsidP="00644E25">
            <w:pPr>
              <w:pStyle w:val="TableText"/>
              <w:rPr>
                <w:rFonts w:ascii="Cambria" w:hAnsi="Cambria"/>
                <w:sz w:val="22"/>
              </w:rPr>
            </w:pPr>
            <w:r w:rsidRPr="00644E25">
              <w:rPr>
                <w:rFonts w:ascii="Cambria" w:hAnsi="Cambria"/>
                <w:sz w:val="22"/>
              </w:rPr>
              <w:t>QA3.  Approve each project stage during test run</w:t>
            </w:r>
          </w:p>
          <w:p w14:paraId="405509DE" w14:textId="77777777" w:rsidR="00947FEE" w:rsidRPr="006872F3" w:rsidRDefault="00947FEE" w:rsidP="00644E25">
            <w:pPr>
              <w:pStyle w:val="TableText"/>
              <w:ind w:left="0"/>
            </w:pPr>
            <w:r w:rsidRPr="00644E25">
              <w:rPr>
                <w:rFonts w:ascii="Cambria" w:hAnsi="Cambria"/>
                <w:sz w:val="22"/>
              </w:rPr>
              <w:t>QA4.  Close project with post test run review</w:t>
            </w:r>
          </w:p>
        </w:tc>
        <w:tc>
          <w:tcPr>
            <w:tcW w:w="2340" w:type="dxa"/>
          </w:tcPr>
          <w:p w14:paraId="196853C1" w14:textId="77777777" w:rsidR="00947FEE" w:rsidRPr="00644E25" w:rsidRDefault="00947FEE" w:rsidP="00785E04">
            <w:pPr>
              <w:pStyle w:val="TableText"/>
              <w:rPr>
                <w:rFonts w:ascii="Cambria" w:hAnsi="Cambria"/>
                <w:sz w:val="21"/>
              </w:rPr>
            </w:pPr>
            <w:r w:rsidRPr="00644E25">
              <w:rPr>
                <w:rFonts w:ascii="Cambria" w:hAnsi="Cambria"/>
                <w:sz w:val="21"/>
              </w:rPr>
              <w:t>100% compliance with plan</w:t>
            </w:r>
          </w:p>
          <w:p w14:paraId="5261DF3D" w14:textId="77777777" w:rsidR="00947FEE" w:rsidRPr="00644E25" w:rsidRDefault="00947FEE" w:rsidP="00785E04">
            <w:pPr>
              <w:pStyle w:val="TableText"/>
              <w:rPr>
                <w:rFonts w:ascii="Cambria" w:hAnsi="Cambria"/>
                <w:sz w:val="21"/>
              </w:rPr>
            </w:pPr>
          </w:p>
          <w:p w14:paraId="0FBE15FB" w14:textId="77777777" w:rsidR="00947FEE" w:rsidRPr="00644E25" w:rsidRDefault="00947FEE" w:rsidP="00785E04">
            <w:pPr>
              <w:pStyle w:val="TableText"/>
              <w:rPr>
                <w:rFonts w:ascii="Cambria" w:hAnsi="Cambria"/>
                <w:sz w:val="21"/>
              </w:rPr>
            </w:pPr>
            <w:r w:rsidRPr="00644E25">
              <w:rPr>
                <w:rFonts w:ascii="Cambria" w:hAnsi="Cambria"/>
                <w:sz w:val="21"/>
              </w:rPr>
              <w:t xml:space="preserve">95% compliance with framework                                   </w:t>
            </w:r>
          </w:p>
          <w:p w14:paraId="0A5E0A77" w14:textId="77777777" w:rsidR="00947FEE" w:rsidRPr="00644E25" w:rsidRDefault="00947FEE" w:rsidP="00785E04">
            <w:pPr>
              <w:pStyle w:val="TableText"/>
              <w:rPr>
                <w:rFonts w:ascii="Cambria" w:hAnsi="Cambria"/>
                <w:sz w:val="21"/>
              </w:rPr>
            </w:pPr>
          </w:p>
          <w:p w14:paraId="54C42742" w14:textId="77777777" w:rsidR="00947FEE" w:rsidRPr="00644E25" w:rsidRDefault="00947FEE" w:rsidP="00785E04">
            <w:pPr>
              <w:pStyle w:val="TableText"/>
              <w:rPr>
                <w:rFonts w:ascii="Cambria" w:hAnsi="Cambria"/>
                <w:sz w:val="21"/>
              </w:rPr>
            </w:pPr>
          </w:p>
          <w:p w14:paraId="33F86ED3" w14:textId="77777777" w:rsidR="00644E25" w:rsidRDefault="00644E25" w:rsidP="00785E04">
            <w:pPr>
              <w:pStyle w:val="TableText"/>
              <w:rPr>
                <w:rFonts w:ascii="Cambria" w:hAnsi="Cambria"/>
                <w:sz w:val="21"/>
              </w:rPr>
            </w:pPr>
          </w:p>
          <w:p w14:paraId="5CC06C18" w14:textId="77777777" w:rsidR="00644E25" w:rsidRDefault="00644E25" w:rsidP="00785E04">
            <w:pPr>
              <w:pStyle w:val="TableText"/>
              <w:rPr>
                <w:rFonts w:ascii="Cambria" w:hAnsi="Cambria"/>
                <w:sz w:val="21"/>
              </w:rPr>
            </w:pPr>
          </w:p>
          <w:p w14:paraId="5CFFAD95" w14:textId="77777777" w:rsidR="00644E25" w:rsidRDefault="00644E25" w:rsidP="00785E04">
            <w:pPr>
              <w:pStyle w:val="TableText"/>
              <w:rPr>
                <w:rFonts w:ascii="Cambria" w:hAnsi="Cambria"/>
                <w:sz w:val="21"/>
              </w:rPr>
            </w:pPr>
          </w:p>
          <w:p w14:paraId="57B3174D" w14:textId="77777777" w:rsidR="00644E25" w:rsidRDefault="00644E25" w:rsidP="00785E04">
            <w:pPr>
              <w:pStyle w:val="TableText"/>
              <w:rPr>
                <w:rFonts w:ascii="Cambria" w:hAnsi="Cambria"/>
                <w:sz w:val="21"/>
              </w:rPr>
            </w:pPr>
          </w:p>
          <w:p w14:paraId="0C91CD93" w14:textId="77777777" w:rsidR="00644E25" w:rsidRDefault="00644E25" w:rsidP="00785E04">
            <w:pPr>
              <w:pStyle w:val="TableText"/>
              <w:rPr>
                <w:rFonts w:ascii="Cambria" w:hAnsi="Cambria"/>
                <w:sz w:val="21"/>
              </w:rPr>
            </w:pPr>
          </w:p>
          <w:p w14:paraId="0422F961" w14:textId="77777777" w:rsidR="00947FEE" w:rsidRPr="00644E25" w:rsidRDefault="00947FEE" w:rsidP="00785E04">
            <w:pPr>
              <w:pStyle w:val="TableText"/>
              <w:rPr>
                <w:rFonts w:ascii="Cambria" w:hAnsi="Cambria"/>
                <w:sz w:val="21"/>
              </w:rPr>
            </w:pPr>
            <w:r w:rsidRPr="00644E25">
              <w:rPr>
                <w:rFonts w:ascii="Cambria" w:hAnsi="Cambria"/>
                <w:sz w:val="21"/>
              </w:rPr>
              <w:t>100% compliance with framework</w:t>
            </w:r>
          </w:p>
          <w:p w14:paraId="4CC5AF04" w14:textId="77777777" w:rsidR="00947FEE" w:rsidRPr="00644E25" w:rsidRDefault="00947FEE" w:rsidP="00785E04">
            <w:pPr>
              <w:pStyle w:val="TableText"/>
              <w:rPr>
                <w:rFonts w:ascii="Cambria" w:hAnsi="Cambria"/>
                <w:sz w:val="21"/>
              </w:rPr>
            </w:pPr>
            <w:r w:rsidRPr="00644E25">
              <w:rPr>
                <w:rFonts w:ascii="Cambria" w:hAnsi="Cambria"/>
                <w:sz w:val="21"/>
              </w:rPr>
              <w:t xml:space="preserve">100% compliance with framework                            </w:t>
            </w:r>
          </w:p>
          <w:p w14:paraId="56D80FCF" w14:textId="77777777" w:rsidR="00947FEE" w:rsidRPr="006872F3" w:rsidRDefault="00947FEE" w:rsidP="00785E04">
            <w:pPr>
              <w:pStyle w:val="TableText"/>
            </w:pPr>
          </w:p>
        </w:tc>
        <w:tc>
          <w:tcPr>
            <w:tcW w:w="2250" w:type="dxa"/>
            <w:shd w:val="clear" w:color="auto" w:fill="auto"/>
          </w:tcPr>
          <w:p w14:paraId="39E34C7F" w14:textId="77777777" w:rsidR="00947FEE" w:rsidRDefault="00947FEE" w:rsidP="00785E04">
            <w:r>
              <w:t xml:space="preserve">Audit charter updates by phase </w:t>
            </w:r>
          </w:p>
          <w:p w14:paraId="5FFA64E0" w14:textId="77777777" w:rsidR="00947FEE" w:rsidRDefault="00947FEE" w:rsidP="00785E04">
            <w:r>
              <w:t>Audit the following</w:t>
            </w:r>
            <w:r w:rsidRPr="006872F3">
              <w:t xml:space="preserve"> activities</w:t>
            </w:r>
            <w:r>
              <w:t>:</w:t>
            </w:r>
          </w:p>
          <w:p w14:paraId="23FCBCD1" w14:textId="77777777" w:rsidR="00947FEE" w:rsidRDefault="00947FEE" w:rsidP="00785E04">
            <w:pPr>
              <w:pStyle w:val="ListParagraph"/>
              <w:numPr>
                <w:ilvl w:val="0"/>
                <w:numId w:val="29"/>
              </w:numPr>
            </w:pPr>
            <w:r>
              <w:t>Bus stop times</w:t>
            </w:r>
          </w:p>
          <w:p w14:paraId="31E476CB" w14:textId="77777777" w:rsidR="00947FEE" w:rsidRDefault="00947FEE" w:rsidP="00785E04">
            <w:pPr>
              <w:pStyle w:val="ListParagraph"/>
              <w:numPr>
                <w:ilvl w:val="0"/>
                <w:numId w:val="29"/>
              </w:numPr>
            </w:pPr>
            <w:r>
              <w:t>Bus shuttle stops</w:t>
            </w:r>
          </w:p>
          <w:p w14:paraId="24AE0D8F" w14:textId="77777777" w:rsidR="00947FEE" w:rsidRPr="005D61F9" w:rsidRDefault="00947FEE" w:rsidP="00785E04">
            <w:pPr>
              <w:pStyle w:val="ListParagraph"/>
              <w:numPr>
                <w:ilvl w:val="0"/>
                <w:numId w:val="29"/>
              </w:numPr>
            </w:pPr>
            <w:r>
              <w:t>Bus shuttle timings</w:t>
            </w:r>
          </w:p>
          <w:p w14:paraId="444AE930" w14:textId="77777777" w:rsidR="00947FEE" w:rsidRDefault="00947FEE" w:rsidP="00785E04">
            <w:r>
              <w:t>Audit s</w:t>
            </w:r>
            <w:r w:rsidRPr="006872F3">
              <w:t>tage checkpoint</w:t>
            </w:r>
            <w:r>
              <w:t>s</w:t>
            </w:r>
          </w:p>
          <w:p w14:paraId="08E09FCC" w14:textId="77777777" w:rsidR="00947FEE" w:rsidRPr="006872F3" w:rsidRDefault="00947FEE" w:rsidP="00785E04">
            <w:r>
              <w:t>Audit project reviews by phase</w:t>
            </w:r>
          </w:p>
        </w:tc>
        <w:tc>
          <w:tcPr>
            <w:tcW w:w="3127" w:type="dxa"/>
            <w:shd w:val="clear" w:color="auto" w:fill="auto"/>
          </w:tcPr>
          <w:p w14:paraId="2C5F01EB" w14:textId="77777777" w:rsidR="00947FEE" w:rsidRPr="00644E25" w:rsidRDefault="00947FEE" w:rsidP="00785E04">
            <w:pPr>
              <w:pStyle w:val="TableText"/>
              <w:rPr>
                <w:rFonts w:ascii="Cambria" w:hAnsi="Cambria"/>
                <w:sz w:val="22"/>
              </w:rPr>
            </w:pPr>
            <w:r w:rsidRPr="00644E25">
              <w:rPr>
                <w:rFonts w:ascii="Cambria" w:hAnsi="Cambria"/>
                <w:sz w:val="22"/>
              </w:rPr>
              <w:t xml:space="preserve">Once per project phase </w:t>
            </w:r>
          </w:p>
          <w:p w14:paraId="53D95FAC" w14:textId="77777777" w:rsidR="00947FEE" w:rsidRPr="00644E25" w:rsidRDefault="00947FEE" w:rsidP="00785E04">
            <w:pPr>
              <w:pStyle w:val="TableText"/>
              <w:rPr>
                <w:rFonts w:ascii="Cambria" w:hAnsi="Cambria"/>
                <w:sz w:val="22"/>
              </w:rPr>
            </w:pPr>
          </w:p>
          <w:p w14:paraId="55383861" w14:textId="77777777" w:rsidR="00947FEE" w:rsidRPr="00644E25" w:rsidRDefault="00947FEE" w:rsidP="00785E04">
            <w:pPr>
              <w:pStyle w:val="TableText"/>
              <w:rPr>
                <w:rFonts w:ascii="Cambria" w:hAnsi="Cambria"/>
                <w:sz w:val="22"/>
              </w:rPr>
            </w:pPr>
          </w:p>
          <w:p w14:paraId="68D7B47B" w14:textId="77777777" w:rsidR="00947FEE" w:rsidRPr="00644E25" w:rsidRDefault="00947FEE" w:rsidP="00785E04">
            <w:pPr>
              <w:pStyle w:val="TableText"/>
              <w:rPr>
                <w:rFonts w:ascii="Cambria" w:hAnsi="Cambria"/>
                <w:sz w:val="22"/>
              </w:rPr>
            </w:pPr>
          </w:p>
          <w:p w14:paraId="3633CB52" w14:textId="77777777" w:rsidR="00947FEE" w:rsidRPr="00644E25" w:rsidRDefault="00947FEE" w:rsidP="00785E04">
            <w:pPr>
              <w:pStyle w:val="TableText"/>
              <w:rPr>
                <w:rFonts w:ascii="Cambria" w:hAnsi="Cambria"/>
                <w:sz w:val="22"/>
              </w:rPr>
            </w:pPr>
            <w:r w:rsidRPr="00644E25">
              <w:rPr>
                <w:rFonts w:ascii="Cambria" w:hAnsi="Cambria"/>
                <w:sz w:val="22"/>
              </w:rPr>
              <w:t xml:space="preserve">Weekly </w:t>
            </w:r>
          </w:p>
          <w:p w14:paraId="17826AA6" w14:textId="77777777" w:rsidR="00644E25" w:rsidRDefault="00644E25" w:rsidP="00785E04">
            <w:pPr>
              <w:pStyle w:val="TableText"/>
              <w:rPr>
                <w:rFonts w:ascii="Cambria" w:hAnsi="Cambria"/>
                <w:sz w:val="22"/>
              </w:rPr>
            </w:pPr>
          </w:p>
          <w:p w14:paraId="7C0BCD32" w14:textId="77777777" w:rsidR="00947FEE" w:rsidRPr="00644E25" w:rsidRDefault="00947FEE" w:rsidP="00785E04">
            <w:pPr>
              <w:pStyle w:val="TableText"/>
              <w:rPr>
                <w:rFonts w:ascii="Cambria" w:hAnsi="Cambria"/>
                <w:sz w:val="22"/>
              </w:rPr>
            </w:pPr>
            <w:r w:rsidRPr="00644E25">
              <w:rPr>
                <w:rFonts w:ascii="Cambria" w:hAnsi="Cambria"/>
                <w:sz w:val="22"/>
              </w:rPr>
              <w:t xml:space="preserve">Monthly </w:t>
            </w:r>
          </w:p>
          <w:p w14:paraId="01422D9D" w14:textId="77777777" w:rsidR="00644E25" w:rsidRDefault="00644E25" w:rsidP="00785E04">
            <w:pPr>
              <w:pStyle w:val="TableText"/>
              <w:rPr>
                <w:rFonts w:ascii="Cambria" w:hAnsi="Cambria"/>
                <w:sz w:val="22"/>
              </w:rPr>
            </w:pPr>
          </w:p>
          <w:p w14:paraId="6BCBF125" w14:textId="77777777" w:rsidR="00947FEE" w:rsidRPr="00644E25" w:rsidRDefault="00947FEE" w:rsidP="00785E04">
            <w:pPr>
              <w:pStyle w:val="TableText"/>
              <w:rPr>
                <w:rFonts w:ascii="Cambria" w:hAnsi="Cambria"/>
                <w:sz w:val="22"/>
              </w:rPr>
            </w:pPr>
            <w:r w:rsidRPr="00644E25">
              <w:rPr>
                <w:rFonts w:ascii="Cambria" w:hAnsi="Cambria"/>
                <w:sz w:val="22"/>
              </w:rPr>
              <w:t xml:space="preserve">Monthly </w:t>
            </w:r>
          </w:p>
          <w:p w14:paraId="325A1016" w14:textId="77777777" w:rsidR="00644E25" w:rsidRDefault="00644E25" w:rsidP="00644E25">
            <w:pPr>
              <w:pStyle w:val="TableText"/>
              <w:ind w:left="0"/>
              <w:rPr>
                <w:rFonts w:ascii="Cambria" w:hAnsi="Cambria"/>
                <w:sz w:val="22"/>
              </w:rPr>
            </w:pPr>
          </w:p>
          <w:p w14:paraId="09EF0D8F" w14:textId="77777777" w:rsidR="00947FEE" w:rsidRPr="00644E25" w:rsidRDefault="00947FEE" w:rsidP="00785E04">
            <w:pPr>
              <w:pStyle w:val="TableText"/>
              <w:rPr>
                <w:rFonts w:ascii="Cambria" w:hAnsi="Cambria"/>
                <w:sz w:val="22"/>
              </w:rPr>
            </w:pPr>
            <w:r w:rsidRPr="00644E25">
              <w:rPr>
                <w:rFonts w:ascii="Cambria" w:hAnsi="Cambria"/>
                <w:sz w:val="22"/>
              </w:rPr>
              <w:t>Once per project phase/stage</w:t>
            </w:r>
          </w:p>
          <w:p w14:paraId="4427F8D4" w14:textId="77777777" w:rsidR="00644E25" w:rsidRDefault="00644E25" w:rsidP="00785E04">
            <w:pPr>
              <w:pStyle w:val="TableText"/>
              <w:rPr>
                <w:rFonts w:ascii="Cambria" w:hAnsi="Cambria"/>
                <w:sz w:val="22"/>
              </w:rPr>
            </w:pPr>
          </w:p>
          <w:p w14:paraId="32E7D6D4" w14:textId="77777777" w:rsidR="00947FEE" w:rsidRPr="00644E25" w:rsidRDefault="00947FEE" w:rsidP="00785E04">
            <w:pPr>
              <w:pStyle w:val="TableText"/>
              <w:rPr>
                <w:rFonts w:ascii="Cambria" w:hAnsi="Cambria"/>
                <w:sz w:val="22"/>
              </w:rPr>
            </w:pPr>
            <w:r w:rsidRPr="00644E25">
              <w:rPr>
                <w:rFonts w:ascii="Cambria" w:hAnsi="Cambria"/>
                <w:sz w:val="22"/>
              </w:rPr>
              <w:t xml:space="preserve">Once per project phase </w:t>
            </w:r>
          </w:p>
          <w:p w14:paraId="03295F7B" w14:textId="77777777" w:rsidR="00947FEE" w:rsidRPr="006872F3" w:rsidRDefault="00947FEE" w:rsidP="00785E04">
            <w:pPr>
              <w:pStyle w:val="TableText"/>
            </w:pPr>
          </w:p>
        </w:tc>
      </w:tr>
    </w:tbl>
    <w:p w14:paraId="7CE19DFF" w14:textId="77777777" w:rsidR="00947FEE" w:rsidRDefault="00947FEE" w:rsidP="00947FEE"/>
    <w:p w14:paraId="7489F348" w14:textId="77777777" w:rsidR="007F0DC0" w:rsidRDefault="007F0DC0" w:rsidP="00947FEE"/>
    <w:p w14:paraId="767731F9" w14:textId="75706970" w:rsidR="00947FEE" w:rsidRDefault="007F0DC0" w:rsidP="007F0DC0">
      <w:pPr>
        <w:pStyle w:val="subheading"/>
      </w:pPr>
      <w:r>
        <w:t xml:space="preserve">1.3   </w:t>
      </w:r>
      <w:r w:rsidR="00947FEE">
        <w:t>Quality</w:t>
      </w:r>
      <w:r w:rsidR="00947FEE" w:rsidRPr="00915408">
        <w:t xml:space="preserve"> Team </w:t>
      </w:r>
      <w:r w:rsidR="00947FEE">
        <w:t>Roles &amp; Responsibilities:</w:t>
      </w:r>
    </w:p>
    <w:p w14:paraId="55C524DA" w14:textId="77777777" w:rsidR="00947FEE" w:rsidRDefault="00947FEE" w:rsidP="00947FEE">
      <w:r>
        <w:t xml:space="preserve">The following identifies the </w:t>
      </w:r>
      <w:r w:rsidRPr="00FD5EB9">
        <w:t>quality-related responsibilities of the project team and list</w:t>
      </w:r>
      <w:r>
        <w:t>s</w:t>
      </w:r>
      <w:r w:rsidRPr="00FD5EB9">
        <w:t xml:space="preserve"> specific quality responsibilities</w:t>
      </w:r>
      <w:r>
        <w:t>.</w:t>
      </w:r>
    </w:p>
    <w:p w14:paraId="252084FE" w14:textId="77777777" w:rsidR="007F0DC0" w:rsidRPr="007F0DC0" w:rsidRDefault="007F0DC0" w:rsidP="007F0DC0"/>
    <w:tbl>
      <w:tblPr>
        <w:tblStyle w:val="TableGrid"/>
        <w:tblW w:w="0" w:type="auto"/>
        <w:tblInd w:w="5" w:type="dxa"/>
        <w:tblLook w:val="01E0" w:firstRow="1" w:lastRow="1" w:firstColumn="1" w:lastColumn="1" w:noHBand="0" w:noVBand="0"/>
      </w:tblPr>
      <w:tblGrid>
        <w:gridCol w:w="2952"/>
        <w:gridCol w:w="2952"/>
        <w:gridCol w:w="3806"/>
      </w:tblGrid>
      <w:tr w:rsidR="007F0DC0" w:rsidRPr="00D73EFF" w14:paraId="237BF2AD" w14:textId="77777777" w:rsidTr="00075301">
        <w:trPr>
          <w:cantSplit/>
          <w:trHeight w:val="432"/>
          <w:tblHeader/>
        </w:trPr>
        <w:tc>
          <w:tcPr>
            <w:tcW w:w="2952" w:type="dxa"/>
            <w:shd w:val="clear" w:color="auto" w:fill="A6A6A6" w:themeFill="background1" w:themeFillShade="A6"/>
            <w:vAlign w:val="center"/>
          </w:tcPr>
          <w:p w14:paraId="76D28467" w14:textId="77777777" w:rsidR="007F0DC0" w:rsidRPr="00763B70" w:rsidRDefault="007F0DC0" w:rsidP="00763B70">
            <w:pPr>
              <w:pStyle w:val="BodyText"/>
            </w:pPr>
            <w:r w:rsidRPr="00763B70">
              <w:t>Project Team Role</w:t>
            </w:r>
          </w:p>
        </w:tc>
        <w:tc>
          <w:tcPr>
            <w:tcW w:w="2952" w:type="dxa"/>
            <w:shd w:val="clear" w:color="auto" w:fill="A6A6A6" w:themeFill="background1" w:themeFillShade="A6"/>
            <w:vAlign w:val="center"/>
          </w:tcPr>
          <w:p w14:paraId="052E5949" w14:textId="77777777" w:rsidR="007F0DC0" w:rsidRPr="00763B70" w:rsidRDefault="007F0DC0" w:rsidP="00763B70">
            <w:pPr>
              <w:pStyle w:val="BodyText"/>
            </w:pPr>
            <w:r w:rsidRPr="00763B70">
              <w:t>Assigned Resource</w:t>
            </w:r>
          </w:p>
        </w:tc>
        <w:tc>
          <w:tcPr>
            <w:tcW w:w="3806" w:type="dxa"/>
            <w:shd w:val="clear" w:color="auto" w:fill="A6A6A6" w:themeFill="background1" w:themeFillShade="A6"/>
            <w:vAlign w:val="center"/>
          </w:tcPr>
          <w:p w14:paraId="5E23EE5B" w14:textId="77777777" w:rsidR="007F0DC0" w:rsidRPr="00763B70" w:rsidRDefault="007F0DC0" w:rsidP="00763B70">
            <w:pPr>
              <w:pStyle w:val="BodyText"/>
            </w:pPr>
            <w:r w:rsidRPr="00763B70">
              <w:t xml:space="preserve">Quality </w:t>
            </w:r>
            <w:proofErr w:type="gramStart"/>
            <w:r w:rsidRPr="00763B70">
              <w:t>Control  and</w:t>
            </w:r>
            <w:proofErr w:type="gramEnd"/>
            <w:r w:rsidRPr="00763B70">
              <w:t xml:space="preserve"> Quality Assurance Responsibilities</w:t>
            </w:r>
          </w:p>
        </w:tc>
      </w:tr>
      <w:tr w:rsidR="007F0DC0" w:rsidRPr="00E77218" w14:paraId="56CFE5AE" w14:textId="77777777" w:rsidTr="00075301">
        <w:tblPrEx>
          <w:tblLook w:val="04A0" w:firstRow="1" w:lastRow="0" w:firstColumn="1" w:lastColumn="0" w:noHBand="0" w:noVBand="1"/>
        </w:tblPrEx>
        <w:tc>
          <w:tcPr>
            <w:tcW w:w="2952" w:type="dxa"/>
          </w:tcPr>
          <w:p w14:paraId="6519939D" w14:textId="77777777" w:rsidR="007F0DC0" w:rsidRPr="00644E25" w:rsidRDefault="007F0DC0" w:rsidP="00785E04">
            <w:pPr>
              <w:spacing w:before="120"/>
              <w:rPr>
                <w:rFonts w:cs="Arial"/>
                <w:szCs w:val="18"/>
              </w:rPr>
            </w:pPr>
            <w:r w:rsidRPr="00644E25">
              <w:rPr>
                <w:rFonts w:cs="Arial"/>
                <w:szCs w:val="18"/>
              </w:rPr>
              <w:t xml:space="preserve">Executive Sponsor                            </w:t>
            </w:r>
          </w:p>
          <w:p w14:paraId="2140D3CA" w14:textId="77777777" w:rsidR="007F0DC0" w:rsidRPr="00644E25" w:rsidRDefault="007F0DC0" w:rsidP="00785E04">
            <w:pPr>
              <w:spacing w:before="120"/>
              <w:rPr>
                <w:rFonts w:cs="Arial"/>
                <w:szCs w:val="18"/>
              </w:rPr>
            </w:pPr>
          </w:p>
        </w:tc>
        <w:tc>
          <w:tcPr>
            <w:tcW w:w="2952" w:type="dxa"/>
          </w:tcPr>
          <w:p w14:paraId="4F09B97C" w14:textId="77777777" w:rsidR="007F0DC0" w:rsidRPr="00644E25" w:rsidRDefault="007F0DC0" w:rsidP="00785E04">
            <w:pPr>
              <w:spacing w:before="120"/>
              <w:rPr>
                <w:rFonts w:cs="Arial"/>
                <w:szCs w:val="18"/>
              </w:rPr>
            </w:pPr>
            <w:r w:rsidRPr="00644E25">
              <w:rPr>
                <w:rFonts w:cs="Arial"/>
                <w:szCs w:val="18"/>
              </w:rPr>
              <w:t xml:space="preserve">John - Executive Sponsor                                    </w:t>
            </w:r>
          </w:p>
          <w:p w14:paraId="431DA05D" w14:textId="77777777" w:rsidR="007F0DC0" w:rsidRPr="00644E25" w:rsidRDefault="007F0DC0" w:rsidP="00785E04">
            <w:pPr>
              <w:spacing w:before="120"/>
              <w:rPr>
                <w:rFonts w:cs="Arial"/>
                <w:szCs w:val="18"/>
              </w:rPr>
            </w:pPr>
          </w:p>
        </w:tc>
        <w:tc>
          <w:tcPr>
            <w:tcW w:w="3806" w:type="dxa"/>
          </w:tcPr>
          <w:p w14:paraId="629DF337" w14:textId="77777777" w:rsidR="007F0DC0" w:rsidRPr="00644E25" w:rsidRDefault="007F0DC0" w:rsidP="00785E04">
            <w:pPr>
              <w:spacing w:before="120"/>
              <w:rPr>
                <w:rFonts w:cs="Arial"/>
                <w:szCs w:val="18"/>
              </w:rPr>
            </w:pPr>
            <w:r w:rsidRPr="00644E25">
              <w:rPr>
                <w:rFonts w:cs="Arial"/>
                <w:szCs w:val="18"/>
              </w:rPr>
              <w:t>QA4:  Approve each project stage per requirements</w:t>
            </w:r>
          </w:p>
          <w:p w14:paraId="6088603E" w14:textId="77777777" w:rsidR="007F0DC0" w:rsidRPr="00644E25" w:rsidRDefault="007F0DC0" w:rsidP="00785E04">
            <w:pPr>
              <w:spacing w:before="120"/>
              <w:rPr>
                <w:rFonts w:cs="Arial"/>
                <w:szCs w:val="18"/>
              </w:rPr>
            </w:pPr>
            <w:r w:rsidRPr="00644E25">
              <w:rPr>
                <w:rFonts w:cs="Arial"/>
                <w:szCs w:val="18"/>
              </w:rPr>
              <w:t>QA1, QA2, QA3, QA4:  Assess practice of project management framework activities</w:t>
            </w:r>
          </w:p>
          <w:p w14:paraId="6AE10D80" w14:textId="77777777" w:rsidR="007F0DC0" w:rsidRPr="00644E25" w:rsidRDefault="007F0DC0" w:rsidP="00785E04">
            <w:pPr>
              <w:spacing w:before="120"/>
              <w:rPr>
                <w:rFonts w:cs="Arial"/>
                <w:szCs w:val="18"/>
              </w:rPr>
            </w:pPr>
            <w:r w:rsidRPr="00644E25">
              <w:rPr>
                <w:rFonts w:cs="Arial"/>
                <w:szCs w:val="18"/>
              </w:rPr>
              <w:t>QC3:  Assess satisfactory resolution of project management gaps</w:t>
            </w:r>
          </w:p>
        </w:tc>
      </w:tr>
      <w:tr w:rsidR="007F0DC0" w:rsidRPr="00E77218" w14:paraId="23D33927" w14:textId="77777777" w:rsidTr="00075301">
        <w:tblPrEx>
          <w:tblLook w:val="04A0" w:firstRow="1" w:lastRow="0" w:firstColumn="1" w:lastColumn="0" w:noHBand="0" w:noVBand="1"/>
        </w:tblPrEx>
        <w:tc>
          <w:tcPr>
            <w:tcW w:w="2952" w:type="dxa"/>
          </w:tcPr>
          <w:p w14:paraId="00AB198F" w14:textId="77777777" w:rsidR="007F0DC0" w:rsidRPr="00644E25" w:rsidRDefault="007F0DC0" w:rsidP="00785E04">
            <w:pPr>
              <w:spacing w:before="120"/>
              <w:rPr>
                <w:rFonts w:cs="Arial"/>
                <w:szCs w:val="18"/>
              </w:rPr>
            </w:pPr>
            <w:r w:rsidRPr="00644E25">
              <w:rPr>
                <w:rFonts w:cs="Arial"/>
                <w:szCs w:val="18"/>
              </w:rPr>
              <w:t>PMO Director</w:t>
            </w:r>
          </w:p>
        </w:tc>
        <w:tc>
          <w:tcPr>
            <w:tcW w:w="2952" w:type="dxa"/>
          </w:tcPr>
          <w:p w14:paraId="3F003228" w14:textId="77777777" w:rsidR="007F0DC0" w:rsidRPr="00644E25" w:rsidRDefault="007F0DC0" w:rsidP="00785E04">
            <w:pPr>
              <w:spacing w:before="120"/>
              <w:rPr>
                <w:rFonts w:cs="Arial"/>
                <w:szCs w:val="18"/>
              </w:rPr>
            </w:pPr>
            <w:r w:rsidRPr="00644E25">
              <w:rPr>
                <w:rFonts w:cs="Arial"/>
                <w:szCs w:val="18"/>
              </w:rPr>
              <w:t>Naveen-PMO Director</w:t>
            </w:r>
          </w:p>
        </w:tc>
        <w:tc>
          <w:tcPr>
            <w:tcW w:w="3806" w:type="dxa"/>
          </w:tcPr>
          <w:p w14:paraId="548D3456" w14:textId="77777777" w:rsidR="007F0DC0" w:rsidRDefault="00165F00" w:rsidP="00785E04">
            <w:pPr>
              <w:spacing w:before="120"/>
              <w:rPr>
                <w:rFonts w:cs="Arial"/>
                <w:szCs w:val="18"/>
              </w:rPr>
            </w:pPr>
            <w:r w:rsidRPr="00644E25">
              <w:rPr>
                <w:rFonts w:cs="Arial"/>
                <w:szCs w:val="18"/>
              </w:rPr>
              <w:t>QC3:  Assess satisfactory resolution of project management gaps</w:t>
            </w:r>
          </w:p>
          <w:p w14:paraId="481D9A90" w14:textId="77777777" w:rsidR="00165F00" w:rsidRPr="00644E25" w:rsidRDefault="00165F00" w:rsidP="00165F00">
            <w:pPr>
              <w:spacing w:before="120"/>
              <w:rPr>
                <w:rFonts w:cs="Arial"/>
                <w:szCs w:val="18"/>
              </w:rPr>
            </w:pPr>
            <w:r w:rsidRPr="00644E25">
              <w:rPr>
                <w:rFonts w:cs="Arial"/>
                <w:szCs w:val="18"/>
              </w:rPr>
              <w:t>QA4:  Approve each project stage per requirements</w:t>
            </w:r>
          </w:p>
          <w:p w14:paraId="0590ECA5" w14:textId="13F917DF" w:rsidR="00165F00" w:rsidRPr="00644E25" w:rsidRDefault="00165F00" w:rsidP="00785E04">
            <w:pPr>
              <w:spacing w:before="120"/>
              <w:rPr>
                <w:rFonts w:cs="Arial"/>
                <w:szCs w:val="18"/>
              </w:rPr>
            </w:pPr>
          </w:p>
        </w:tc>
      </w:tr>
      <w:tr w:rsidR="007F0DC0" w:rsidRPr="00E77218" w14:paraId="0001F456" w14:textId="77777777" w:rsidTr="00075301">
        <w:tblPrEx>
          <w:tblLook w:val="04A0" w:firstRow="1" w:lastRow="0" w:firstColumn="1" w:lastColumn="0" w:noHBand="0" w:noVBand="1"/>
        </w:tblPrEx>
        <w:tc>
          <w:tcPr>
            <w:tcW w:w="2952" w:type="dxa"/>
          </w:tcPr>
          <w:p w14:paraId="79446462" w14:textId="77777777" w:rsidR="007F0DC0" w:rsidRPr="00644E25" w:rsidRDefault="007F0DC0" w:rsidP="00785E04">
            <w:pPr>
              <w:spacing w:before="120"/>
              <w:rPr>
                <w:rFonts w:cs="Arial"/>
                <w:szCs w:val="18"/>
              </w:rPr>
            </w:pPr>
            <w:r w:rsidRPr="00644E25">
              <w:rPr>
                <w:rFonts w:cs="Arial"/>
                <w:szCs w:val="18"/>
              </w:rPr>
              <w:lastRenderedPageBreak/>
              <w:t>Senior Project Manager</w:t>
            </w:r>
          </w:p>
        </w:tc>
        <w:tc>
          <w:tcPr>
            <w:tcW w:w="2952" w:type="dxa"/>
          </w:tcPr>
          <w:p w14:paraId="4FCBEDED" w14:textId="77777777" w:rsidR="007F0DC0" w:rsidRPr="00644E25" w:rsidRDefault="007F0DC0" w:rsidP="00785E04">
            <w:pPr>
              <w:spacing w:before="120"/>
              <w:rPr>
                <w:rFonts w:cs="Arial"/>
                <w:szCs w:val="18"/>
              </w:rPr>
            </w:pPr>
            <w:proofErr w:type="spellStart"/>
            <w:r w:rsidRPr="00644E25">
              <w:rPr>
                <w:rFonts w:cs="Arial"/>
                <w:szCs w:val="18"/>
              </w:rPr>
              <w:t>Khavya</w:t>
            </w:r>
            <w:proofErr w:type="spellEnd"/>
            <w:r w:rsidRPr="00644E25">
              <w:rPr>
                <w:rFonts w:cs="Arial"/>
                <w:szCs w:val="18"/>
              </w:rPr>
              <w:t xml:space="preserve"> – Senior Project Manager</w:t>
            </w:r>
          </w:p>
        </w:tc>
        <w:tc>
          <w:tcPr>
            <w:tcW w:w="3806" w:type="dxa"/>
          </w:tcPr>
          <w:p w14:paraId="5D736D58" w14:textId="77777777" w:rsidR="007F0DC0" w:rsidRPr="00644E25" w:rsidRDefault="007F0DC0" w:rsidP="00785E04">
            <w:pPr>
              <w:spacing w:before="120"/>
              <w:rPr>
                <w:rFonts w:cs="Arial"/>
                <w:szCs w:val="18"/>
              </w:rPr>
            </w:pPr>
            <w:r w:rsidRPr="00644E25">
              <w:rPr>
                <w:rFonts w:cs="Arial"/>
                <w:szCs w:val="18"/>
              </w:rPr>
              <w:t>QA3:  Assure practice of quality control measures and communications in project plan</w:t>
            </w:r>
          </w:p>
          <w:p w14:paraId="3036B76A" w14:textId="77777777" w:rsidR="007F0DC0" w:rsidRPr="00644E25" w:rsidRDefault="007F0DC0" w:rsidP="00785E04">
            <w:pPr>
              <w:spacing w:before="120"/>
              <w:rPr>
                <w:rFonts w:cs="Arial"/>
                <w:szCs w:val="18"/>
              </w:rPr>
            </w:pPr>
            <w:r w:rsidRPr="00644E25">
              <w:rPr>
                <w:rFonts w:cs="Arial"/>
                <w:szCs w:val="18"/>
              </w:rPr>
              <w:t>QC1, QC2, QC3:  Assure framework and PMA reviews by Core Team, Review Team, Mechanical team</w:t>
            </w:r>
          </w:p>
          <w:p w14:paraId="3E272D4F" w14:textId="77777777" w:rsidR="007F0DC0" w:rsidRPr="00644E25" w:rsidRDefault="007F0DC0" w:rsidP="00785E04">
            <w:pPr>
              <w:spacing w:before="120"/>
              <w:rPr>
                <w:rFonts w:cs="Arial"/>
                <w:szCs w:val="18"/>
              </w:rPr>
            </w:pPr>
            <w:r w:rsidRPr="00644E25">
              <w:rPr>
                <w:rFonts w:cs="Arial"/>
                <w:szCs w:val="18"/>
              </w:rPr>
              <w:t>QC1, QC2, QC3:  Communicate prioritized changes per Review Team review</w:t>
            </w:r>
          </w:p>
        </w:tc>
      </w:tr>
      <w:tr w:rsidR="007F0DC0" w:rsidRPr="00E77218" w14:paraId="085A5104" w14:textId="77777777" w:rsidTr="00075301">
        <w:tblPrEx>
          <w:tblLook w:val="04A0" w:firstRow="1" w:lastRow="0" w:firstColumn="1" w:lastColumn="0" w:noHBand="0" w:noVBand="1"/>
        </w:tblPrEx>
        <w:tc>
          <w:tcPr>
            <w:tcW w:w="2952" w:type="dxa"/>
          </w:tcPr>
          <w:p w14:paraId="66074967" w14:textId="77777777" w:rsidR="007F0DC0" w:rsidRPr="00644E25" w:rsidRDefault="007F0DC0" w:rsidP="00785E04">
            <w:pPr>
              <w:spacing w:before="120"/>
              <w:rPr>
                <w:rFonts w:cs="Arial"/>
                <w:szCs w:val="18"/>
              </w:rPr>
            </w:pPr>
            <w:r w:rsidRPr="00644E25">
              <w:rPr>
                <w:rFonts w:cs="Arial"/>
                <w:szCs w:val="18"/>
              </w:rPr>
              <w:t>Senior Project Lead</w:t>
            </w:r>
          </w:p>
        </w:tc>
        <w:tc>
          <w:tcPr>
            <w:tcW w:w="2952" w:type="dxa"/>
          </w:tcPr>
          <w:p w14:paraId="4097DD2B" w14:textId="77777777" w:rsidR="007F0DC0" w:rsidRPr="00644E25" w:rsidRDefault="007F0DC0" w:rsidP="00785E04">
            <w:pPr>
              <w:spacing w:before="120"/>
              <w:rPr>
                <w:rFonts w:cs="Arial"/>
                <w:szCs w:val="18"/>
              </w:rPr>
            </w:pPr>
            <w:r w:rsidRPr="00644E25">
              <w:rPr>
                <w:rFonts w:cs="Arial"/>
                <w:szCs w:val="18"/>
              </w:rPr>
              <w:t>Lin- Senior Project Lead</w:t>
            </w:r>
          </w:p>
        </w:tc>
        <w:tc>
          <w:tcPr>
            <w:tcW w:w="3806" w:type="dxa"/>
          </w:tcPr>
          <w:p w14:paraId="1D0C9FC7" w14:textId="50CB12D0" w:rsidR="007F0DC0" w:rsidRPr="00644E25" w:rsidRDefault="00165F00" w:rsidP="00785E04">
            <w:pPr>
              <w:spacing w:before="120"/>
              <w:rPr>
                <w:rFonts w:cs="Arial"/>
                <w:szCs w:val="18"/>
              </w:rPr>
            </w:pPr>
            <w:r w:rsidRPr="00644E25">
              <w:rPr>
                <w:rFonts w:cs="Arial"/>
                <w:szCs w:val="18"/>
              </w:rPr>
              <w:t>QA1, QA2, QA3, QA4:  Assess practice of project management framework activities</w:t>
            </w:r>
          </w:p>
        </w:tc>
      </w:tr>
      <w:tr w:rsidR="007F0DC0" w:rsidRPr="00E77218" w14:paraId="0507C47A" w14:textId="77777777" w:rsidTr="00075301">
        <w:tblPrEx>
          <w:tblLook w:val="04A0" w:firstRow="1" w:lastRow="0" w:firstColumn="1" w:lastColumn="0" w:noHBand="0" w:noVBand="1"/>
        </w:tblPrEx>
        <w:tc>
          <w:tcPr>
            <w:tcW w:w="2952" w:type="dxa"/>
          </w:tcPr>
          <w:p w14:paraId="0BE2B104" w14:textId="77777777" w:rsidR="007F0DC0" w:rsidRPr="00644E25" w:rsidRDefault="007F0DC0" w:rsidP="00785E04">
            <w:pPr>
              <w:spacing w:before="120"/>
              <w:rPr>
                <w:rFonts w:cs="Arial"/>
                <w:szCs w:val="18"/>
              </w:rPr>
            </w:pPr>
            <w:r w:rsidRPr="00644E25">
              <w:rPr>
                <w:rFonts w:cs="Arial"/>
                <w:szCs w:val="18"/>
              </w:rPr>
              <w:t>Quality Manager</w:t>
            </w:r>
          </w:p>
        </w:tc>
        <w:tc>
          <w:tcPr>
            <w:tcW w:w="2952" w:type="dxa"/>
          </w:tcPr>
          <w:p w14:paraId="12ADA087" w14:textId="77777777" w:rsidR="007F0DC0" w:rsidRPr="00644E25" w:rsidRDefault="007F0DC0" w:rsidP="00785E04">
            <w:pPr>
              <w:spacing w:before="120"/>
              <w:rPr>
                <w:rFonts w:cs="Arial"/>
                <w:szCs w:val="18"/>
              </w:rPr>
            </w:pPr>
            <w:r w:rsidRPr="00644E25">
              <w:rPr>
                <w:rFonts w:cs="Arial"/>
                <w:szCs w:val="18"/>
              </w:rPr>
              <w:t>Mike, Jason– Transport Quality Executive</w:t>
            </w:r>
          </w:p>
        </w:tc>
        <w:tc>
          <w:tcPr>
            <w:tcW w:w="3806" w:type="dxa"/>
          </w:tcPr>
          <w:p w14:paraId="29F405C1" w14:textId="77777777" w:rsidR="007F0DC0" w:rsidRPr="00644E25" w:rsidRDefault="007F0DC0" w:rsidP="00785E04">
            <w:pPr>
              <w:spacing w:before="120"/>
              <w:rPr>
                <w:rFonts w:cs="Arial"/>
                <w:szCs w:val="18"/>
              </w:rPr>
            </w:pPr>
            <w:r w:rsidRPr="00644E25">
              <w:rPr>
                <w:rFonts w:cs="Arial"/>
                <w:szCs w:val="18"/>
              </w:rPr>
              <w:t>QC1:  Confirm vehicle meets safety standards</w:t>
            </w:r>
          </w:p>
          <w:p w14:paraId="118D851F" w14:textId="77777777" w:rsidR="007F0DC0" w:rsidRPr="00644E25" w:rsidRDefault="007F0DC0" w:rsidP="00785E04">
            <w:pPr>
              <w:spacing w:before="120"/>
              <w:rPr>
                <w:rFonts w:cs="Arial"/>
                <w:szCs w:val="18"/>
              </w:rPr>
            </w:pPr>
            <w:r w:rsidRPr="00644E25">
              <w:rPr>
                <w:rFonts w:cs="Arial"/>
                <w:szCs w:val="18"/>
              </w:rPr>
              <w:t>QC7:  Confirm back up plans in case of emergencies</w:t>
            </w:r>
          </w:p>
          <w:p w14:paraId="7D38BF17" w14:textId="77777777" w:rsidR="007F0DC0" w:rsidRPr="00644E25" w:rsidRDefault="007F0DC0" w:rsidP="00785E04">
            <w:pPr>
              <w:spacing w:before="120"/>
              <w:rPr>
                <w:rFonts w:cs="Arial"/>
                <w:szCs w:val="18"/>
              </w:rPr>
            </w:pPr>
            <w:r w:rsidRPr="00644E25">
              <w:rPr>
                <w:rFonts w:cs="Arial"/>
                <w:szCs w:val="18"/>
              </w:rPr>
              <w:t>QC8, QC9:  Test buses for extreme conditions</w:t>
            </w:r>
          </w:p>
        </w:tc>
      </w:tr>
      <w:tr w:rsidR="007F0DC0" w:rsidRPr="00E77218" w14:paraId="6012B197" w14:textId="77777777" w:rsidTr="00075301">
        <w:tblPrEx>
          <w:tblLook w:val="04A0" w:firstRow="1" w:lastRow="0" w:firstColumn="1" w:lastColumn="0" w:noHBand="0" w:noVBand="1"/>
        </w:tblPrEx>
        <w:tc>
          <w:tcPr>
            <w:tcW w:w="2952" w:type="dxa"/>
          </w:tcPr>
          <w:p w14:paraId="16093E2F" w14:textId="77777777" w:rsidR="007F0DC0" w:rsidRPr="00644E25" w:rsidRDefault="007F0DC0" w:rsidP="00785E04">
            <w:pPr>
              <w:spacing w:before="120"/>
              <w:rPr>
                <w:rFonts w:cs="Arial"/>
                <w:szCs w:val="18"/>
              </w:rPr>
            </w:pPr>
            <w:r w:rsidRPr="00644E25">
              <w:rPr>
                <w:rFonts w:cs="Arial"/>
                <w:szCs w:val="18"/>
              </w:rPr>
              <w:t>Driver</w:t>
            </w:r>
          </w:p>
        </w:tc>
        <w:tc>
          <w:tcPr>
            <w:tcW w:w="2952" w:type="dxa"/>
          </w:tcPr>
          <w:p w14:paraId="7BA35DF3" w14:textId="77777777" w:rsidR="007F0DC0" w:rsidRPr="00644E25" w:rsidRDefault="007F0DC0" w:rsidP="00785E04">
            <w:pPr>
              <w:spacing w:before="120"/>
              <w:rPr>
                <w:rFonts w:cs="Arial"/>
                <w:szCs w:val="18"/>
              </w:rPr>
            </w:pPr>
            <w:r w:rsidRPr="00644E25">
              <w:rPr>
                <w:rFonts w:cs="Arial"/>
                <w:szCs w:val="18"/>
              </w:rPr>
              <w:t>Names - Driver</w:t>
            </w:r>
          </w:p>
        </w:tc>
        <w:tc>
          <w:tcPr>
            <w:tcW w:w="3806" w:type="dxa"/>
          </w:tcPr>
          <w:p w14:paraId="45581B0E" w14:textId="77777777" w:rsidR="007F0DC0" w:rsidRPr="00644E25" w:rsidRDefault="007F0DC0" w:rsidP="00785E04">
            <w:pPr>
              <w:spacing w:before="120"/>
              <w:rPr>
                <w:rFonts w:cs="Arial"/>
                <w:szCs w:val="18"/>
              </w:rPr>
            </w:pPr>
            <w:r w:rsidRPr="00644E25">
              <w:rPr>
                <w:rFonts w:cs="Arial"/>
                <w:szCs w:val="18"/>
              </w:rPr>
              <w:t>QA2: Ensures to follow the proper bus shuttle timings and stops.</w:t>
            </w:r>
          </w:p>
        </w:tc>
      </w:tr>
    </w:tbl>
    <w:p w14:paraId="52D17E17" w14:textId="77777777" w:rsidR="003A4CB0" w:rsidRPr="00D4412B" w:rsidRDefault="003A4CB0" w:rsidP="00D4412B">
      <w:pPr>
        <w:pStyle w:val="Heading3"/>
      </w:pPr>
    </w:p>
    <w:p w14:paraId="5524BE9A" w14:textId="77777777" w:rsidR="002A5A37" w:rsidRPr="00D4412B" w:rsidRDefault="002A5A37" w:rsidP="00D4412B">
      <w:pPr>
        <w:pStyle w:val="Heading3"/>
      </w:pPr>
    </w:p>
    <w:p w14:paraId="7DB108FC" w14:textId="77777777" w:rsidR="002A5A37" w:rsidRPr="00D4412B" w:rsidRDefault="002A5A37" w:rsidP="00D4412B">
      <w:pPr>
        <w:pStyle w:val="Heading3"/>
      </w:pPr>
    </w:p>
    <w:p w14:paraId="0BB2B318" w14:textId="77777777" w:rsidR="002A5A37" w:rsidRPr="00D4412B" w:rsidRDefault="002A5A37" w:rsidP="00D4412B">
      <w:pPr>
        <w:pStyle w:val="Heading3"/>
      </w:pPr>
    </w:p>
    <w:p w14:paraId="618D69D2" w14:textId="77777777" w:rsidR="002A5A37" w:rsidRPr="00D4412B" w:rsidRDefault="002A5A37" w:rsidP="00D4412B">
      <w:pPr>
        <w:pStyle w:val="Heading3"/>
      </w:pPr>
    </w:p>
    <w:p w14:paraId="09218FC8" w14:textId="77777777" w:rsidR="002A5A37" w:rsidRPr="00D4412B" w:rsidRDefault="002A5A37" w:rsidP="00D4412B">
      <w:pPr>
        <w:pStyle w:val="Heading3"/>
      </w:pPr>
    </w:p>
    <w:p w14:paraId="6795B41C" w14:textId="77777777" w:rsidR="002A5A37" w:rsidRPr="00D4412B" w:rsidRDefault="002A5A37" w:rsidP="00D4412B">
      <w:pPr>
        <w:pStyle w:val="Heading3"/>
      </w:pPr>
    </w:p>
    <w:p w14:paraId="752B88CF" w14:textId="77777777" w:rsidR="002A5A37" w:rsidRPr="00D4412B" w:rsidRDefault="002A5A37" w:rsidP="00D4412B">
      <w:pPr>
        <w:pStyle w:val="Heading3"/>
      </w:pPr>
    </w:p>
    <w:p w14:paraId="222C69F5" w14:textId="77777777" w:rsidR="002A5A37" w:rsidRPr="00D4412B" w:rsidRDefault="002A5A37" w:rsidP="00D4412B">
      <w:pPr>
        <w:pStyle w:val="Heading3"/>
      </w:pPr>
    </w:p>
    <w:p w14:paraId="1CE9A01E" w14:textId="77777777" w:rsidR="002A5A37" w:rsidRPr="00D4412B" w:rsidRDefault="002A5A37" w:rsidP="00D4412B">
      <w:pPr>
        <w:pStyle w:val="Heading3"/>
      </w:pPr>
    </w:p>
    <w:p w14:paraId="49B056A5" w14:textId="77777777" w:rsidR="002A5A37" w:rsidRPr="00D4412B" w:rsidRDefault="002A5A37" w:rsidP="00D4412B">
      <w:pPr>
        <w:pStyle w:val="Heading3"/>
      </w:pPr>
    </w:p>
    <w:p w14:paraId="0CF8D72E" w14:textId="77777777" w:rsidR="002A5A37" w:rsidRPr="00D4412B" w:rsidRDefault="002A5A37" w:rsidP="00D4412B">
      <w:pPr>
        <w:pStyle w:val="Heading3"/>
      </w:pPr>
    </w:p>
    <w:p w14:paraId="4163AE04" w14:textId="77777777" w:rsidR="002A5A37" w:rsidRPr="00D4412B" w:rsidRDefault="002A5A37" w:rsidP="00D4412B">
      <w:pPr>
        <w:pStyle w:val="Heading3"/>
      </w:pPr>
    </w:p>
    <w:p w14:paraId="0E1B9D8D" w14:textId="77777777" w:rsidR="002A5A37" w:rsidRPr="00D4412B" w:rsidRDefault="002A5A37" w:rsidP="00D4412B">
      <w:pPr>
        <w:pStyle w:val="Heading3"/>
      </w:pPr>
    </w:p>
    <w:p w14:paraId="44F9B600" w14:textId="77777777" w:rsidR="00B87F2A" w:rsidRDefault="00B87F2A" w:rsidP="00B87F2A"/>
    <w:p w14:paraId="0AC2A310" w14:textId="77777777" w:rsidR="0070767C" w:rsidRDefault="0070767C" w:rsidP="000879D1">
      <w:pPr>
        <w:pStyle w:val="Heading1"/>
        <w:numPr>
          <w:ilvl w:val="0"/>
          <w:numId w:val="0"/>
        </w:numPr>
      </w:pPr>
    </w:p>
    <w:p w14:paraId="67F6633E" w14:textId="4CA986F4" w:rsidR="0070767C" w:rsidRPr="00D4412B" w:rsidRDefault="0070767C" w:rsidP="00D4412B">
      <w:pPr>
        <w:pStyle w:val="Heading3"/>
      </w:pPr>
      <w:r w:rsidRPr="00D4412B">
        <w:t>Communications Management Plan</w:t>
      </w:r>
    </w:p>
    <w:p w14:paraId="3A7D6AAD" w14:textId="298D07B7" w:rsidR="0088180F" w:rsidRPr="009C63DB" w:rsidRDefault="00B73CB2" w:rsidP="002A4C59">
      <w:pPr>
        <w:pStyle w:val="Heading1"/>
        <w:numPr>
          <w:ilvl w:val="0"/>
          <w:numId w:val="24"/>
        </w:numPr>
      </w:pPr>
      <w:r w:rsidRPr="009C63DB">
        <w:t xml:space="preserve">   </w:t>
      </w:r>
      <w:r w:rsidR="0088180F" w:rsidRPr="009C63DB">
        <w:t>introduction</w:t>
      </w:r>
    </w:p>
    <w:p w14:paraId="787241B7" w14:textId="77777777" w:rsidR="0088180F" w:rsidRPr="009C63DB" w:rsidRDefault="0088180F" w:rsidP="002A4C59">
      <w:pPr>
        <w:pStyle w:val="Heading2"/>
        <w:numPr>
          <w:ilvl w:val="1"/>
          <w:numId w:val="24"/>
        </w:numPr>
      </w:pPr>
      <w:bookmarkStart w:id="4" w:name="_Toc105907880"/>
      <w:bookmarkStart w:id="5" w:name="_Toc106079190"/>
      <w:bookmarkStart w:id="6" w:name="_Toc106079515"/>
      <w:bookmarkStart w:id="7" w:name="_Toc106079784"/>
      <w:bookmarkStart w:id="8" w:name="_Toc107027560"/>
      <w:bookmarkStart w:id="9" w:name="_Toc107027770"/>
      <w:bookmarkStart w:id="10" w:name="_Toc142713626"/>
      <w:r w:rsidRPr="009C63DB">
        <w:t>Purpose of Communications Management Plan</w:t>
      </w:r>
      <w:bookmarkEnd w:id="4"/>
      <w:bookmarkEnd w:id="5"/>
      <w:bookmarkEnd w:id="6"/>
      <w:bookmarkEnd w:id="7"/>
      <w:bookmarkEnd w:id="8"/>
      <w:bookmarkEnd w:id="9"/>
      <w:bookmarkEnd w:id="10"/>
    </w:p>
    <w:p w14:paraId="62F5174E" w14:textId="77777777" w:rsidR="0088180F" w:rsidRPr="009C63DB" w:rsidRDefault="0088180F" w:rsidP="002A4C59">
      <w:pPr>
        <w:pStyle w:val="BodyText"/>
        <w:rPr>
          <w:iCs/>
        </w:rPr>
      </w:pPr>
      <w:r w:rsidRPr="009C63DB">
        <w:t xml:space="preserve">The overall objective of a Communications Management Plan is to promote the success of a project by meeting the information needs of project stakeholders. The </w:t>
      </w:r>
      <w:r w:rsidRPr="009C63DB">
        <w:rPr>
          <w:i/>
          <w:iCs/>
          <w:color w:val="0000FF"/>
        </w:rPr>
        <w:fldChar w:fldCharType="begin"/>
      </w:r>
      <w:r w:rsidRPr="009C63DB">
        <w:rPr>
          <w:i/>
          <w:iCs/>
          <w:color w:val="0000FF"/>
        </w:rPr>
        <w:instrText xml:space="preserve"> DOCPROPERTY  Subject  \* MERGEFORMAT </w:instrText>
      </w:r>
      <w:r w:rsidRPr="009C63DB">
        <w:rPr>
          <w:i/>
          <w:iCs/>
          <w:color w:val="0000FF"/>
        </w:rPr>
        <w:fldChar w:fldCharType="separate"/>
      </w:r>
      <w:r w:rsidRPr="009C63DB">
        <w:rPr>
          <w:i/>
          <w:iCs/>
          <w:color w:val="0000FF"/>
        </w:rPr>
        <w:t>Customer Acceptance Form</w:t>
      </w:r>
      <w:r w:rsidRPr="009C63DB">
        <w:rPr>
          <w:i/>
          <w:iCs/>
          <w:color w:val="0000FF"/>
        </w:rPr>
        <w:fldChar w:fldCharType="end"/>
      </w:r>
      <w:r w:rsidRPr="009C63DB">
        <w:t xml:space="preserve"> Communications Management Plan (CMP) </w:t>
      </w:r>
      <w:r w:rsidRPr="009C63DB">
        <w:rPr>
          <w:szCs w:val="20"/>
        </w:rPr>
        <w:t>defines the project’s structure and methods of information collection, screening, formatting, and distribution and outline understanding among project teams regarding the actions and processes necessary to facilitate the critical links among people, ideas, and information that are necessary for project success.</w:t>
      </w:r>
    </w:p>
    <w:p w14:paraId="6F8BE40C" w14:textId="3F7D206F" w:rsidR="0088180F" w:rsidRPr="009C63DB" w:rsidRDefault="0088180F" w:rsidP="002A4C59">
      <w:pPr>
        <w:pStyle w:val="BodyText"/>
      </w:pPr>
      <w:r w:rsidRPr="009C63DB">
        <w:t xml:space="preserve">The intended audience of the </w:t>
      </w:r>
      <w:proofErr w:type="spellStart"/>
      <w:r w:rsidR="00AB29F3" w:rsidRPr="009C63DB">
        <w:rPr>
          <w:i/>
          <w:color w:val="0000FF"/>
        </w:rPr>
        <w:t>SuperLoop</w:t>
      </w:r>
      <w:proofErr w:type="spellEnd"/>
      <w:r w:rsidRPr="009C63DB">
        <w:t xml:space="preserve"> CMP is the project manager, project team, project sponsor and any senior leaders whose support is needed to carry out communication plans.</w:t>
      </w:r>
    </w:p>
    <w:p w14:paraId="3084AD87" w14:textId="77777777" w:rsidR="00CD4AC8" w:rsidRPr="009C63DB" w:rsidRDefault="00CD4AC8" w:rsidP="00947FEE">
      <w:pPr>
        <w:pStyle w:val="Heading1"/>
        <w:numPr>
          <w:ilvl w:val="0"/>
          <w:numId w:val="0"/>
        </w:numPr>
        <w:ind w:left="357"/>
      </w:pPr>
      <w:bookmarkStart w:id="11" w:name="_Toc142713627"/>
    </w:p>
    <w:p w14:paraId="64B8A2F5" w14:textId="2A98E410" w:rsidR="0088180F" w:rsidRDefault="0088180F" w:rsidP="00947FEE">
      <w:pPr>
        <w:pStyle w:val="Heading1"/>
        <w:numPr>
          <w:ilvl w:val="0"/>
          <w:numId w:val="24"/>
        </w:numPr>
      </w:pPr>
      <w:r w:rsidRPr="009C63DB">
        <w:t xml:space="preserve">stakeholder </w:t>
      </w:r>
      <w:bookmarkEnd w:id="11"/>
      <w:r w:rsidR="00110DDB" w:rsidRPr="009C63DB">
        <w:t>Communication</w:t>
      </w:r>
      <w:r w:rsidR="00F125DC" w:rsidRPr="009C63DB">
        <w:t xml:space="preserve"> M</w:t>
      </w:r>
      <w:r w:rsidR="00CD4AC8" w:rsidRPr="009C63DB">
        <w:t>atrix</w:t>
      </w:r>
    </w:p>
    <w:tbl>
      <w:tblPr>
        <w:tblpPr w:leftFromText="187" w:rightFromText="187" w:vertAnchor="text" w:horzAnchor="page" w:tblpX="966" w:tblpY="1110"/>
        <w:tblW w:w="48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788"/>
        <w:gridCol w:w="1790"/>
        <w:gridCol w:w="2780"/>
        <w:gridCol w:w="1869"/>
      </w:tblGrid>
      <w:tr w:rsidR="003A4CB0" w:rsidRPr="00BE0F72" w14:paraId="516DA299" w14:textId="77777777" w:rsidTr="0070767C">
        <w:trPr>
          <w:trHeight w:val="174"/>
        </w:trPr>
        <w:tc>
          <w:tcPr>
            <w:tcW w:w="969" w:type="pct"/>
            <w:shd w:val="clear" w:color="auto" w:fill="A6A6A6" w:themeFill="background1" w:themeFillShade="A6"/>
          </w:tcPr>
          <w:p w14:paraId="2B811F75" w14:textId="77777777" w:rsidR="003A4CB0" w:rsidRPr="00BE0F72" w:rsidRDefault="003A4CB0" w:rsidP="0070767C">
            <w:pPr>
              <w:pStyle w:val="BodyText"/>
            </w:pPr>
            <w:bookmarkStart w:id="12" w:name="OLE_LINK2"/>
            <w:bookmarkStart w:id="13" w:name="OLE_LINK3"/>
            <w:r w:rsidRPr="00BE0F72">
              <w:t>Name</w:t>
            </w:r>
          </w:p>
        </w:tc>
        <w:tc>
          <w:tcPr>
            <w:tcW w:w="876" w:type="pct"/>
            <w:shd w:val="clear" w:color="auto" w:fill="A6A6A6" w:themeFill="background1" w:themeFillShade="A6"/>
          </w:tcPr>
          <w:p w14:paraId="13A09829" w14:textId="77777777" w:rsidR="003A4CB0" w:rsidRPr="00BE0F72" w:rsidRDefault="003A4CB0" w:rsidP="0070767C">
            <w:pPr>
              <w:pStyle w:val="BodyText"/>
            </w:pPr>
            <w:r w:rsidRPr="00BE0F72">
              <w:t>Department</w:t>
            </w:r>
          </w:p>
        </w:tc>
        <w:tc>
          <w:tcPr>
            <w:tcW w:w="877" w:type="pct"/>
            <w:shd w:val="clear" w:color="auto" w:fill="A6A6A6" w:themeFill="background1" w:themeFillShade="A6"/>
          </w:tcPr>
          <w:p w14:paraId="12FA0968" w14:textId="77777777" w:rsidR="003A4CB0" w:rsidRPr="00BE0F72" w:rsidRDefault="003A4CB0" w:rsidP="0070767C">
            <w:pPr>
              <w:pStyle w:val="BodyText"/>
            </w:pPr>
            <w:r w:rsidRPr="00BE0F72">
              <w:t>Title</w:t>
            </w:r>
          </w:p>
        </w:tc>
        <w:tc>
          <w:tcPr>
            <w:tcW w:w="1362" w:type="pct"/>
            <w:shd w:val="clear" w:color="auto" w:fill="A6A6A6" w:themeFill="background1" w:themeFillShade="A6"/>
          </w:tcPr>
          <w:p w14:paraId="1D478A37" w14:textId="77777777" w:rsidR="003A4CB0" w:rsidRPr="00BE0F72" w:rsidRDefault="003A4CB0" w:rsidP="0070767C">
            <w:pPr>
              <w:pStyle w:val="BodyText"/>
            </w:pPr>
            <w:r w:rsidRPr="00BE0F72">
              <w:t>Communication</w:t>
            </w:r>
          </w:p>
        </w:tc>
        <w:tc>
          <w:tcPr>
            <w:tcW w:w="916" w:type="pct"/>
            <w:shd w:val="clear" w:color="auto" w:fill="A6A6A6" w:themeFill="background1" w:themeFillShade="A6"/>
          </w:tcPr>
          <w:p w14:paraId="5C8E12A1" w14:textId="77777777" w:rsidR="003A4CB0" w:rsidRPr="00BE0F72" w:rsidRDefault="003A4CB0" w:rsidP="0070767C">
            <w:pPr>
              <w:pStyle w:val="BodyText"/>
            </w:pPr>
            <w:r w:rsidRPr="00BE0F72">
              <w:t>Mode of Communication</w:t>
            </w:r>
          </w:p>
        </w:tc>
      </w:tr>
      <w:tr w:rsidR="003A4CB0" w:rsidRPr="00BE0F72" w14:paraId="0AB8C30E" w14:textId="77777777" w:rsidTr="0070767C">
        <w:trPr>
          <w:trHeight w:val="72"/>
        </w:trPr>
        <w:tc>
          <w:tcPr>
            <w:tcW w:w="969" w:type="pct"/>
            <w:shd w:val="clear" w:color="auto" w:fill="auto"/>
          </w:tcPr>
          <w:p w14:paraId="7603A7F0" w14:textId="77777777" w:rsidR="003A4CB0" w:rsidRPr="00BE0F72" w:rsidRDefault="003A4CB0" w:rsidP="0070767C">
            <w:pPr>
              <w:pStyle w:val="BodyText"/>
            </w:pPr>
            <w:r w:rsidRPr="00BE0F72">
              <w:t xml:space="preserve">Naveen </w:t>
            </w:r>
            <w:proofErr w:type="spellStart"/>
            <w:r w:rsidRPr="00BE0F72">
              <w:t>Dayakar</w:t>
            </w:r>
            <w:proofErr w:type="spellEnd"/>
          </w:p>
        </w:tc>
        <w:tc>
          <w:tcPr>
            <w:tcW w:w="876" w:type="pct"/>
          </w:tcPr>
          <w:p w14:paraId="054E92A9" w14:textId="77777777" w:rsidR="003A4CB0" w:rsidRPr="00BE0F72" w:rsidRDefault="003A4CB0" w:rsidP="0070767C">
            <w:pPr>
              <w:pStyle w:val="BodyText"/>
            </w:pPr>
            <w:r w:rsidRPr="00BE0F72">
              <w:t>PMO</w:t>
            </w:r>
          </w:p>
        </w:tc>
        <w:tc>
          <w:tcPr>
            <w:tcW w:w="877" w:type="pct"/>
            <w:shd w:val="clear" w:color="auto" w:fill="auto"/>
          </w:tcPr>
          <w:p w14:paraId="325D033C" w14:textId="77777777" w:rsidR="003A4CB0" w:rsidRPr="00BE0F72" w:rsidRDefault="003A4CB0" w:rsidP="0070767C">
            <w:pPr>
              <w:pStyle w:val="BodyText"/>
            </w:pPr>
            <w:r w:rsidRPr="00BE0F72">
              <w:t>PMO Director</w:t>
            </w:r>
          </w:p>
        </w:tc>
        <w:tc>
          <w:tcPr>
            <w:tcW w:w="1362" w:type="pct"/>
            <w:shd w:val="clear" w:color="auto" w:fill="auto"/>
          </w:tcPr>
          <w:p w14:paraId="3551E439" w14:textId="77777777" w:rsidR="003A4CB0" w:rsidRPr="00BE0F72" w:rsidRDefault="003A4CB0" w:rsidP="0070767C">
            <w:pPr>
              <w:pStyle w:val="BodyText"/>
            </w:pPr>
            <w:r w:rsidRPr="00BE0F72">
              <w:t>Project Workgroup Meeting Reports, Decisions</w:t>
            </w:r>
          </w:p>
        </w:tc>
        <w:tc>
          <w:tcPr>
            <w:tcW w:w="916" w:type="pct"/>
            <w:shd w:val="clear" w:color="auto" w:fill="auto"/>
          </w:tcPr>
          <w:p w14:paraId="21AD26DD" w14:textId="77777777" w:rsidR="003A4CB0" w:rsidRPr="00BE0F72" w:rsidRDefault="003A4CB0" w:rsidP="0070767C">
            <w:pPr>
              <w:pStyle w:val="BodyText"/>
            </w:pPr>
            <w:r w:rsidRPr="00BE0F72">
              <w:t>Email Only</w:t>
            </w:r>
          </w:p>
        </w:tc>
      </w:tr>
      <w:tr w:rsidR="003A4CB0" w:rsidRPr="00BE0F72" w14:paraId="7F6C0513" w14:textId="77777777" w:rsidTr="0070767C">
        <w:trPr>
          <w:trHeight w:val="72"/>
        </w:trPr>
        <w:tc>
          <w:tcPr>
            <w:tcW w:w="969" w:type="pct"/>
            <w:shd w:val="clear" w:color="auto" w:fill="auto"/>
          </w:tcPr>
          <w:p w14:paraId="6D1FB099" w14:textId="77777777" w:rsidR="003A4CB0" w:rsidRPr="00BE0F72" w:rsidRDefault="003A4CB0" w:rsidP="0070767C">
            <w:pPr>
              <w:pStyle w:val="BodyText"/>
            </w:pPr>
            <w:proofErr w:type="spellStart"/>
            <w:r w:rsidRPr="00BE0F72">
              <w:t>Khavya</w:t>
            </w:r>
            <w:proofErr w:type="spellEnd"/>
            <w:r w:rsidRPr="00BE0F72">
              <w:t xml:space="preserve"> Ramachandran</w:t>
            </w:r>
          </w:p>
        </w:tc>
        <w:tc>
          <w:tcPr>
            <w:tcW w:w="876" w:type="pct"/>
          </w:tcPr>
          <w:p w14:paraId="73C6C67B" w14:textId="77777777" w:rsidR="003A4CB0" w:rsidRPr="00BE0F72" w:rsidRDefault="003A4CB0" w:rsidP="0070767C">
            <w:pPr>
              <w:pStyle w:val="BodyText"/>
            </w:pPr>
            <w:r w:rsidRPr="00BE0F72">
              <w:t>PMO</w:t>
            </w:r>
          </w:p>
        </w:tc>
        <w:tc>
          <w:tcPr>
            <w:tcW w:w="877" w:type="pct"/>
            <w:shd w:val="clear" w:color="auto" w:fill="auto"/>
          </w:tcPr>
          <w:p w14:paraId="2BB941EA" w14:textId="77777777" w:rsidR="003A4CB0" w:rsidRPr="00BE0F72" w:rsidRDefault="003A4CB0" w:rsidP="0070767C">
            <w:pPr>
              <w:pStyle w:val="BodyText"/>
            </w:pPr>
            <w:r w:rsidRPr="00BE0F72">
              <w:t>Senior Project Manager</w:t>
            </w:r>
          </w:p>
        </w:tc>
        <w:tc>
          <w:tcPr>
            <w:tcW w:w="1362" w:type="pct"/>
            <w:shd w:val="clear" w:color="auto" w:fill="auto"/>
          </w:tcPr>
          <w:p w14:paraId="7D2270C4" w14:textId="77777777" w:rsidR="003A4CB0" w:rsidRPr="00BE0F72" w:rsidRDefault="003A4CB0" w:rsidP="0070767C">
            <w:pPr>
              <w:pStyle w:val="BodyText"/>
            </w:pPr>
            <w:r w:rsidRPr="00BE0F72">
              <w:t>Project Monthly Status Reports, Decisions, Improvements</w:t>
            </w:r>
          </w:p>
        </w:tc>
        <w:tc>
          <w:tcPr>
            <w:tcW w:w="916" w:type="pct"/>
            <w:shd w:val="clear" w:color="auto" w:fill="auto"/>
          </w:tcPr>
          <w:p w14:paraId="2D4D0956" w14:textId="77777777" w:rsidR="003A4CB0" w:rsidRPr="00BE0F72" w:rsidRDefault="003A4CB0" w:rsidP="0070767C">
            <w:pPr>
              <w:pStyle w:val="BodyText"/>
            </w:pPr>
            <w:r w:rsidRPr="00BE0F72">
              <w:t>Email, Meetings</w:t>
            </w:r>
          </w:p>
        </w:tc>
      </w:tr>
      <w:tr w:rsidR="003A4CB0" w:rsidRPr="00BE0F72" w14:paraId="7BCB1127" w14:textId="77777777" w:rsidTr="0070767C">
        <w:trPr>
          <w:trHeight w:val="483"/>
        </w:trPr>
        <w:tc>
          <w:tcPr>
            <w:tcW w:w="969" w:type="pct"/>
            <w:shd w:val="clear" w:color="auto" w:fill="auto"/>
          </w:tcPr>
          <w:p w14:paraId="6E0BAC20" w14:textId="77777777" w:rsidR="003A4CB0" w:rsidRPr="00BE0F72" w:rsidRDefault="003A4CB0" w:rsidP="0070767C">
            <w:pPr>
              <w:pStyle w:val="BodyText"/>
            </w:pPr>
            <w:proofErr w:type="spellStart"/>
            <w:r w:rsidRPr="00BE0F72">
              <w:t>Xiuwen</w:t>
            </w:r>
            <w:proofErr w:type="spellEnd"/>
            <w:r w:rsidRPr="00BE0F72">
              <w:t xml:space="preserve"> Lin</w:t>
            </w:r>
          </w:p>
        </w:tc>
        <w:tc>
          <w:tcPr>
            <w:tcW w:w="876" w:type="pct"/>
          </w:tcPr>
          <w:p w14:paraId="50D73C23" w14:textId="77777777" w:rsidR="003A4CB0" w:rsidRPr="00BE0F72" w:rsidRDefault="003A4CB0" w:rsidP="0070767C">
            <w:pPr>
              <w:pStyle w:val="BodyText"/>
            </w:pPr>
            <w:r w:rsidRPr="00BE0F72">
              <w:t>PMO</w:t>
            </w:r>
          </w:p>
        </w:tc>
        <w:tc>
          <w:tcPr>
            <w:tcW w:w="877" w:type="pct"/>
            <w:shd w:val="clear" w:color="auto" w:fill="auto"/>
          </w:tcPr>
          <w:p w14:paraId="6C2AF5EF" w14:textId="77777777" w:rsidR="003A4CB0" w:rsidRPr="00BE0F72" w:rsidRDefault="003A4CB0" w:rsidP="0070767C">
            <w:pPr>
              <w:pStyle w:val="BodyText"/>
            </w:pPr>
            <w:r w:rsidRPr="00BE0F72">
              <w:t>Senior Project Lead</w:t>
            </w:r>
          </w:p>
        </w:tc>
        <w:tc>
          <w:tcPr>
            <w:tcW w:w="1362" w:type="pct"/>
            <w:shd w:val="clear" w:color="auto" w:fill="auto"/>
          </w:tcPr>
          <w:p w14:paraId="4729CF41" w14:textId="77777777" w:rsidR="003A4CB0" w:rsidRPr="00BE0F72" w:rsidRDefault="003A4CB0" w:rsidP="0070767C">
            <w:pPr>
              <w:pStyle w:val="BodyText"/>
            </w:pPr>
            <w:r w:rsidRPr="00BE0F72">
              <w:t>Project Monthly Status Reports, Decisions, Improvements</w:t>
            </w:r>
          </w:p>
        </w:tc>
        <w:tc>
          <w:tcPr>
            <w:tcW w:w="916" w:type="pct"/>
            <w:shd w:val="clear" w:color="auto" w:fill="auto"/>
          </w:tcPr>
          <w:p w14:paraId="2A00CD27" w14:textId="77777777" w:rsidR="003A4CB0" w:rsidRPr="00BE0F72" w:rsidRDefault="003A4CB0" w:rsidP="0070767C">
            <w:pPr>
              <w:pStyle w:val="BodyText"/>
            </w:pPr>
            <w:r w:rsidRPr="00BE0F72">
              <w:t>Email, Meetings</w:t>
            </w:r>
          </w:p>
        </w:tc>
      </w:tr>
      <w:tr w:rsidR="003A4CB0" w:rsidRPr="00BE0F72" w14:paraId="27269965" w14:textId="77777777" w:rsidTr="0070767C">
        <w:trPr>
          <w:trHeight w:val="72"/>
        </w:trPr>
        <w:tc>
          <w:tcPr>
            <w:tcW w:w="969" w:type="pct"/>
            <w:shd w:val="clear" w:color="auto" w:fill="auto"/>
          </w:tcPr>
          <w:p w14:paraId="385E0A04" w14:textId="77777777" w:rsidR="003A4CB0" w:rsidRPr="00BE0F72" w:rsidRDefault="003A4CB0" w:rsidP="0070767C">
            <w:pPr>
              <w:pStyle w:val="BodyText"/>
            </w:pPr>
            <w:r w:rsidRPr="00BE0F72">
              <w:t>Jim</w:t>
            </w:r>
          </w:p>
        </w:tc>
        <w:tc>
          <w:tcPr>
            <w:tcW w:w="876" w:type="pct"/>
          </w:tcPr>
          <w:p w14:paraId="0AB3173E" w14:textId="77777777" w:rsidR="003A4CB0" w:rsidRPr="00BE0F72" w:rsidRDefault="003A4CB0" w:rsidP="0070767C">
            <w:pPr>
              <w:pStyle w:val="BodyText"/>
            </w:pPr>
            <w:r w:rsidRPr="00BE0F72">
              <w:t>Operations</w:t>
            </w:r>
          </w:p>
        </w:tc>
        <w:tc>
          <w:tcPr>
            <w:tcW w:w="877" w:type="pct"/>
            <w:shd w:val="clear" w:color="auto" w:fill="auto"/>
          </w:tcPr>
          <w:p w14:paraId="138F6C8F" w14:textId="77777777" w:rsidR="003A4CB0" w:rsidRPr="00BE0F72" w:rsidRDefault="003A4CB0" w:rsidP="0070767C">
            <w:pPr>
              <w:pStyle w:val="BodyText"/>
            </w:pPr>
            <w:r w:rsidRPr="00BE0F72">
              <w:t>Management</w:t>
            </w:r>
          </w:p>
          <w:p w14:paraId="004464EC" w14:textId="77777777" w:rsidR="003A4CB0" w:rsidRPr="00BE0F72" w:rsidRDefault="003A4CB0" w:rsidP="0070767C">
            <w:pPr>
              <w:pStyle w:val="BodyText"/>
            </w:pPr>
            <w:r w:rsidRPr="00BE0F72">
              <w:t>Lead</w:t>
            </w:r>
          </w:p>
        </w:tc>
        <w:tc>
          <w:tcPr>
            <w:tcW w:w="1362" w:type="pct"/>
            <w:shd w:val="clear" w:color="auto" w:fill="auto"/>
          </w:tcPr>
          <w:p w14:paraId="5AE06356" w14:textId="77777777" w:rsidR="003A4CB0" w:rsidRPr="00BE0F72" w:rsidRDefault="003A4CB0" w:rsidP="0070767C">
            <w:pPr>
              <w:pStyle w:val="BodyText"/>
            </w:pPr>
            <w:r w:rsidRPr="00BE0F72">
              <w:t>Project Monthly Status Reports, Decisions</w:t>
            </w:r>
          </w:p>
        </w:tc>
        <w:tc>
          <w:tcPr>
            <w:tcW w:w="916" w:type="pct"/>
            <w:shd w:val="clear" w:color="auto" w:fill="auto"/>
          </w:tcPr>
          <w:p w14:paraId="6D4FBD85" w14:textId="77777777" w:rsidR="003A4CB0" w:rsidRPr="00BE0F72" w:rsidRDefault="003A4CB0" w:rsidP="0070767C">
            <w:pPr>
              <w:pStyle w:val="BodyText"/>
            </w:pPr>
            <w:r w:rsidRPr="00BE0F72">
              <w:t xml:space="preserve">Email, Phone, Meetings, </w:t>
            </w:r>
            <w:proofErr w:type="spellStart"/>
            <w:r w:rsidRPr="00BE0F72">
              <w:t>Webex</w:t>
            </w:r>
            <w:proofErr w:type="spellEnd"/>
          </w:p>
        </w:tc>
      </w:tr>
      <w:tr w:rsidR="003A4CB0" w:rsidRPr="00BE0F72" w14:paraId="011A11FD" w14:textId="77777777" w:rsidTr="0070767C">
        <w:trPr>
          <w:trHeight w:val="72"/>
        </w:trPr>
        <w:tc>
          <w:tcPr>
            <w:tcW w:w="969" w:type="pct"/>
            <w:shd w:val="clear" w:color="auto" w:fill="auto"/>
          </w:tcPr>
          <w:p w14:paraId="0ED777C2" w14:textId="77777777" w:rsidR="003A4CB0" w:rsidRPr="00BE0F72" w:rsidRDefault="003A4CB0" w:rsidP="0070767C">
            <w:pPr>
              <w:pStyle w:val="BodyText"/>
            </w:pPr>
            <w:r w:rsidRPr="00BE0F72">
              <w:t>Thomas</w:t>
            </w:r>
          </w:p>
        </w:tc>
        <w:tc>
          <w:tcPr>
            <w:tcW w:w="876" w:type="pct"/>
          </w:tcPr>
          <w:p w14:paraId="7B1A0C90" w14:textId="77777777" w:rsidR="003A4CB0" w:rsidRPr="00BE0F72" w:rsidRDefault="003A4CB0" w:rsidP="0070767C">
            <w:pPr>
              <w:pStyle w:val="BodyText"/>
            </w:pPr>
            <w:r w:rsidRPr="00BE0F72">
              <w:t>Finance</w:t>
            </w:r>
          </w:p>
        </w:tc>
        <w:tc>
          <w:tcPr>
            <w:tcW w:w="877" w:type="pct"/>
            <w:shd w:val="clear" w:color="auto" w:fill="auto"/>
          </w:tcPr>
          <w:p w14:paraId="3160EE45" w14:textId="19B08531" w:rsidR="003A4CB0" w:rsidRPr="00BE0F72" w:rsidRDefault="00C86099" w:rsidP="0070767C">
            <w:pPr>
              <w:pStyle w:val="BodyText"/>
            </w:pPr>
            <w:r>
              <w:t xml:space="preserve">Senior </w:t>
            </w:r>
            <w:r w:rsidR="003A4CB0" w:rsidRPr="00BE0F72">
              <w:t>Finance Manager</w:t>
            </w:r>
          </w:p>
        </w:tc>
        <w:tc>
          <w:tcPr>
            <w:tcW w:w="1362" w:type="pct"/>
            <w:shd w:val="clear" w:color="auto" w:fill="auto"/>
          </w:tcPr>
          <w:p w14:paraId="6EA18D94" w14:textId="77777777" w:rsidR="003A4CB0" w:rsidRPr="00BE0F72" w:rsidRDefault="003A4CB0" w:rsidP="0070767C">
            <w:pPr>
              <w:pStyle w:val="BodyText"/>
            </w:pPr>
            <w:r w:rsidRPr="00BE0F72">
              <w:t>Project Budget, Monthly Reports</w:t>
            </w:r>
          </w:p>
        </w:tc>
        <w:tc>
          <w:tcPr>
            <w:tcW w:w="916" w:type="pct"/>
            <w:shd w:val="clear" w:color="auto" w:fill="auto"/>
          </w:tcPr>
          <w:p w14:paraId="46C14FAA" w14:textId="77777777" w:rsidR="003A4CB0" w:rsidRPr="00BE0F72" w:rsidRDefault="003A4CB0" w:rsidP="0070767C">
            <w:pPr>
              <w:pStyle w:val="BodyText"/>
            </w:pPr>
            <w:r w:rsidRPr="00BE0F72">
              <w:t xml:space="preserve">Email, Phone, Meetings, </w:t>
            </w:r>
            <w:proofErr w:type="spellStart"/>
            <w:r w:rsidRPr="00BE0F72">
              <w:t>Webex</w:t>
            </w:r>
            <w:proofErr w:type="spellEnd"/>
          </w:p>
        </w:tc>
      </w:tr>
      <w:tr w:rsidR="003A4CB0" w:rsidRPr="00BE0F72" w14:paraId="532503B0" w14:textId="77777777" w:rsidTr="0070767C">
        <w:trPr>
          <w:trHeight w:val="72"/>
        </w:trPr>
        <w:tc>
          <w:tcPr>
            <w:tcW w:w="969" w:type="pct"/>
            <w:shd w:val="clear" w:color="auto" w:fill="auto"/>
          </w:tcPr>
          <w:p w14:paraId="6030D998" w14:textId="77777777" w:rsidR="003A4CB0" w:rsidRPr="00BE0F72" w:rsidRDefault="003A4CB0" w:rsidP="0070767C">
            <w:pPr>
              <w:pStyle w:val="BodyText"/>
            </w:pPr>
            <w:r w:rsidRPr="00BE0F72">
              <w:t xml:space="preserve">Tom </w:t>
            </w:r>
          </w:p>
        </w:tc>
        <w:tc>
          <w:tcPr>
            <w:tcW w:w="876" w:type="pct"/>
          </w:tcPr>
          <w:p w14:paraId="4D188F62" w14:textId="77777777" w:rsidR="003A4CB0" w:rsidRPr="00BE0F72" w:rsidRDefault="003A4CB0" w:rsidP="0070767C">
            <w:pPr>
              <w:pStyle w:val="BodyText"/>
            </w:pPr>
            <w:r w:rsidRPr="00BE0F72">
              <w:t>Finance</w:t>
            </w:r>
          </w:p>
        </w:tc>
        <w:tc>
          <w:tcPr>
            <w:tcW w:w="877" w:type="pct"/>
            <w:shd w:val="clear" w:color="auto" w:fill="auto"/>
          </w:tcPr>
          <w:p w14:paraId="42418EE0" w14:textId="77777777" w:rsidR="003A4CB0" w:rsidRPr="00BE0F72" w:rsidRDefault="003A4CB0" w:rsidP="0070767C">
            <w:pPr>
              <w:pStyle w:val="BodyText"/>
            </w:pPr>
            <w:r w:rsidRPr="00BE0F72">
              <w:t>Finance Manager</w:t>
            </w:r>
          </w:p>
        </w:tc>
        <w:tc>
          <w:tcPr>
            <w:tcW w:w="1362" w:type="pct"/>
            <w:shd w:val="clear" w:color="auto" w:fill="auto"/>
          </w:tcPr>
          <w:p w14:paraId="6812ECE8" w14:textId="77777777" w:rsidR="003A4CB0" w:rsidRPr="00BE0F72" w:rsidRDefault="003A4CB0" w:rsidP="0070767C">
            <w:pPr>
              <w:pStyle w:val="BodyText"/>
            </w:pPr>
            <w:r w:rsidRPr="00BE0F72">
              <w:t>Project Budget, Monthly Reports</w:t>
            </w:r>
          </w:p>
        </w:tc>
        <w:tc>
          <w:tcPr>
            <w:tcW w:w="916" w:type="pct"/>
            <w:shd w:val="clear" w:color="auto" w:fill="auto"/>
          </w:tcPr>
          <w:p w14:paraId="39176FB3" w14:textId="77777777" w:rsidR="003A4CB0" w:rsidRPr="00BE0F72" w:rsidRDefault="003A4CB0" w:rsidP="0070767C">
            <w:pPr>
              <w:pStyle w:val="BodyText"/>
            </w:pPr>
            <w:r w:rsidRPr="00BE0F72">
              <w:t xml:space="preserve">Email, Phone, Meetings, </w:t>
            </w:r>
            <w:proofErr w:type="spellStart"/>
            <w:r w:rsidRPr="00BE0F72">
              <w:t>Webex</w:t>
            </w:r>
            <w:proofErr w:type="spellEnd"/>
          </w:p>
        </w:tc>
      </w:tr>
      <w:tr w:rsidR="003A4CB0" w:rsidRPr="00BE0F72" w14:paraId="35CCACE1" w14:textId="77777777" w:rsidTr="0070767C">
        <w:trPr>
          <w:trHeight w:val="72"/>
        </w:trPr>
        <w:tc>
          <w:tcPr>
            <w:tcW w:w="969" w:type="pct"/>
            <w:shd w:val="clear" w:color="auto" w:fill="auto"/>
          </w:tcPr>
          <w:p w14:paraId="4E0B52B9" w14:textId="77777777" w:rsidR="003A4CB0" w:rsidRPr="00BE0F72" w:rsidRDefault="003A4CB0" w:rsidP="0070767C">
            <w:pPr>
              <w:pStyle w:val="BodyText"/>
            </w:pPr>
            <w:r w:rsidRPr="00BE0F72">
              <w:t>Khloe</w:t>
            </w:r>
          </w:p>
        </w:tc>
        <w:tc>
          <w:tcPr>
            <w:tcW w:w="876" w:type="pct"/>
          </w:tcPr>
          <w:p w14:paraId="2371709B" w14:textId="77777777" w:rsidR="003A4CB0" w:rsidRPr="00BE0F72" w:rsidRDefault="003A4CB0" w:rsidP="0070767C">
            <w:pPr>
              <w:pStyle w:val="BodyText"/>
            </w:pPr>
            <w:r w:rsidRPr="00BE0F72">
              <w:t>Finance</w:t>
            </w:r>
          </w:p>
        </w:tc>
        <w:tc>
          <w:tcPr>
            <w:tcW w:w="877" w:type="pct"/>
            <w:shd w:val="clear" w:color="auto" w:fill="auto"/>
          </w:tcPr>
          <w:p w14:paraId="51F9A547" w14:textId="35B61C80" w:rsidR="003A4CB0" w:rsidRPr="00BE0F72" w:rsidRDefault="009B328A" w:rsidP="0070767C">
            <w:pPr>
              <w:pStyle w:val="BodyText"/>
            </w:pPr>
            <w:r>
              <w:t>Finance Manager</w:t>
            </w:r>
          </w:p>
        </w:tc>
        <w:tc>
          <w:tcPr>
            <w:tcW w:w="1362" w:type="pct"/>
            <w:shd w:val="clear" w:color="auto" w:fill="auto"/>
          </w:tcPr>
          <w:p w14:paraId="71466CC2" w14:textId="77777777" w:rsidR="003A4CB0" w:rsidRPr="00BE0F72" w:rsidRDefault="003A4CB0" w:rsidP="0070767C">
            <w:pPr>
              <w:pStyle w:val="BodyText"/>
            </w:pPr>
            <w:r w:rsidRPr="00BE0F72">
              <w:t>Project Budget, Monthly Reports</w:t>
            </w:r>
          </w:p>
        </w:tc>
        <w:tc>
          <w:tcPr>
            <w:tcW w:w="916" w:type="pct"/>
            <w:shd w:val="clear" w:color="auto" w:fill="auto"/>
          </w:tcPr>
          <w:p w14:paraId="35C731C2" w14:textId="77777777" w:rsidR="003A4CB0" w:rsidRPr="00BE0F72" w:rsidRDefault="003A4CB0" w:rsidP="0070767C">
            <w:pPr>
              <w:pStyle w:val="BodyText"/>
            </w:pPr>
            <w:r w:rsidRPr="00BE0F72">
              <w:t xml:space="preserve">Email, Phone, Meetings, </w:t>
            </w:r>
            <w:proofErr w:type="spellStart"/>
            <w:r w:rsidRPr="00BE0F72">
              <w:t>Webex</w:t>
            </w:r>
            <w:proofErr w:type="spellEnd"/>
          </w:p>
        </w:tc>
      </w:tr>
      <w:tr w:rsidR="003A4CB0" w:rsidRPr="00BE0F72" w14:paraId="47035784" w14:textId="77777777" w:rsidTr="0070767C">
        <w:trPr>
          <w:trHeight w:val="72"/>
        </w:trPr>
        <w:tc>
          <w:tcPr>
            <w:tcW w:w="969" w:type="pct"/>
            <w:shd w:val="clear" w:color="auto" w:fill="auto"/>
          </w:tcPr>
          <w:p w14:paraId="0810FF92" w14:textId="77777777" w:rsidR="003A4CB0" w:rsidRPr="00BE0F72" w:rsidRDefault="003A4CB0" w:rsidP="0070767C">
            <w:pPr>
              <w:pStyle w:val="BodyText"/>
            </w:pPr>
            <w:r w:rsidRPr="00BE0F72">
              <w:t>Mike</w:t>
            </w:r>
          </w:p>
        </w:tc>
        <w:tc>
          <w:tcPr>
            <w:tcW w:w="876" w:type="pct"/>
          </w:tcPr>
          <w:p w14:paraId="0F2930A0" w14:textId="77777777" w:rsidR="003A4CB0" w:rsidRPr="00BE0F72" w:rsidRDefault="003A4CB0" w:rsidP="0070767C">
            <w:pPr>
              <w:pStyle w:val="BodyText"/>
            </w:pPr>
            <w:r w:rsidRPr="00BE0F72">
              <w:t>Operations</w:t>
            </w:r>
          </w:p>
        </w:tc>
        <w:tc>
          <w:tcPr>
            <w:tcW w:w="877" w:type="pct"/>
            <w:shd w:val="clear" w:color="auto" w:fill="auto"/>
          </w:tcPr>
          <w:p w14:paraId="3A3B2086" w14:textId="77777777" w:rsidR="003A4CB0" w:rsidRPr="00BE0F72" w:rsidRDefault="003A4CB0" w:rsidP="0070767C">
            <w:pPr>
              <w:pStyle w:val="BodyText"/>
            </w:pPr>
            <w:r w:rsidRPr="00BE0F72">
              <w:t>Quality Manager</w:t>
            </w:r>
          </w:p>
        </w:tc>
        <w:tc>
          <w:tcPr>
            <w:tcW w:w="1362" w:type="pct"/>
            <w:shd w:val="clear" w:color="auto" w:fill="auto"/>
          </w:tcPr>
          <w:p w14:paraId="095B8994" w14:textId="77777777" w:rsidR="003A4CB0" w:rsidRPr="00BE0F72" w:rsidRDefault="003A4CB0" w:rsidP="0070767C">
            <w:pPr>
              <w:pStyle w:val="BodyText"/>
            </w:pPr>
            <w:r w:rsidRPr="00BE0F72">
              <w:t>Project Budget, Monthly Reports, Project Completion Reports</w:t>
            </w:r>
          </w:p>
        </w:tc>
        <w:tc>
          <w:tcPr>
            <w:tcW w:w="916" w:type="pct"/>
            <w:shd w:val="clear" w:color="auto" w:fill="auto"/>
          </w:tcPr>
          <w:p w14:paraId="17B99E87" w14:textId="77777777" w:rsidR="003A4CB0" w:rsidRPr="00BE0F72" w:rsidRDefault="003A4CB0" w:rsidP="0070767C">
            <w:pPr>
              <w:pStyle w:val="BodyText"/>
            </w:pPr>
            <w:r w:rsidRPr="00BE0F72">
              <w:t xml:space="preserve">Email, Phone, Meetings, </w:t>
            </w:r>
            <w:proofErr w:type="spellStart"/>
            <w:r w:rsidRPr="00BE0F72">
              <w:t>Webex</w:t>
            </w:r>
            <w:proofErr w:type="spellEnd"/>
          </w:p>
        </w:tc>
      </w:tr>
      <w:tr w:rsidR="003A4CB0" w:rsidRPr="00BE0F72" w14:paraId="7E3E2C3D" w14:textId="77777777" w:rsidTr="0070767C">
        <w:trPr>
          <w:trHeight w:val="72"/>
        </w:trPr>
        <w:tc>
          <w:tcPr>
            <w:tcW w:w="969" w:type="pct"/>
            <w:shd w:val="clear" w:color="auto" w:fill="auto"/>
          </w:tcPr>
          <w:p w14:paraId="66413ED0" w14:textId="77777777" w:rsidR="003A4CB0" w:rsidRPr="00BE0F72" w:rsidRDefault="003A4CB0" w:rsidP="0070767C">
            <w:pPr>
              <w:pStyle w:val="BodyText"/>
            </w:pPr>
            <w:r w:rsidRPr="00BE0F72">
              <w:t>Jason</w:t>
            </w:r>
          </w:p>
          <w:p w14:paraId="7013A5EC" w14:textId="77777777" w:rsidR="003A4CB0" w:rsidRPr="00BE0F72" w:rsidRDefault="003A4CB0" w:rsidP="0070767C">
            <w:pPr>
              <w:pStyle w:val="BodyText"/>
            </w:pPr>
          </w:p>
        </w:tc>
        <w:tc>
          <w:tcPr>
            <w:tcW w:w="876" w:type="pct"/>
          </w:tcPr>
          <w:p w14:paraId="3CD1524F" w14:textId="77777777" w:rsidR="003A4CB0" w:rsidRPr="00BE0F72" w:rsidRDefault="003A4CB0" w:rsidP="0070767C">
            <w:pPr>
              <w:pStyle w:val="BodyText"/>
            </w:pPr>
            <w:r w:rsidRPr="00BE0F72">
              <w:t>Operations</w:t>
            </w:r>
          </w:p>
        </w:tc>
        <w:tc>
          <w:tcPr>
            <w:tcW w:w="877" w:type="pct"/>
            <w:shd w:val="clear" w:color="auto" w:fill="auto"/>
          </w:tcPr>
          <w:p w14:paraId="454F790A" w14:textId="77777777" w:rsidR="003A4CB0" w:rsidRPr="00BE0F72" w:rsidRDefault="003A4CB0" w:rsidP="0070767C">
            <w:pPr>
              <w:pStyle w:val="BodyText"/>
            </w:pPr>
            <w:r w:rsidRPr="00BE0F72">
              <w:t>Quality Manager</w:t>
            </w:r>
          </w:p>
        </w:tc>
        <w:tc>
          <w:tcPr>
            <w:tcW w:w="1362" w:type="pct"/>
            <w:shd w:val="clear" w:color="auto" w:fill="auto"/>
          </w:tcPr>
          <w:p w14:paraId="14E35465" w14:textId="77777777" w:rsidR="003A4CB0" w:rsidRPr="00BE0F72" w:rsidRDefault="003A4CB0" w:rsidP="0070767C">
            <w:pPr>
              <w:pStyle w:val="BodyText"/>
            </w:pPr>
            <w:r w:rsidRPr="00BE0F72">
              <w:t>Project Budget, Monthly Reports Completion Reports</w:t>
            </w:r>
          </w:p>
        </w:tc>
        <w:tc>
          <w:tcPr>
            <w:tcW w:w="916" w:type="pct"/>
            <w:shd w:val="clear" w:color="auto" w:fill="auto"/>
          </w:tcPr>
          <w:p w14:paraId="70295F69" w14:textId="77777777" w:rsidR="003A4CB0" w:rsidRPr="00BE0F72" w:rsidRDefault="003A4CB0" w:rsidP="0070767C">
            <w:pPr>
              <w:pStyle w:val="BodyText"/>
            </w:pPr>
            <w:r w:rsidRPr="00BE0F72">
              <w:t xml:space="preserve">Email, Phone, Meetings, </w:t>
            </w:r>
            <w:proofErr w:type="spellStart"/>
            <w:r w:rsidRPr="00BE0F72">
              <w:t>Webex</w:t>
            </w:r>
            <w:proofErr w:type="spellEnd"/>
          </w:p>
        </w:tc>
      </w:tr>
      <w:tr w:rsidR="003A4CB0" w:rsidRPr="00BE0F72" w14:paraId="5591F7EB" w14:textId="77777777" w:rsidTr="0070767C">
        <w:trPr>
          <w:trHeight w:val="72"/>
        </w:trPr>
        <w:tc>
          <w:tcPr>
            <w:tcW w:w="969" w:type="pct"/>
            <w:shd w:val="clear" w:color="auto" w:fill="auto"/>
          </w:tcPr>
          <w:p w14:paraId="32340BFC" w14:textId="77777777" w:rsidR="003A4CB0" w:rsidRPr="00BE0F72" w:rsidRDefault="003A4CB0" w:rsidP="0070767C">
            <w:pPr>
              <w:pStyle w:val="BodyText"/>
            </w:pPr>
            <w:r w:rsidRPr="00BE0F72">
              <w:t>Rachel</w:t>
            </w:r>
          </w:p>
        </w:tc>
        <w:tc>
          <w:tcPr>
            <w:tcW w:w="876" w:type="pct"/>
          </w:tcPr>
          <w:p w14:paraId="11BC84B6" w14:textId="77777777" w:rsidR="003A4CB0" w:rsidRPr="00BE0F72" w:rsidRDefault="003A4CB0" w:rsidP="0070767C">
            <w:pPr>
              <w:pStyle w:val="BodyText"/>
            </w:pPr>
            <w:r w:rsidRPr="00BE0F72">
              <w:t>Human Resource</w:t>
            </w:r>
          </w:p>
        </w:tc>
        <w:tc>
          <w:tcPr>
            <w:tcW w:w="877" w:type="pct"/>
            <w:shd w:val="clear" w:color="auto" w:fill="auto"/>
          </w:tcPr>
          <w:p w14:paraId="083BFC82" w14:textId="77777777" w:rsidR="003A4CB0" w:rsidRPr="00BE0F72" w:rsidRDefault="003A4CB0" w:rsidP="0070767C">
            <w:pPr>
              <w:pStyle w:val="BodyText"/>
            </w:pPr>
            <w:r w:rsidRPr="00BE0F72">
              <w:t>HR Recruiter</w:t>
            </w:r>
          </w:p>
        </w:tc>
        <w:tc>
          <w:tcPr>
            <w:tcW w:w="1362" w:type="pct"/>
            <w:shd w:val="clear" w:color="auto" w:fill="auto"/>
          </w:tcPr>
          <w:p w14:paraId="0052B829" w14:textId="77777777" w:rsidR="003A4CB0" w:rsidRPr="00BE0F72" w:rsidRDefault="003A4CB0" w:rsidP="0070767C">
            <w:pPr>
              <w:pStyle w:val="BodyText"/>
            </w:pPr>
            <w:r w:rsidRPr="00BE0F72">
              <w:t>Project Budget, Monthly Reports, Recruitment Details</w:t>
            </w:r>
          </w:p>
        </w:tc>
        <w:tc>
          <w:tcPr>
            <w:tcW w:w="916" w:type="pct"/>
            <w:shd w:val="clear" w:color="auto" w:fill="auto"/>
          </w:tcPr>
          <w:p w14:paraId="006FA177" w14:textId="77777777" w:rsidR="003A4CB0" w:rsidRPr="00BE0F72" w:rsidRDefault="003A4CB0" w:rsidP="0070767C">
            <w:pPr>
              <w:pStyle w:val="BodyText"/>
            </w:pPr>
            <w:r w:rsidRPr="00BE0F72">
              <w:t>Phone, Email</w:t>
            </w:r>
          </w:p>
        </w:tc>
      </w:tr>
    </w:tbl>
    <w:bookmarkEnd w:id="12"/>
    <w:bookmarkEnd w:id="13"/>
    <w:p w14:paraId="1BEDE9CD" w14:textId="5608E7AE" w:rsidR="00BE0F72" w:rsidRPr="00BE0F72" w:rsidRDefault="00BE0F72" w:rsidP="002A4C59">
      <w:r w:rsidRPr="009C63DB">
        <w:t>The stakeholder communication matrix represents the deliverables expected by the stakeholders, the mode of communication in which the expectations met are documented.</w:t>
      </w:r>
    </w:p>
    <w:p w14:paraId="3F8C085A" w14:textId="77777777" w:rsidR="00297C38" w:rsidRDefault="00297C38" w:rsidP="00297C38">
      <w:pPr>
        <w:pStyle w:val="Heading1"/>
        <w:numPr>
          <w:ilvl w:val="0"/>
          <w:numId w:val="0"/>
        </w:numPr>
      </w:pPr>
      <w:bookmarkStart w:id="14" w:name="_Toc142713628"/>
    </w:p>
    <w:p w14:paraId="3515BB34" w14:textId="77777777" w:rsidR="00FD6FC4" w:rsidRDefault="00FD6FC4" w:rsidP="00FD6FC4">
      <w:pPr>
        <w:pStyle w:val="Heading1"/>
        <w:numPr>
          <w:ilvl w:val="0"/>
          <w:numId w:val="0"/>
        </w:numPr>
        <w:ind w:left="432"/>
      </w:pPr>
    </w:p>
    <w:p w14:paraId="774BDC15" w14:textId="59810EB8" w:rsidR="0088180F" w:rsidRPr="009C63DB" w:rsidRDefault="007D48A3" w:rsidP="00B87F2A">
      <w:pPr>
        <w:pStyle w:val="Heading1"/>
        <w:numPr>
          <w:ilvl w:val="0"/>
          <w:numId w:val="24"/>
        </w:numPr>
      </w:pPr>
      <w:r w:rsidRPr="009C63DB">
        <w:t>C</w:t>
      </w:r>
      <w:r w:rsidR="0088180F" w:rsidRPr="009C63DB">
        <w:t xml:space="preserve">ommunications </w:t>
      </w:r>
      <w:bookmarkEnd w:id="14"/>
      <w:r w:rsidRPr="009C63DB">
        <w:t>Protocol</w:t>
      </w:r>
    </w:p>
    <w:p w14:paraId="155009E2" w14:textId="5795FFD7" w:rsidR="00BD643B" w:rsidRPr="009C63DB" w:rsidRDefault="0088180F" w:rsidP="002A4C59">
      <w:pPr>
        <w:pStyle w:val="Heading2"/>
        <w:numPr>
          <w:ilvl w:val="1"/>
          <w:numId w:val="24"/>
        </w:numPr>
      </w:pPr>
      <w:bookmarkStart w:id="15" w:name="_Toc142713629"/>
      <w:r w:rsidRPr="009C63DB">
        <w:t>Communications Matri</w:t>
      </w:r>
      <w:bookmarkEnd w:id="15"/>
      <w:r w:rsidR="00BD643B" w:rsidRPr="009C63DB">
        <w:t>x</w:t>
      </w:r>
    </w:p>
    <w:p w14:paraId="6FE6F293" w14:textId="7A2D40A4" w:rsidR="00B87F2A" w:rsidRPr="009C63DB" w:rsidRDefault="00BD643B" w:rsidP="002A4C59">
      <w:r w:rsidRPr="009C63DB">
        <w:t xml:space="preserve">The communication matrix represents the </w:t>
      </w:r>
      <w:r w:rsidR="00515950" w:rsidRPr="009C63DB">
        <w:t xml:space="preserve">objectives of a communication, the intended audience, along with the owner of the communication. These elements are conducted at frequent intervals, to ensure the critical path and the timeline of the project are not </w:t>
      </w:r>
      <w:proofErr w:type="spellStart"/>
      <w:proofErr w:type="gramStart"/>
      <w:r w:rsidR="00515950" w:rsidRPr="009C63DB">
        <w:t>compromised.These</w:t>
      </w:r>
      <w:proofErr w:type="spellEnd"/>
      <w:proofErr w:type="gramEnd"/>
      <w:r w:rsidR="00515950" w:rsidRPr="009C63DB">
        <w:t xml:space="preserve"> steps act as a guideline or checklist that ensure that the project </w:t>
      </w:r>
      <w:r w:rsidR="00980922" w:rsidRPr="009C63DB">
        <w:t>is moving in the expected speed.</w:t>
      </w:r>
    </w:p>
    <w:tbl>
      <w:tblPr>
        <w:tblStyle w:val="TableGrid"/>
        <w:tblpPr w:leftFromText="180" w:rightFromText="180" w:vertAnchor="text" w:horzAnchor="page" w:tblpX="970" w:tblpY="528"/>
        <w:tblW w:w="5000" w:type="pct"/>
        <w:tblLook w:val="01E0" w:firstRow="1" w:lastRow="1" w:firstColumn="1" w:lastColumn="1" w:noHBand="0" w:noVBand="0"/>
      </w:tblPr>
      <w:tblGrid>
        <w:gridCol w:w="1597"/>
        <w:gridCol w:w="1349"/>
        <w:gridCol w:w="1199"/>
        <w:gridCol w:w="1138"/>
        <w:gridCol w:w="1185"/>
        <w:gridCol w:w="1250"/>
        <w:gridCol w:w="2739"/>
      </w:tblGrid>
      <w:tr w:rsidR="00205147" w:rsidRPr="000B4297" w14:paraId="09721740" w14:textId="77777777" w:rsidTr="005D7AD7">
        <w:trPr>
          <w:trHeight w:val="576"/>
        </w:trPr>
        <w:tc>
          <w:tcPr>
            <w:tcW w:w="809" w:type="pct"/>
          </w:tcPr>
          <w:p w14:paraId="0A9253FA" w14:textId="5F15D7E8" w:rsidR="00DD2AC1" w:rsidRPr="00674EE0" w:rsidRDefault="00DD2AC1" w:rsidP="002A4C59">
            <w:pPr>
              <w:pStyle w:val="BodyText"/>
            </w:pPr>
            <w:bookmarkStart w:id="16" w:name="_Toc107027568"/>
            <w:bookmarkStart w:id="17" w:name="_Toc107027778"/>
            <w:bookmarkStart w:id="18" w:name="_Toc107649377"/>
            <w:r w:rsidRPr="00674EE0">
              <w:lastRenderedPageBreak/>
              <w:t>Communication Type</w:t>
            </w:r>
          </w:p>
        </w:tc>
        <w:tc>
          <w:tcPr>
            <w:tcW w:w="626" w:type="pct"/>
          </w:tcPr>
          <w:p w14:paraId="2AAC442F" w14:textId="3F4DB971" w:rsidR="00DD2AC1" w:rsidRPr="00674EE0" w:rsidRDefault="00DD2AC1" w:rsidP="002A4C59">
            <w:pPr>
              <w:pStyle w:val="BodyText"/>
            </w:pPr>
            <w:r w:rsidRPr="00674EE0">
              <w:t>Objective</w:t>
            </w:r>
          </w:p>
        </w:tc>
        <w:tc>
          <w:tcPr>
            <w:tcW w:w="575" w:type="pct"/>
          </w:tcPr>
          <w:p w14:paraId="2DC098EA" w14:textId="7B26DE33" w:rsidR="00DD2AC1" w:rsidRPr="00674EE0" w:rsidRDefault="00DD2AC1" w:rsidP="002A4C59">
            <w:pPr>
              <w:pStyle w:val="BodyText"/>
            </w:pPr>
            <w:r w:rsidRPr="00674EE0">
              <w:t>Medium</w:t>
            </w:r>
          </w:p>
        </w:tc>
        <w:tc>
          <w:tcPr>
            <w:tcW w:w="570" w:type="pct"/>
          </w:tcPr>
          <w:p w14:paraId="50B71AAE" w14:textId="77777777" w:rsidR="00DD2AC1" w:rsidRPr="00674EE0" w:rsidRDefault="00DD2AC1" w:rsidP="002A4C59">
            <w:pPr>
              <w:pStyle w:val="BodyText"/>
            </w:pPr>
            <w:r w:rsidRPr="00674EE0">
              <w:t>Frequency</w:t>
            </w:r>
          </w:p>
        </w:tc>
        <w:tc>
          <w:tcPr>
            <w:tcW w:w="592" w:type="pct"/>
          </w:tcPr>
          <w:p w14:paraId="1B875E9A" w14:textId="04937A7B" w:rsidR="00DD2AC1" w:rsidRPr="00674EE0" w:rsidRDefault="00DD2AC1" w:rsidP="002A4C59">
            <w:pPr>
              <w:pStyle w:val="BodyText"/>
            </w:pPr>
            <w:proofErr w:type="spellStart"/>
            <w:r w:rsidRPr="00674EE0">
              <w:t>Paticipants</w:t>
            </w:r>
            <w:proofErr w:type="spellEnd"/>
          </w:p>
        </w:tc>
        <w:tc>
          <w:tcPr>
            <w:tcW w:w="575" w:type="pct"/>
          </w:tcPr>
          <w:p w14:paraId="3345082C" w14:textId="109659BD" w:rsidR="00DD2AC1" w:rsidRPr="00674EE0" w:rsidRDefault="00DD2AC1" w:rsidP="002A4C59">
            <w:pPr>
              <w:pStyle w:val="BodyText"/>
            </w:pPr>
            <w:r w:rsidRPr="00674EE0">
              <w:t>Owner</w:t>
            </w:r>
          </w:p>
        </w:tc>
        <w:tc>
          <w:tcPr>
            <w:tcW w:w="1252" w:type="pct"/>
          </w:tcPr>
          <w:p w14:paraId="7A574BBC" w14:textId="7BE90788" w:rsidR="00DD2AC1" w:rsidRPr="00674EE0" w:rsidRDefault="00DD2AC1" w:rsidP="002A4C59">
            <w:pPr>
              <w:pStyle w:val="BodyText"/>
            </w:pPr>
            <w:r w:rsidRPr="00674EE0">
              <w:t>Deliverable</w:t>
            </w:r>
          </w:p>
        </w:tc>
      </w:tr>
      <w:tr w:rsidR="00205147" w:rsidRPr="000B4297" w14:paraId="624B4B2D" w14:textId="77777777" w:rsidTr="00B87F2A">
        <w:trPr>
          <w:trHeight w:val="2936"/>
        </w:trPr>
        <w:tc>
          <w:tcPr>
            <w:tcW w:w="809" w:type="pct"/>
          </w:tcPr>
          <w:p w14:paraId="78F2AE57" w14:textId="64AD43A8" w:rsidR="00DD2AC1" w:rsidRPr="000B4297" w:rsidRDefault="00DD2AC1" w:rsidP="002A4C59">
            <w:pPr>
              <w:pStyle w:val="BodyText"/>
            </w:pPr>
            <w:proofErr w:type="spellStart"/>
            <w:r w:rsidRPr="000B4297">
              <w:t>Kickoff</w:t>
            </w:r>
            <w:proofErr w:type="spellEnd"/>
            <w:r w:rsidRPr="000B4297">
              <w:t xml:space="preserve"> Meeting</w:t>
            </w:r>
          </w:p>
        </w:tc>
        <w:tc>
          <w:tcPr>
            <w:tcW w:w="626" w:type="pct"/>
          </w:tcPr>
          <w:p w14:paraId="11174A5E" w14:textId="4BBA826A" w:rsidR="00DD2AC1" w:rsidRPr="000B4297" w:rsidRDefault="00DD2AC1" w:rsidP="002A4C59">
            <w:pPr>
              <w:pStyle w:val="BodyText"/>
            </w:pPr>
            <w:r w:rsidRPr="000B4297">
              <w:t>Introduce the project team and the project, review project objectives and management approach.</w:t>
            </w:r>
          </w:p>
        </w:tc>
        <w:tc>
          <w:tcPr>
            <w:tcW w:w="575" w:type="pct"/>
          </w:tcPr>
          <w:p w14:paraId="458CABC6" w14:textId="60EB3286" w:rsidR="00DD2AC1" w:rsidRPr="000B4297" w:rsidRDefault="00DD2AC1" w:rsidP="002A4C59">
            <w:pPr>
              <w:pStyle w:val="BodyText"/>
            </w:pPr>
            <w:r w:rsidRPr="000B4297">
              <w:t>-Face to Face</w:t>
            </w:r>
          </w:p>
        </w:tc>
        <w:tc>
          <w:tcPr>
            <w:tcW w:w="570" w:type="pct"/>
          </w:tcPr>
          <w:p w14:paraId="40A6AA8A" w14:textId="614E1D50" w:rsidR="00DD2AC1" w:rsidRPr="000B4297" w:rsidRDefault="00DD2AC1" w:rsidP="002A4C59">
            <w:pPr>
              <w:pStyle w:val="BodyText"/>
            </w:pPr>
            <w:r w:rsidRPr="000B4297">
              <w:t>Once</w:t>
            </w:r>
          </w:p>
        </w:tc>
        <w:tc>
          <w:tcPr>
            <w:tcW w:w="592" w:type="pct"/>
          </w:tcPr>
          <w:p w14:paraId="54E94147" w14:textId="6D890903" w:rsidR="00DD2AC1" w:rsidRPr="000B4297" w:rsidRDefault="00DD2AC1" w:rsidP="002A4C59">
            <w:pPr>
              <w:pStyle w:val="BodyText"/>
            </w:pPr>
            <w:r w:rsidRPr="000B4297">
              <w:t xml:space="preserve">Rutgers Board, </w:t>
            </w:r>
            <w:r w:rsidR="005B5D10" w:rsidRPr="000B4297">
              <w:t>PMO</w:t>
            </w:r>
            <w:r w:rsidRPr="000B4297">
              <w:t xml:space="preserve"> Director, Project Team and Lead</w:t>
            </w:r>
          </w:p>
        </w:tc>
        <w:tc>
          <w:tcPr>
            <w:tcW w:w="575" w:type="pct"/>
          </w:tcPr>
          <w:p w14:paraId="137A3622" w14:textId="732F8BD9" w:rsidR="00DD2AC1" w:rsidRPr="000B4297" w:rsidRDefault="00DD2AC1" w:rsidP="002A4C59">
            <w:pPr>
              <w:pStyle w:val="BodyText"/>
            </w:pPr>
            <w:r w:rsidRPr="000B4297">
              <w:t>Project Manager</w:t>
            </w:r>
          </w:p>
        </w:tc>
        <w:tc>
          <w:tcPr>
            <w:tcW w:w="1252" w:type="pct"/>
          </w:tcPr>
          <w:p w14:paraId="527B7B0F" w14:textId="79C9B4CA" w:rsidR="00DD2AC1" w:rsidRPr="000B4297" w:rsidRDefault="00DD2AC1" w:rsidP="002A4C59">
            <w:pPr>
              <w:pStyle w:val="BodyText"/>
            </w:pPr>
            <w:r w:rsidRPr="000B4297">
              <w:t>-Agenda</w:t>
            </w:r>
          </w:p>
        </w:tc>
      </w:tr>
      <w:tr w:rsidR="00205147" w:rsidRPr="000B4297" w14:paraId="46AEA436" w14:textId="77777777" w:rsidTr="005D7AD7">
        <w:trPr>
          <w:trHeight w:val="70"/>
        </w:trPr>
        <w:tc>
          <w:tcPr>
            <w:tcW w:w="809" w:type="pct"/>
          </w:tcPr>
          <w:p w14:paraId="7D8FFB60" w14:textId="236CA21A" w:rsidR="007E6354" w:rsidRPr="000B4297" w:rsidRDefault="007E6354" w:rsidP="002A4C59">
            <w:pPr>
              <w:pStyle w:val="BodyText"/>
            </w:pPr>
            <w:r w:rsidRPr="000B4297">
              <w:t>Project Workgroup Meetings</w:t>
            </w:r>
          </w:p>
        </w:tc>
        <w:tc>
          <w:tcPr>
            <w:tcW w:w="626" w:type="pct"/>
          </w:tcPr>
          <w:p w14:paraId="17AB7FA6" w14:textId="4DB45F78" w:rsidR="007E6354" w:rsidRPr="000B4297" w:rsidRDefault="007E6354" w:rsidP="002A4C59">
            <w:pPr>
              <w:pStyle w:val="BodyText"/>
            </w:pPr>
            <w:r w:rsidRPr="000B4297">
              <w:t>Develop high level project plans and protocols.</w:t>
            </w:r>
          </w:p>
        </w:tc>
        <w:tc>
          <w:tcPr>
            <w:tcW w:w="575" w:type="pct"/>
          </w:tcPr>
          <w:p w14:paraId="2185467E" w14:textId="39FE167F" w:rsidR="007E6354" w:rsidRPr="000B4297" w:rsidRDefault="007E6354" w:rsidP="002A4C59">
            <w:pPr>
              <w:pStyle w:val="BodyText"/>
            </w:pPr>
            <w:r w:rsidRPr="000B4297">
              <w:t>-Face to Face</w:t>
            </w:r>
          </w:p>
          <w:p w14:paraId="12C42C30" w14:textId="30BE6CA5" w:rsidR="007E6354" w:rsidRPr="000B4297" w:rsidRDefault="007E6354" w:rsidP="002A4C59">
            <w:pPr>
              <w:pStyle w:val="BodyText"/>
            </w:pPr>
            <w:r w:rsidRPr="000B4297">
              <w:t>-Conference call</w:t>
            </w:r>
          </w:p>
          <w:p w14:paraId="294CBAD4" w14:textId="2F0E6E44" w:rsidR="007E6354" w:rsidRPr="000B4297" w:rsidRDefault="007E6354" w:rsidP="002A4C59">
            <w:pPr>
              <w:pStyle w:val="BodyText"/>
            </w:pPr>
            <w:r w:rsidRPr="000B4297">
              <w:t>-</w:t>
            </w:r>
            <w:proofErr w:type="spellStart"/>
            <w:r w:rsidRPr="000B4297">
              <w:t>Webex</w:t>
            </w:r>
            <w:proofErr w:type="spellEnd"/>
          </w:p>
        </w:tc>
        <w:tc>
          <w:tcPr>
            <w:tcW w:w="570" w:type="pct"/>
          </w:tcPr>
          <w:p w14:paraId="7FA82157" w14:textId="55D96C37" w:rsidR="007E6354" w:rsidRPr="000B4297" w:rsidRDefault="00B82D54" w:rsidP="002A4C59">
            <w:pPr>
              <w:pStyle w:val="BodyText"/>
            </w:pPr>
            <w:r w:rsidRPr="000B4297">
              <w:t>Bi-weekly</w:t>
            </w:r>
          </w:p>
        </w:tc>
        <w:tc>
          <w:tcPr>
            <w:tcW w:w="592" w:type="pct"/>
          </w:tcPr>
          <w:p w14:paraId="70140E00" w14:textId="0F487E03" w:rsidR="007E6354" w:rsidRPr="000B4297" w:rsidRDefault="00B82D54" w:rsidP="002A4C59">
            <w:pPr>
              <w:pStyle w:val="BodyText"/>
            </w:pPr>
            <w:r w:rsidRPr="000B4297">
              <w:t>Project Team</w:t>
            </w:r>
          </w:p>
        </w:tc>
        <w:tc>
          <w:tcPr>
            <w:tcW w:w="575" w:type="pct"/>
          </w:tcPr>
          <w:p w14:paraId="6C3E88A9" w14:textId="10D0AE61" w:rsidR="00B82D54" w:rsidRPr="000B4297" w:rsidRDefault="00B82D54" w:rsidP="002A4C59">
            <w:pPr>
              <w:pStyle w:val="BodyText"/>
            </w:pPr>
            <w:r w:rsidRPr="000B4297">
              <w:t>-</w:t>
            </w:r>
            <w:r w:rsidR="007E6354" w:rsidRPr="000B4297">
              <w:t>Project Manager</w:t>
            </w:r>
          </w:p>
          <w:p w14:paraId="4C69F888" w14:textId="52E40640" w:rsidR="00B82D54" w:rsidRPr="000B4297" w:rsidRDefault="00B82D54" w:rsidP="002A4C59">
            <w:pPr>
              <w:pStyle w:val="BodyText"/>
            </w:pPr>
            <w:r w:rsidRPr="000B4297">
              <w:t>-Project Leads</w:t>
            </w:r>
          </w:p>
        </w:tc>
        <w:tc>
          <w:tcPr>
            <w:tcW w:w="1252" w:type="pct"/>
          </w:tcPr>
          <w:p w14:paraId="00112F3F" w14:textId="424FB99B" w:rsidR="00B82D54" w:rsidRPr="000B4297" w:rsidRDefault="007E6354" w:rsidP="002A4C59">
            <w:pPr>
              <w:pStyle w:val="BodyText"/>
            </w:pPr>
            <w:r w:rsidRPr="000B4297">
              <w:t>-Agenda</w:t>
            </w:r>
          </w:p>
          <w:p w14:paraId="724F5521" w14:textId="07903F30" w:rsidR="00B82D54" w:rsidRPr="000B4297" w:rsidRDefault="00B82D54" w:rsidP="002A4C59">
            <w:pPr>
              <w:pStyle w:val="BodyText"/>
            </w:pPr>
            <w:r w:rsidRPr="000B4297">
              <w:t>-Project Schedule</w:t>
            </w:r>
          </w:p>
          <w:p w14:paraId="18704DDA" w14:textId="3981C42D" w:rsidR="00B82D54" w:rsidRPr="000B4297" w:rsidRDefault="00B82D54" w:rsidP="002A4C59">
            <w:pPr>
              <w:pStyle w:val="BodyText"/>
            </w:pPr>
            <w:r w:rsidRPr="000B4297">
              <w:t>-Project Updates</w:t>
            </w:r>
          </w:p>
        </w:tc>
      </w:tr>
      <w:tr w:rsidR="00205147" w:rsidRPr="000B4297" w14:paraId="03666E46" w14:textId="77777777" w:rsidTr="005D7AD7">
        <w:trPr>
          <w:trHeight w:val="70"/>
        </w:trPr>
        <w:tc>
          <w:tcPr>
            <w:tcW w:w="809" w:type="pct"/>
          </w:tcPr>
          <w:p w14:paraId="0EB692C9" w14:textId="10484F99" w:rsidR="00D643BE" w:rsidRPr="000B4297" w:rsidRDefault="00C62073" w:rsidP="002A4C59">
            <w:pPr>
              <w:pStyle w:val="BodyText"/>
            </w:pPr>
            <w:r w:rsidRPr="000B4297">
              <w:t>Weekly PMO Meetings</w:t>
            </w:r>
          </w:p>
        </w:tc>
        <w:tc>
          <w:tcPr>
            <w:tcW w:w="626" w:type="pct"/>
          </w:tcPr>
          <w:p w14:paraId="0D29D395" w14:textId="2F73C8BE" w:rsidR="00215EF5" w:rsidRPr="000B4297" w:rsidRDefault="00215EF5" w:rsidP="002A4C59">
            <w:pPr>
              <w:pStyle w:val="BodyText"/>
            </w:pPr>
            <w:r w:rsidRPr="000B4297">
              <w:t>Discuss and develop solutions for the project</w:t>
            </w:r>
          </w:p>
        </w:tc>
        <w:tc>
          <w:tcPr>
            <w:tcW w:w="575" w:type="pct"/>
          </w:tcPr>
          <w:p w14:paraId="632D0BFC" w14:textId="63B1DB7A" w:rsidR="00D643BE" w:rsidRPr="000B4297" w:rsidRDefault="00D643BE" w:rsidP="002A4C59">
            <w:pPr>
              <w:pStyle w:val="BodyText"/>
            </w:pPr>
            <w:r w:rsidRPr="000B4297">
              <w:t>-Face to Face</w:t>
            </w:r>
          </w:p>
          <w:p w14:paraId="18A6B533" w14:textId="5FF00F32" w:rsidR="00D643BE" w:rsidRPr="000B4297" w:rsidRDefault="00D643BE" w:rsidP="002A4C59">
            <w:pPr>
              <w:pStyle w:val="BodyText"/>
            </w:pPr>
          </w:p>
        </w:tc>
        <w:tc>
          <w:tcPr>
            <w:tcW w:w="570" w:type="pct"/>
          </w:tcPr>
          <w:p w14:paraId="4E823699" w14:textId="0D46607B" w:rsidR="00D643BE" w:rsidRPr="000B4297" w:rsidRDefault="00D643BE" w:rsidP="002A4C59">
            <w:pPr>
              <w:pStyle w:val="BodyText"/>
            </w:pPr>
            <w:r w:rsidRPr="000B4297">
              <w:t>-weekly</w:t>
            </w:r>
            <w:r w:rsidR="00215EF5" w:rsidRPr="000B4297">
              <w:t xml:space="preserve"> or as needed</w:t>
            </w:r>
          </w:p>
        </w:tc>
        <w:tc>
          <w:tcPr>
            <w:tcW w:w="592" w:type="pct"/>
          </w:tcPr>
          <w:p w14:paraId="747579F3" w14:textId="2A03AB51" w:rsidR="00D643BE" w:rsidRPr="000B4297" w:rsidRDefault="005B5D10" w:rsidP="002A4C59">
            <w:pPr>
              <w:pStyle w:val="BodyText"/>
            </w:pPr>
            <w:r w:rsidRPr="000B4297">
              <w:t>Project</w:t>
            </w:r>
            <w:r w:rsidR="00215EF5" w:rsidRPr="000B4297">
              <w:t xml:space="preserve"> team</w:t>
            </w:r>
          </w:p>
        </w:tc>
        <w:tc>
          <w:tcPr>
            <w:tcW w:w="575" w:type="pct"/>
          </w:tcPr>
          <w:p w14:paraId="4A8356A1" w14:textId="7F6C291F" w:rsidR="00215EF5" w:rsidRPr="000B4297" w:rsidRDefault="00D643BE" w:rsidP="002A4C59">
            <w:pPr>
              <w:pStyle w:val="BodyText"/>
            </w:pPr>
            <w:r w:rsidRPr="000B4297">
              <w:t>-</w:t>
            </w:r>
            <w:r w:rsidR="00215EF5" w:rsidRPr="000B4297">
              <w:t>PMO director</w:t>
            </w:r>
          </w:p>
          <w:p w14:paraId="59D44E78" w14:textId="2936D1AF" w:rsidR="00D643BE" w:rsidRPr="000B4297" w:rsidRDefault="00D643BE" w:rsidP="002A4C59">
            <w:pPr>
              <w:pStyle w:val="BodyText"/>
            </w:pPr>
          </w:p>
        </w:tc>
        <w:tc>
          <w:tcPr>
            <w:tcW w:w="1252" w:type="pct"/>
          </w:tcPr>
          <w:p w14:paraId="1668FE61" w14:textId="77777777" w:rsidR="00D643BE" w:rsidRPr="000B4297" w:rsidRDefault="00D643BE" w:rsidP="002A4C59">
            <w:pPr>
              <w:pStyle w:val="BodyText"/>
            </w:pPr>
            <w:r w:rsidRPr="000B4297">
              <w:t>-Agenda</w:t>
            </w:r>
          </w:p>
          <w:p w14:paraId="54F3954C" w14:textId="0C33E92F" w:rsidR="00D643BE" w:rsidRPr="000B4297" w:rsidRDefault="00D643BE" w:rsidP="002A4C59">
            <w:pPr>
              <w:pStyle w:val="BodyText"/>
            </w:pPr>
            <w:r w:rsidRPr="000B4297">
              <w:t xml:space="preserve">-Project </w:t>
            </w:r>
            <w:r w:rsidR="00215EF5" w:rsidRPr="000B4297">
              <w:t>Updates</w:t>
            </w:r>
          </w:p>
          <w:p w14:paraId="40D340B6" w14:textId="20D3AEB8" w:rsidR="00D643BE" w:rsidRPr="000B4297" w:rsidRDefault="00D643BE" w:rsidP="002A4C59">
            <w:pPr>
              <w:pStyle w:val="BodyText"/>
            </w:pPr>
            <w:r w:rsidRPr="000B4297">
              <w:t xml:space="preserve">-Project </w:t>
            </w:r>
            <w:r w:rsidR="00215EF5" w:rsidRPr="000B4297">
              <w:t>Decisions</w:t>
            </w:r>
          </w:p>
        </w:tc>
      </w:tr>
      <w:tr w:rsidR="00205147" w:rsidRPr="000B4297" w14:paraId="25AAACBA" w14:textId="77777777" w:rsidTr="00B87F2A">
        <w:trPr>
          <w:trHeight w:val="2900"/>
        </w:trPr>
        <w:tc>
          <w:tcPr>
            <w:tcW w:w="809" w:type="pct"/>
          </w:tcPr>
          <w:p w14:paraId="6109C75B" w14:textId="2499D0D7" w:rsidR="00E37A8B" w:rsidRPr="000B4297" w:rsidRDefault="001633E9" w:rsidP="002A4C59">
            <w:pPr>
              <w:pStyle w:val="BodyText"/>
            </w:pPr>
            <w:r w:rsidRPr="000B4297">
              <w:t>Site Visit</w:t>
            </w:r>
          </w:p>
        </w:tc>
        <w:tc>
          <w:tcPr>
            <w:tcW w:w="626" w:type="pct"/>
          </w:tcPr>
          <w:p w14:paraId="2821F9BB" w14:textId="393DD341" w:rsidR="001633E9" w:rsidRPr="000B4297" w:rsidRDefault="001633E9" w:rsidP="002A4C59">
            <w:pPr>
              <w:pStyle w:val="BodyText"/>
            </w:pPr>
            <w:r w:rsidRPr="000B4297">
              <w:t>In accordance with project activities.</w:t>
            </w:r>
            <w:r w:rsidRPr="000B4297">
              <w:br/>
              <w:t>Identify and discuss problems and solutions for project obstacles.</w:t>
            </w:r>
          </w:p>
          <w:p w14:paraId="4F31E678" w14:textId="77777777" w:rsidR="00E37A8B" w:rsidRPr="000B4297" w:rsidRDefault="00E37A8B" w:rsidP="002A4C59">
            <w:pPr>
              <w:pStyle w:val="BodyText"/>
            </w:pPr>
          </w:p>
        </w:tc>
        <w:tc>
          <w:tcPr>
            <w:tcW w:w="575" w:type="pct"/>
          </w:tcPr>
          <w:p w14:paraId="3F53B4AF" w14:textId="77777777" w:rsidR="001633E9" w:rsidRPr="000B4297" w:rsidRDefault="001633E9" w:rsidP="002A4C59">
            <w:pPr>
              <w:pStyle w:val="BodyText"/>
            </w:pPr>
            <w:r w:rsidRPr="000B4297">
              <w:t>-Face to Face</w:t>
            </w:r>
          </w:p>
          <w:p w14:paraId="48635F76" w14:textId="77777777" w:rsidR="00E37A8B" w:rsidRPr="000B4297" w:rsidRDefault="00E37A8B" w:rsidP="002A4C59">
            <w:pPr>
              <w:pStyle w:val="BodyText"/>
            </w:pPr>
          </w:p>
        </w:tc>
        <w:tc>
          <w:tcPr>
            <w:tcW w:w="570" w:type="pct"/>
          </w:tcPr>
          <w:p w14:paraId="6F27DCE3" w14:textId="13DE28BA" w:rsidR="001633E9" w:rsidRPr="000B4297" w:rsidRDefault="001633E9" w:rsidP="002A4C59">
            <w:pPr>
              <w:pStyle w:val="BodyText"/>
            </w:pPr>
            <w:r w:rsidRPr="000B4297">
              <w:t>As needed</w:t>
            </w:r>
          </w:p>
          <w:p w14:paraId="275211DA" w14:textId="77777777" w:rsidR="00E37A8B" w:rsidRPr="000B4297" w:rsidRDefault="00E37A8B" w:rsidP="002A4C59">
            <w:pPr>
              <w:pStyle w:val="BodyText"/>
            </w:pPr>
          </w:p>
        </w:tc>
        <w:tc>
          <w:tcPr>
            <w:tcW w:w="592" w:type="pct"/>
          </w:tcPr>
          <w:p w14:paraId="0F1CA05A" w14:textId="4CCD1F51" w:rsidR="001633E9" w:rsidRPr="000B4297" w:rsidRDefault="001633E9" w:rsidP="002A4C59">
            <w:pPr>
              <w:pStyle w:val="BodyText"/>
            </w:pPr>
            <w:r w:rsidRPr="000B4297">
              <w:t>All project partners</w:t>
            </w:r>
          </w:p>
          <w:p w14:paraId="1283A5D3" w14:textId="7171AB6F" w:rsidR="00E37A8B" w:rsidRPr="000B4297" w:rsidRDefault="008E2039" w:rsidP="002A4C59">
            <w:pPr>
              <w:pStyle w:val="BodyText"/>
            </w:pPr>
            <w:r w:rsidRPr="000B4297">
              <w:t>Project Team</w:t>
            </w:r>
          </w:p>
        </w:tc>
        <w:tc>
          <w:tcPr>
            <w:tcW w:w="575" w:type="pct"/>
          </w:tcPr>
          <w:p w14:paraId="0F7C8E13" w14:textId="743745A8" w:rsidR="001633E9" w:rsidRPr="000B4297" w:rsidRDefault="001633E9" w:rsidP="002A4C59">
            <w:pPr>
              <w:pStyle w:val="BodyText"/>
            </w:pPr>
            <w:r w:rsidRPr="000B4297">
              <w:t>Project coordinator and internal/ external control expert</w:t>
            </w:r>
          </w:p>
          <w:p w14:paraId="5F7D4A05" w14:textId="77777777" w:rsidR="00E37A8B" w:rsidRPr="000B4297" w:rsidRDefault="00E37A8B" w:rsidP="002A4C59">
            <w:pPr>
              <w:pStyle w:val="BodyText"/>
            </w:pPr>
          </w:p>
        </w:tc>
        <w:tc>
          <w:tcPr>
            <w:tcW w:w="1252" w:type="pct"/>
          </w:tcPr>
          <w:p w14:paraId="0D697989" w14:textId="07783911" w:rsidR="00247E2A" w:rsidRPr="000B4297" w:rsidRDefault="00247E2A" w:rsidP="002A4C59">
            <w:pPr>
              <w:pStyle w:val="BodyText"/>
            </w:pPr>
            <w:r w:rsidRPr="000B4297">
              <w:t>Identify project status and recommendation for improvement.</w:t>
            </w:r>
          </w:p>
          <w:p w14:paraId="648D8EC3" w14:textId="77777777" w:rsidR="00E37A8B" w:rsidRPr="000B4297" w:rsidRDefault="00E37A8B" w:rsidP="002A4C59">
            <w:pPr>
              <w:pStyle w:val="BodyText"/>
            </w:pPr>
          </w:p>
        </w:tc>
      </w:tr>
      <w:tr w:rsidR="00205147" w:rsidRPr="000B4297" w14:paraId="5631DA00" w14:textId="77777777" w:rsidTr="005D7AD7">
        <w:trPr>
          <w:trHeight w:val="70"/>
        </w:trPr>
        <w:tc>
          <w:tcPr>
            <w:tcW w:w="809" w:type="pct"/>
          </w:tcPr>
          <w:p w14:paraId="7C563930" w14:textId="0460F8C3" w:rsidR="00143B13" w:rsidRPr="000B4297" w:rsidRDefault="007E4FF0" w:rsidP="002A4C59">
            <w:pPr>
              <w:pStyle w:val="BodyText"/>
            </w:pPr>
            <w:r w:rsidRPr="000B4297">
              <w:t xml:space="preserve">Monthly </w:t>
            </w:r>
            <w:r w:rsidR="0083214A" w:rsidRPr="000B4297">
              <w:t>RUDOTS Meetings</w:t>
            </w:r>
          </w:p>
        </w:tc>
        <w:tc>
          <w:tcPr>
            <w:tcW w:w="626" w:type="pct"/>
          </w:tcPr>
          <w:p w14:paraId="12DCE631" w14:textId="062EC386" w:rsidR="00143B13" w:rsidRPr="000B4297" w:rsidRDefault="00E17F2C" w:rsidP="002A4C59">
            <w:pPr>
              <w:pStyle w:val="BodyText"/>
            </w:pPr>
            <w:r w:rsidRPr="000B4297">
              <w:t>Report on the status of the project to the board</w:t>
            </w:r>
          </w:p>
        </w:tc>
        <w:tc>
          <w:tcPr>
            <w:tcW w:w="575" w:type="pct"/>
          </w:tcPr>
          <w:p w14:paraId="3F77B41A" w14:textId="4B0FA719" w:rsidR="00143B13" w:rsidRPr="000B4297" w:rsidRDefault="00E17F2C" w:rsidP="002A4C59">
            <w:pPr>
              <w:pStyle w:val="BodyText"/>
            </w:pPr>
            <w:r w:rsidRPr="000B4297">
              <w:t>-Face to Face</w:t>
            </w:r>
          </w:p>
        </w:tc>
        <w:tc>
          <w:tcPr>
            <w:tcW w:w="570" w:type="pct"/>
          </w:tcPr>
          <w:p w14:paraId="6E451C2A" w14:textId="328A457F" w:rsidR="00143B13" w:rsidRPr="000B4297" w:rsidRDefault="00E17F2C" w:rsidP="002A4C59">
            <w:pPr>
              <w:pStyle w:val="BodyText"/>
            </w:pPr>
            <w:r w:rsidRPr="000B4297">
              <w:t>Monthly</w:t>
            </w:r>
          </w:p>
        </w:tc>
        <w:tc>
          <w:tcPr>
            <w:tcW w:w="592" w:type="pct"/>
          </w:tcPr>
          <w:p w14:paraId="6C56657A" w14:textId="3550D100" w:rsidR="00143B13" w:rsidRPr="000B4297" w:rsidRDefault="009D21AD" w:rsidP="002A4C59">
            <w:pPr>
              <w:pStyle w:val="BodyText"/>
            </w:pPr>
            <w:r>
              <w:t>Project Team</w:t>
            </w:r>
            <w:r w:rsidR="00E17F2C" w:rsidRPr="000B4297">
              <w:t>,</w:t>
            </w:r>
            <w:r w:rsidR="005B5D10" w:rsidRPr="000B4297">
              <w:t xml:space="preserve"> </w:t>
            </w:r>
            <w:r w:rsidR="00E17F2C" w:rsidRPr="000B4297">
              <w:t xml:space="preserve">RUDOTS team and </w:t>
            </w:r>
            <w:r w:rsidR="005B5D10" w:rsidRPr="000B4297">
              <w:t xml:space="preserve">Rutgers </w:t>
            </w:r>
            <w:r w:rsidR="00E17F2C" w:rsidRPr="000B4297">
              <w:t>Board</w:t>
            </w:r>
          </w:p>
        </w:tc>
        <w:tc>
          <w:tcPr>
            <w:tcW w:w="575" w:type="pct"/>
          </w:tcPr>
          <w:p w14:paraId="497FDAA7" w14:textId="0A96FA12" w:rsidR="00143B13" w:rsidRPr="000B4297" w:rsidRDefault="002C530B" w:rsidP="002A4C59">
            <w:pPr>
              <w:pStyle w:val="BodyText"/>
            </w:pPr>
            <w:r w:rsidRPr="000B4297">
              <w:t>RUDOTS Lead</w:t>
            </w:r>
          </w:p>
        </w:tc>
        <w:tc>
          <w:tcPr>
            <w:tcW w:w="1252" w:type="pct"/>
          </w:tcPr>
          <w:p w14:paraId="2BD68EC0" w14:textId="2A31FE8B" w:rsidR="002C530B" w:rsidRPr="000B4297" w:rsidRDefault="002C530B" w:rsidP="002A4C59">
            <w:pPr>
              <w:pStyle w:val="BodyText"/>
            </w:pPr>
            <w:r w:rsidRPr="000B4297">
              <w:t>Agenda - Meeting materials</w:t>
            </w:r>
          </w:p>
          <w:p w14:paraId="0519243D" w14:textId="5AFEEB44" w:rsidR="002C530B" w:rsidRPr="000B4297" w:rsidRDefault="002C530B" w:rsidP="002A4C59">
            <w:pPr>
              <w:pStyle w:val="BodyText"/>
            </w:pPr>
            <w:r w:rsidRPr="000B4297">
              <w:t>- Process of reporting meeting outcomes/recommendations to stakeholders and RUDOTS leadership</w:t>
            </w:r>
          </w:p>
          <w:p w14:paraId="48F410B5" w14:textId="77777777" w:rsidR="00143B13" w:rsidRPr="000B4297" w:rsidRDefault="00143B13" w:rsidP="002A4C59">
            <w:pPr>
              <w:pStyle w:val="BodyText"/>
            </w:pPr>
          </w:p>
        </w:tc>
      </w:tr>
      <w:tr w:rsidR="00205147" w:rsidRPr="000B4297" w14:paraId="18CA75F2" w14:textId="77777777" w:rsidTr="005D7AD7">
        <w:trPr>
          <w:trHeight w:val="70"/>
        </w:trPr>
        <w:tc>
          <w:tcPr>
            <w:tcW w:w="809" w:type="pct"/>
          </w:tcPr>
          <w:p w14:paraId="2FE54082" w14:textId="36800346" w:rsidR="00980922" w:rsidRPr="000B4297" w:rsidRDefault="00980922" w:rsidP="002A4C59">
            <w:pPr>
              <w:pStyle w:val="BodyText"/>
            </w:pPr>
            <w:r w:rsidRPr="000B4297">
              <w:t>Project Status Reports</w:t>
            </w:r>
          </w:p>
        </w:tc>
        <w:tc>
          <w:tcPr>
            <w:tcW w:w="626" w:type="pct"/>
          </w:tcPr>
          <w:p w14:paraId="08E87D51" w14:textId="51B35F21" w:rsidR="00980922" w:rsidRPr="000B4297" w:rsidRDefault="00980922" w:rsidP="002A4C59">
            <w:pPr>
              <w:pStyle w:val="BodyText"/>
            </w:pPr>
            <w:r w:rsidRPr="000B4297">
              <w:t>Report on the status of the project including activities, progress, costs and issues.</w:t>
            </w:r>
          </w:p>
        </w:tc>
        <w:tc>
          <w:tcPr>
            <w:tcW w:w="575" w:type="pct"/>
          </w:tcPr>
          <w:p w14:paraId="5A1C47D8" w14:textId="3C7B50B3" w:rsidR="00980922" w:rsidRPr="000B4297" w:rsidRDefault="00980922" w:rsidP="002A4C59">
            <w:pPr>
              <w:pStyle w:val="BodyText"/>
            </w:pPr>
            <w:r w:rsidRPr="000B4297">
              <w:t>Email</w:t>
            </w:r>
          </w:p>
        </w:tc>
        <w:tc>
          <w:tcPr>
            <w:tcW w:w="570" w:type="pct"/>
          </w:tcPr>
          <w:p w14:paraId="09FD04E3" w14:textId="61D3B393" w:rsidR="00980922" w:rsidRPr="000B4297" w:rsidRDefault="00980922" w:rsidP="002A4C59">
            <w:pPr>
              <w:pStyle w:val="BodyText"/>
            </w:pPr>
            <w:r w:rsidRPr="000B4297">
              <w:t>Monthly</w:t>
            </w:r>
          </w:p>
        </w:tc>
        <w:tc>
          <w:tcPr>
            <w:tcW w:w="592" w:type="pct"/>
          </w:tcPr>
          <w:p w14:paraId="4AB11CA8" w14:textId="18706E22" w:rsidR="00980922" w:rsidRPr="000B4297" w:rsidRDefault="00980922" w:rsidP="002A4C59">
            <w:pPr>
              <w:pStyle w:val="BodyText"/>
            </w:pPr>
            <w:r w:rsidRPr="000B4297">
              <w:t>Project Team, RUDOTS Team</w:t>
            </w:r>
          </w:p>
        </w:tc>
        <w:tc>
          <w:tcPr>
            <w:tcW w:w="575" w:type="pct"/>
          </w:tcPr>
          <w:p w14:paraId="07A5289C" w14:textId="2C3DC6C6" w:rsidR="00980922" w:rsidRPr="000B4297" w:rsidRDefault="00980922" w:rsidP="002A4C59">
            <w:pPr>
              <w:pStyle w:val="BodyText"/>
            </w:pPr>
            <w:r w:rsidRPr="000B4297">
              <w:t>Project Manager</w:t>
            </w:r>
          </w:p>
        </w:tc>
        <w:tc>
          <w:tcPr>
            <w:tcW w:w="1252" w:type="pct"/>
          </w:tcPr>
          <w:p w14:paraId="66139866" w14:textId="3CBD9AD8" w:rsidR="00980922" w:rsidRPr="000B4297" w:rsidRDefault="00980922" w:rsidP="002A4C59">
            <w:pPr>
              <w:pStyle w:val="BodyText"/>
            </w:pPr>
            <w:r w:rsidRPr="000B4297">
              <w:t>Project Monthly</w:t>
            </w:r>
            <w:r w:rsidR="000D5EA9" w:rsidRPr="000B4297">
              <w:t xml:space="preserve"> Status Re</w:t>
            </w:r>
            <w:r w:rsidRPr="000B4297">
              <w:t>ports</w:t>
            </w:r>
          </w:p>
        </w:tc>
      </w:tr>
    </w:tbl>
    <w:p w14:paraId="7933D9F0" w14:textId="77777777" w:rsidR="00B87F2A" w:rsidRPr="00D4412B" w:rsidRDefault="00B87F2A" w:rsidP="00D4412B">
      <w:pPr>
        <w:pStyle w:val="Heading3"/>
      </w:pPr>
      <w:bookmarkStart w:id="19" w:name="OLE_LINK5"/>
      <w:bookmarkStart w:id="20" w:name="OLE_LINK6"/>
      <w:bookmarkEnd w:id="1"/>
      <w:bookmarkEnd w:id="2"/>
      <w:bookmarkEnd w:id="3"/>
      <w:bookmarkEnd w:id="16"/>
      <w:bookmarkEnd w:id="17"/>
      <w:bookmarkEnd w:id="18"/>
    </w:p>
    <w:p w14:paraId="4772A0BC" w14:textId="26A503C4" w:rsidR="00FB60A1" w:rsidRPr="00D4412B" w:rsidRDefault="00F56361" w:rsidP="00D4412B">
      <w:pPr>
        <w:pStyle w:val="Heading3"/>
      </w:pPr>
      <w:r w:rsidRPr="00D4412B">
        <w:t>Stakeholder Anal</w:t>
      </w:r>
      <w:r w:rsidR="008339C0" w:rsidRPr="00D4412B">
        <w:t>ysis Matrix</w:t>
      </w:r>
    </w:p>
    <w:tbl>
      <w:tblPr>
        <w:tblpPr w:leftFromText="180" w:rightFromText="180" w:vertAnchor="text" w:horzAnchor="page" w:tblpX="1090" w:tblpY="572"/>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7"/>
        <w:gridCol w:w="1080"/>
        <w:gridCol w:w="1080"/>
        <w:gridCol w:w="2160"/>
        <w:gridCol w:w="900"/>
        <w:gridCol w:w="810"/>
        <w:gridCol w:w="900"/>
        <w:gridCol w:w="990"/>
        <w:gridCol w:w="1460"/>
      </w:tblGrid>
      <w:tr w:rsidR="00F170AB" w:rsidRPr="00422DDD" w14:paraId="30B8F1C4" w14:textId="453A5A47" w:rsidTr="00F170AB">
        <w:trPr>
          <w:trHeight w:val="845"/>
        </w:trPr>
        <w:tc>
          <w:tcPr>
            <w:tcW w:w="1077" w:type="dxa"/>
            <w:shd w:val="clear" w:color="auto" w:fill="E0E0E0"/>
          </w:tcPr>
          <w:p w14:paraId="48932DC3" w14:textId="77777777" w:rsidR="00772F53" w:rsidRPr="00422DDD" w:rsidRDefault="00772F53" w:rsidP="002A4C59">
            <w:pPr>
              <w:pStyle w:val="BodyText"/>
            </w:pPr>
            <w:r w:rsidRPr="00422DDD">
              <w:t>Name</w:t>
            </w:r>
          </w:p>
        </w:tc>
        <w:tc>
          <w:tcPr>
            <w:tcW w:w="1080" w:type="dxa"/>
            <w:shd w:val="clear" w:color="auto" w:fill="E0E0E0"/>
          </w:tcPr>
          <w:p w14:paraId="514F733F" w14:textId="77777777" w:rsidR="00772F53" w:rsidRPr="00422DDD" w:rsidRDefault="00772F53" w:rsidP="002A4C59">
            <w:pPr>
              <w:pStyle w:val="BodyText"/>
            </w:pPr>
            <w:r w:rsidRPr="00422DDD">
              <w:t>Department</w:t>
            </w:r>
          </w:p>
        </w:tc>
        <w:tc>
          <w:tcPr>
            <w:tcW w:w="1080" w:type="dxa"/>
            <w:shd w:val="clear" w:color="auto" w:fill="E0E0E0"/>
          </w:tcPr>
          <w:p w14:paraId="700516D1" w14:textId="77777777" w:rsidR="00772F53" w:rsidRPr="00422DDD" w:rsidRDefault="00772F53" w:rsidP="002A4C59">
            <w:pPr>
              <w:pStyle w:val="BodyText"/>
            </w:pPr>
            <w:r w:rsidRPr="00422DDD">
              <w:t>Title</w:t>
            </w:r>
          </w:p>
        </w:tc>
        <w:tc>
          <w:tcPr>
            <w:tcW w:w="2160" w:type="dxa"/>
            <w:shd w:val="clear" w:color="auto" w:fill="E0E0E0"/>
          </w:tcPr>
          <w:p w14:paraId="7EE2215D" w14:textId="02ADC0BB" w:rsidR="00772F53" w:rsidRPr="00422DDD" w:rsidRDefault="00772F53" w:rsidP="002A4C59">
            <w:pPr>
              <w:pStyle w:val="BodyText"/>
            </w:pPr>
            <w:r w:rsidRPr="00422DDD">
              <w:t>Expectations</w:t>
            </w:r>
          </w:p>
        </w:tc>
        <w:tc>
          <w:tcPr>
            <w:tcW w:w="900" w:type="dxa"/>
            <w:shd w:val="clear" w:color="auto" w:fill="E0E0E0"/>
          </w:tcPr>
          <w:p w14:paraId="05C81382" w14:textId="5EC7773C" w:rsidR="00772F53" w:rsidRPr="00422DDD" w:rsidRDefault="00772F53" w:rsidP="002A4C59">
            <w:pPr>
              <w:pStyle w:val="BodyText"/>
            </w:pPr>
            <w:r w:rsidRPr="00422DDD">
              <w:t>Influence</w:t>
            </w:r>
          </w:p>
        </w:tc>
        <w:tc>
          <w:tcPr>
            <w:tcW w:w="810" w:type="dxa"/>
            <w:shd w:val="clear" w:color="auto" w:fill="E0E0E0"/>
          </w:tcPr>
          <w:p w14:paraId="0E495574" w14:textId="29727D7E" w:rsidR="00772F53" w:rsidRPr="00422DDD" w:rsidRDefault="00772F53" w:rsidP="002A4C59">
            <w:pPr>
              <w:pStyle w:val="BodyText"/>
            </w:pPr>
            <w:r w:rsidRPr="00422DDD">
              <w:t>Interest</w:t>
            </w:r>
          </w:p>
        </w:tc>
        <w:tc>
          <w:tcPr>
            <w:tcW w:w="900" w:type="dxa"/>
            <w:shd w:val="clear" w:color="auto" w:fill="E0E0E0"/>
          </w:tcPr>
          <w:p w14:paraId="1A7CF47C" w14:textId="7AE04326" w:rsidR="00772F53" w:rsidRPr="00422DDD" w:rsidRDefault="00772F53" w:rsidP="002A4C59">
            <w:pPr>
              <w:pStyle w:val="BodyText"/>
            </w:pPr>
            <w:r w:rsidRPr="00422DDD">
              <w:t>Involvement</w:t>
            </w:r>
          </w:p>
        </w:tc>
        <w:tc>
          <w:tcPr>
            <w:tcW w:w="990" w:type="dxa"/>
            <w:shd w:val="clear" w:color="auto" w:fill="E0E0E0"/>
          </w:tcPr>
          <w:p w14:paraId="2E5FEAA1" w14:textId="4108B54D" w:rsidR="00772F53" w:rsidRPr="00422DDD" w:rsidRDefault="00772F53" w:rsidP="002A4C59">
            <w:pPr>
              <w:pStyle w:val="BodyText"/>
            </w:pPr>
            <w:r w:rsidRPr="00422DDD">
              <w:t>Impact</w:t>
            </w:r>
          </w:p>
        </w:tc>
        <w:tc>
          <w:tcPr>
            <w:tcW w:w="1460" w:type="dxa"/>
            <w:shd w:val="clear" w:color="auto" w:fill="E0E0E0"/>
          </w:tcPr>
          <w:p w14:paraId="6AA634AF" w14:textId="64F148EE" w:rsidR="00772F53" w:rsidRPr="00422DDD" w:rsidRDefault="00772F53" w:rsidP="002A4C59">
            <w:pPr>
              <w:pStyle w:val="BodyText"/>
            </w:pPr>
            <w:r w:rsidRPr="00422DDD">
              <w:t>Stakeholder Category</w:t>
            </w:r>
          </w:p>
        </w:tc>
      </w:tr>
      <w:tr w:rsidR="00F170AB" w:rsidRPr="00422DDD" w14:paraId="78FBF2DE" w14:textId="77777777" w:rsidTr="00F170AB">
        <w:trPr>
          <w:trHeight w:val="72"/>
        </w:trPr>
        <w:tc>
          <w:tcPr>
            <w:tcW w:w="1077" w:type="dxa"/>
            <w:shd w:val="clear" w:color="auto" w:fill="auto"/>
          </w:tcPr>
          <w:p w14:paraId="0BA30AE5" w14:textId="74A12F13" w:rsidR="008912B7" w:rsidRPr="00422DDD" w:rsidRDefault="008912B7" w:rsidP="002A4C59">
            <w:pPr>
              <w:pStyle w:val="BodyText"/>
            </w:pPr>
            <w:r>
              <w:t>John</w:t>
            </w:r>
          </w:p>
        </w:tc>
        <w:tc>
          <w:tcPr>
            <w:tcW w:w="1080" w:type="dxa"/>
          </w:tcPr>
          <w:p w14:paraId="08E5BA61" w14:textId="6697D2A1" w:rsidR="008912B7" w:rsidRPr="00422DDD" w:rsidRDefault="008912B7" w:rsidP="002A4C59">
            <w:pPr>
              <w:pStyle w:val="BodyText"/>
            </w:pPr>
            <w:r>
              <w:t>Project Sponsor</w:t>
            </w:r>
          </w:p>
        </w:tc>
        <w:tc>
          <w:tcPr>
            <w:tcW w:w="1080" w:type="dxa"/>
            <w:shd w:val="clear" w:color="auto" w:fill="auto"/>
          </w:tcPr>
          <w:p w14:paraId="702BBDC7" w14:textId="787E9908" w:rsidR="008912B7" w:rsidRPr="00422DDD" w:rsidRDefault="008912B7" w:rsidP="002A4C59">
            <w:pPr>
              <w:pStyle w:val="BodyText"/>
            </w:pPr>
            <w:r>
              <w:t>Sponsor</w:t>
            </w:r>
          </w:p>
        </w:tc>
        <w:tc>
          <w:tcPr>
            <w:tcW w:w="2160" w:type="dxa"/>
          </w:tcPr>
          <w:p w14:paraId="591C7161" w14:textId="05611566" w:rsidR="008912B7" w:rsidRDefault="008912B7" w:rsidP="002A4C59">
            <w:pPr>
              <w:pStyle w:val="BodyText"/>
            </w:pPr>
            <w:r>
              <w:t>The project is efficient and serves the purpose, operates at the expected level with minimum breakdowns and difficulties.</w:t>
            </w:r>
          </w:p>
        </w:tc>
        <w:tc>
          <w:tcPr>
            <w:tcW w:w="900" w:type="dxa"/>
          </w:tcPr>
          <w:p w14:paraId="33367A45" w14:textId="5D312E75" w:rsidR="008912B7" w:rsidRDefault="008912B7" w:rsidP="002A4C59">
            <w:pPr>
              <w:pStyle w:val="BodyText"/>
            </w:pPr>
            <w:r>
              <w:t>High</w:t>
            </w:r>
          </w:p>
        </w:tc>
        <w:tc>
          <w:tcPr>
            <w:tcW w:w="810" w:type="dxa"/>
            <w:shd w:val="clear" w:color="auto" w:fill="auto"/>
          </w:tcPr>
          <w:p w14:paraId="4BFD6F59" w14:textId="42D02468" w:rsidR="008912B7" w:rsidRDefault="008912B7" w:rsidP="002A4C59">
            <w:pPr>
              <w:pStyle w:val="BodyText"/>
            </w:pPr>
            <w:r>
              <w:t>High</w:t>
            </w:r>
          </w:p>
        </w:tc>
        <w:tc>
          <w:tcPr>
            <w:tcW w:w="900" w:type="dxa"/>
          </w:tcPr>
          <w:p w14:paraId="54A591B5" w14:textId="461184D2" w:rsidR="008912B7" w:rsidRDefault="008912B7" w:rsidP="002A4C59">
            <w:pPr>
              <w:pStyle w:val="BodyText"/>
            </w:pPr>
            <w:r>
              <w:t>High</w:t>
            </w:r>
          </w:p>
        </w:tc>
        <w:tc>
          <w:tcPr>
            <w:tcW w:w="990" w:type="dxa"/>
            <w:shd w:val="clear" w:color="auto" w:fill="auto"/>
          </w:tcPr>
          <w:p w14:paraId="6ED3A791" w14:textId="29213A5E" w:rsidR="008912B7" w:rsidRDefault="008912B7" w:rsidP="002A4C59">
            <w:pPr>
              <w:pStyle w:val="BodyText"/>
            </w:pPr>
            <w:r>
              <w:t>High</w:t>
            </w:r>
          </w:p>
        </w:tc>
        <w:tc>
          <w:tcPr>
            <w:tcW w:w="1460" w:type="dxa"/>
          </w:tcPr>
          <w:p w14:paraId="48D04536" w14:textId="7AC8E5F6" w:rsidR="008912B7" w:rsidRDefault="008912B7" w:rsidP="002A4C59">
            <w:pPr>
              <w:pStyle w:val="BodyText"/>
            </w:pPr>
            <w:r>
              <w:t>Important Player- Keep Informed Daily</w:t>
            </w:r>
          </w:p>
        </w:tc>
      </w:tr>
      <w:tr w:rsidR="00F170AB" w:rsidRPr="00422DDD" w14:paraId="781E16AB" w14:textId="05401BD5" w:rsidTr="00F170AB">
        <w:trPr>
          <w:trHeight w:val="72"/>
        </w:trPr>
        <w:tc>
          <w:tcPr>
            <w:tcW w:w="1077" w:type="dxa"/>
            <w:shd w:val="clear" w:color="auto" w:fill="auto"/>
          </w:tcPr>
          <w:p w14:paraId="421FA66C" w14:textId="77777777" w:rsidR="008912B7" w:rsidRPr="00422DDD" w:rsidRDefault="008912B7" w:rsidP="002A4C59">
            <w:pPr>
              <w:pStyle w:val="BodyText"/>
            </w:pPr>
            <w:r w:rsidRPr="00422DDD">
              <w:t xml:space="preserve">Naveen </w:t>
            </w:r>
            <w:proofErr w:type="spellStart"/>
            <w:r w:rsidRPr="00422DDD">
              <w:t>Dayakar</w:t>
            </w:r>
            <w:proofErr w:type="spellEnd"/>
          </w:p>
        </w:tc>
        <w:tc>
          <w:tcPr>
            <w:tcW w:w="1080" w:type="dxa"/>
          </w:tcPr>
          <w:p w14:paraId="53405C3E" w14:textId="77777777" w:rsidR="008912B7" w:rsidRPr="00422DDD" w:rsidRDefault="008912B7" w:rsidP="002A4C59">
            <w:pPr>
              <w:pStyle w:val="BodyText"/>
            </w:pPr>
            <w:r w:rsidRPr="00422DDD">
              <w:t>PMO</w:t>
            </w:r>
          </w:p>
        </w:tc>
        <w:tc>
          <w:tcPr>
            <w:tcW w:w="1080" w:type="dxa"/>
            <w:shd w:val="clear" w:color="auto" w:fill="auto"/>
          </w:tcPr>
          <w:p w14:paraId="671F9CA6" w14:textId="77777777" w:rsidR="008912B7" w:rsidRPr="00422DDD" w:rsidRDefault="008912B7" w:rsidP="002A4C59">
            <w:pPr>
              <w:pStyle w:val="BodyText"/>
            </w:pPr>
            <w:r w:rsidRPr="00422DDD">
              <w:t>PMO Director</w:t>
            </w:r>
          </w:p>
        </w:tc>
        <w:tc>
          <w:tcPr>
            <w:tcW w:w="2160" w:type="dxa"/>
          </w:tcPr>
          <w:p w14:paraId="2510AFA4" w14:textId="578E5E44" w:rsidR="008912B7" w:rsidRPr="00422DDD" w:rsidRDefault="008912B7" w:rsidP="002A4C59">
            <w:pPr>
              <w:pStyle w:val="BodyText"/>
            </w:pPr>
            <w:r>
              <w:t xml:space="preserve">Ensure that the project meets the </w:t>
            </w:r>
            <w:proofErr w:type="gramStart"/>
            <w:r>
              <w:t>stakeholders</w:t>
            </w:r>
            <w:proofErr w:type="gramEnd"/>
            <w:r>
              <w:t xml:space="preserve"> expectations, communicate with stakeholders.</w:t>
            </w:r>
          </w:p>
        </w:tc>
        <w:tc>
          <w:tcPr>
            <w:tcW w:w="900" w:type="dxa"/>
          </w:tcPr>
          <w:p w14:paraId="2B401B40" w14:textId="2305FC68" w:rsidR="008912B7" w:rsidRPr="00422DDD" w:rsidRDefault="008912B7" w:rsidP="002A4C59">
            <w:pPr>
              <w:pStyle w:val="BodyText"/>
            </w:pPr>
            <w:r>
              <w:t>High</w:t>
            </w:r>
          </w:p>
        </w:tc>
        <w:tc>
          <w:tcPr>
            <w:tcW w:w="810" w:type="dxa"/>
            <w:shd w:val="clear" w:color="auto" w:fill="auto"/>
          </w:tcPr>
          <w:p w14:paraId="42C97C3F" w14:textId="37B0F75A" w:rsidR="008912B7" w:rsidRPr="00422DDD" w:rsidRDefault="008912B7" w:rsidP="002A4C59">
            <w:pPr>
              <w:pStyle w:val="BodyText"/>
            </w:pPr>
            <w:r>
              <w:t>High</w:t>
            </w:r>
          </w:p>
        </w:tc>
        <w:tc>
          <w:tcPr>
            <w:tcW w:w="900" w:type="dxa"/>
          </w:tcPr>
          <w:p w14:paraId="3256A363" w14:textId="1B0DFBCF" w:rsidR="008912B7" w:rsidRPr="00422DDD" w:rsidRDefault="008912B7" w:rsidP="002A4C59">
            <w:pPr>
              <w:pStyle w:val="BodyText"/>
            </w:pPr>
            <w:r>
              <w:t>High</w:t>
            </w:r>
          </w:p>
        </w:tc>
        <w:tc>
          <w:tcPr>
            <w:tcW w:w="990" w:type="dxa"/>
            <w:shd w:val="clear" w:color="auto" w:fill="auto"/>
          </w:tcPr>
          <w:p w14:paraId="46B064F6" w14:textId="4D458226" w:rsidR="008912B7" w:rsidRPr="00422DDD" w:rsidRDefault="008912B7" w:rsidP="002A4C59">
            <w:pPr>
              <w:pStyle w:val="BodyText"/>
            </w:pPr>
            <w:r>
              <w:t>High</w:t>
            </w:r>
          </w:p>
        </w:tc>
        <w:tc>
          <w:tcPr>
            <w:tcW w:w="1460" w:type="dxa"/>
          </w:tcPr>
          <w:p w14:paraId="07787055" w14:textId="36C5741B" w:rsidR="008912B7" w:rsidRPr="00422DDD" w:rsidRDefault="008912B7" w:rsidP="002A4C59">
            <w:pPr>
              <w:pStyle w:val="BodyText"/>
            </w:pPr>
            <w:r>
              <w:t>Important Player- Keep Informed Daily</w:t>
            </w:r>
          </w:p>
        </w:tc>
      </w:tr>
      <w:tr w:rsidR="00F170AB" w:rsidRPr="00422DDD" w14:paraId="36210FF8" w14:textId="327A17F7" w:rsidTr="00F170AB">
        <w:trPr>
          <w:trHeight w:val="72"/>
        </w:trPr>
        <w:tc>
          <w:tcPr>
            <w:tcW w:w="1077" w:type="dxa"/>
            <w:shd w:val="clear" w:color="auto" w:fill="auto"/>
          </w:tcPr>
          <w:p w14:paraId="35588E24" w14:textId="77777777" w:rsidR="008912B7" w:rsidRPr="00422DDD" w:rsidRDefault="008912B7" w:rsidP="002A4C59">
            <w:pPr>
              <w:pStyle w:val="BodyText"/>
            </w:pPr>
            <w:proofErr w:type="spellStart"/>
            <w:r w:rsidRPr="00422DDD">
              <w:t>Khavya</w:t>
            </w:r>
            <w:proofErr w:type="spellEnd"/>
            <w:r w:rsidRPr="00422DDD">
              <w:t xml:space="preserve"> Ramachandran</w:t>
            </w:r>
          </w:p>
        </w:tc>
        <w:tc>
          <w:tcPr>
            <w:tcW w:w="1080" w:type="dxa"/>
          </w:tcPr>
          <w:p w14:paraId="2151C3D6" w14:textId="77777777" w:rsidR="008912B7" w:rsidRPr="00422DDD" w:rsidRDefault="008912B7" w:rsidP="002A4C59">
            <w:pPr>
              <w:pStyle w:val="BodyText"/>
            </w:pPr>
            <w:r w:rsidRPr="00422DDD">
              <w:t>PMO</w:t>
            </w:r>
          </w:p>
        </w:tc>
        <w:tc>
          <w:tcPr>
            <w:tcW w:w="1080" w:type="dxa"/>
            <w:shd w:val="clear" w:color="auto" w:fill="auto"/>
          </w:tcPr>
          <w:p w14:paraId="58D2AA87" w14:textId="77777777" w:rsidR="008912B7" w:rsidRPr="00422DDD" w:rsidRDefault="008912B7" w:rsidP="002A4C59">
            <w:pPr>
              <w:pStyle w:val="BodyText"/>
            </w:pPr>
            <w:r w:rsidRPr="00422DDD">
              <w:t>Senior Project Manager</w:t>
            </w:r>
          </w:p>
        </w:tc>
        <w:tc>
          <w:tcPr>
            <w:tcW w:w="2160" w:type="dxa"/>
          </w:tcPr>
          <w:p w14:paraId="7F5E5B00" w14:textId="56D13C08" w:rsidR="008912B7" w:rsidRPr="00422DDD" w:rsidRDefault="008912B7" w:rsidP="002A4C59">
            <w:pPr>
              <w:pStyle w:val="BodyText"/>
            </w:pPr>
            <w:r>
              <w:t>Ensure that the project is in line with the scope, schedule and budget set by the sponsor.</w:t>
            </w:r>
          </w:p>
        </w:tc>
        <w:tc>
          <w:tcPr>
            <w:tcW w:w="900" w:type="dxa"/>
          </w:tcPr>
          <w:p w14:paraId="3564027A" w14:textId="33F8D347" w:rsidR="008912B7" w:rsidRPr="00422DDD" w:rsidRDefault="008912B7" w:rsidP="002A4C59">
            <w:pPr>
              <w:pStyle w:val="BodyText"/>
            </w:pPr>
            <w:r>
              <w:t>High</w:t>
            </w:r>
          </w:p>
        </w:tc>
        <w:tc>
          <w:tcPr>
            <w:tcW w:w="810" w:type="dxa"/>
            <w:shd w:val="clear" w:color="auto" w:fill="auto"/>
          </w:tcPr>
          <w:p w14:paraId="24E4E951" w14:textId="5BA88BD2" w:rsidR="008912B7" w:rsidRPr="00422DDD" w:rsidRDefault="008912B7" w:rsidP="002A4C59">
            <w:pPr>
              <w:pStyle w:val="BodyText"/>
            </w:pPr>
            <w:r>
              <w:t>High</w:t>
            </w:r>
          </w:p>
        </w:tc>
        <w:tc>
          <w:tcPr>
            <w:tcW w:w="900" w:type="dxa"/>
          </w:tcPr>
          <w:p w14:paraId="28B10899" w14:textId="2934B1B2" w:rsidR="008912B7" w:rsidRPr="00422DDD" w:rsidRDefault="008912B7" w:rsidP="002A4C59">
            <w:pPr>
              <w:pStyle w:val="BodyText"/>
            </w:pPr>
            <w:r>
              <w:t>High</w:t>
            </w:r>
          </w:p>
        </w:tc>
        <w:tc>
          <w:tcPr>
            <w:tcW w:w="990" w:type="dxa"/>
            <w:shd w:val="clear" w:color="auto" w:fill="auto"/>
          </w:tcPr>
          <w:p w14:paraId="746DDF6B" w14:textId="2591575E" w:rsidR="008912B7" w:rsidRPr="00422DDD" w:rsidRDefault="008912B7" w:rsidP="002A4C59">
            <w:pPr>
              <w:pStyle w:val="BodyText"/>
            </w:pPr>
            <w:r>
              <w:t>High</w:t>
            </w:r>
          </w:p>
        </w:tc>
        <w:tc>
          <w:tcPr>
            <w:tcW w:w="1460" w:type="dxa"/>
          </w:tcPr>
          <w:p w14:paraId="10F62338" w14:textId="53D16A78" w:rsidR="008912B7" w:rsidRPr="00422DDD" w:rsidRDefault="008912B7" w:rsidP="002A4C59">
            <w:pPr>
              <w:pStyle w:val="BodyText"/>
            </w:pPr>
            <w:r>
              <w:t>Important Player- Keep Informed Daily</w:t>
            </w:r>
          </w:p>
        </w:tc>
      </w:tr>
      <w:tr w:rsidR="00F170AB" w:rsidRPr="00422DDD" w14:paraId="0A94E48F" w14:textId="4DB1CF91" w:rsidTr="00F170AB">
        <w:trPr>
          <w:trHeight w:val="483"/>
        </w:trPr>
        <w:tc>
          <w:tcPr>
            <w:tcW w:w="1077" w:type="dxa"/>
            <w:shd w:val="clear" w:color="auto" w:fill="auto"/>
          </w:tcPr>
          <w:p w14:paraId="2D6E7FED" w14:textId="77777777" w:rsidR="008912B7" w:rsidRPr="00422DDD" w:rsidRDefault="008912B7" w:rsidP="002A4C59">
            <w:pPr>
              <w:pStyle w:val="BodyText"/>
            </w:pPr>
            <w:proofErr w:type="spellStart"/>
            <w:r w:rsidRPr="00422DDD">
              <w:t>Xiuwen</w:t>
            </w:r>
            <w:proofErr w:type="spellEnd"/>
            <w:r w:rsidRPr="00422DDD">
              <w:t xml:space="preserve"> Lin</w:t>
            </w:r>
          </w:p>
        </w:tc>
        <w:tc>
          <w:tcPr>
            <w:tcW w:w="1080" w:type="dxa"/>
          </w:tcPr>
          <w:p w14:paraId="032E70FB" w14:textId="77777777" w:rsidR="008912B7" w:rsidRPr="00422DDD" w:rsidRDefault="008912B7" w:rsidP="002A4C59">
            <w:pPr>
              <w:pStyle w:val="BodyText"/>
            </w:pPr>
            <w:r w:rsidRPr="00422DDD">
              <w:t>PMO</w:t>
            </w:r>
          </w:p>
        </w:tc>
        <w:tc>
          <w:tcPr>
            <w:tcW w:w="1080" w:type="dxa"/>
            <w:shd w:val="clear" w:color="auto" w:fill="auto"/>
          </w:tcPr>
          <w:p w14:paraId="27B10468" w14:textId="77777777" w:rsidR="008912B7" w:rsidRPr="00422DDD" w:rsidRDefault="008912B7" w:rsidP="002A4C59">
            <w:pPr>
              <w:pStyle w:val="BodyText"/>
            </w:pPr>
            <w:r w:rsidRPr="00422DDD">
              <w:t>Senior Project Lead</w:t>
            </w:r>
          </w:p>
        </w:tc>
        <w:tc>
          <w:tcPr>
            <w:tcW w:w="2160" w:type="dxa"/>
          </w:tcPr>
          <w:p w14:paraId="6BCA32F1" w14:textId="60B5C312" w:rsidR="008912B7" w:rsidRPr="00422DDD" w:rsidRDefault="008912B7" w:rsidP="002A4C59">
            <w:pPr>
              <w:pStyle w:val="BodyText"/>
            </w:pPr>
            <w:r>
              <w:t>Report any major issues and develop reports on the progress of the project.</w:t>
            </w:r>
          </w:p>
        </w:tc>
        <w:tc>
          <w:tcPr>
            <w:tcW w:w="900" w:type="dxa"/>
          </w:tcPr>
          <w:p w14:paraId="51B3367B" w14:textId="37444939" w:rsidR="008912B7" w:rsidRPr="00422DDD" w:rsidRDefault="008912B7" w:rsidP="002A4C59">
            <w:pPr>
              <w:pStyle w:val="BodyText"/>
            </w:pPr>
            <w:r>
              <w:t>Low</w:t>
            </w:r>
          </w:p>
        </w:tc>
        <w:tc>
          <w:tcPr>
            <w:tcW w:w="810" w:type="dxa"/>
            <w:shd w:val="clear" w:color="auto" w:fill="auto"/>
          </w:tcPr>
          <w:p w14:paraId="4D02DE9A" w14:textId="37733187" w:rsidR="008912B7" w:rsidRPr="00422DDD" w:rsidRDefault="008912B7" w:rsidP="002A4C59">
            <w:pPr>
              <w:pStyle w:val="BodyText"/>
            </w:pPr>
            <w:r>
              <w:t>High</w:t>
            </w:r>
          </w:p>
        </w:tc>
        <w:tc>
          <w:tcPr>
            <w:tcW w:w="900" w:type="dxa"/>
          </w:tcPr>
          <w:p w14:paraId="60EA3DCE" w14:textId="593FEB06" w:rsidR="008912B7" w:rsidRPr="00422DDD" w:rsidRDefault="008912B7" w:rsidP="002A4C59">
            <w:pPr>
              <w:pStyle w:val="BodyText"/>
            </w:pPr>
            <w:r>
              <w:t>High</w:t>
            </w:r>
          </w:p>
        </w:tc>
        <w:tc>
          <w:tcPr>
            <w:tcW w:w="990" w:type="dxa"/>
            <w:shd w:val="clear" w:color="auto" w:fill="auto"/>
          </w:tcPr>
          <w:p w14:paraId="04CB6957" w14:textId="11ED37FC" w:rsidR="008912B7" w:rsidRPr="00422DDD" w:rsidRDefault="008912B7" w:rsidP="002A4C59">
            <w:pPr>
              <w:pStyle w:val="BodyText"/>
            </w:pPr>
            <w:r>
              <w:t>High</w:t>
            </w:r>
          </w:p>
        </w:tc>
        <w:tc>
          <w:tcPr>
            <w:tcW w:w="1460" w:type="dxa"/>
          </w:tcPr>
          <w:p w14:paraId="3974DEAB" w14:textId="5CC6BCCB" w:rsidR="008912B7" w:rsidRPr="00422DDD" w:rsidRDefault="008912B7" w:rsidP="002A4C59">
            <w:pPr>
              <w:pStyle w:val="BodyText"/>
            </w:pPr>
            <w:r w:rsidRPr="004335E9">
              <w:t>Key Player – keep informed</w:t>
            </w:r>
          </w:p>
        </w:tc>
      </w:tr>
      <w:tr w:rsidR="00F170AB" w:rsidRPr="00422DDD" w14:paraId="17B697CA" w14:textId="538F1CAA" w:rsidTr="00F170AB">
        <w:trPr>
          <w:trHeight w:val="72"/>
        </w:trPr>
        <w:tc>
          <w:tcPr>
            <w:tcW w:w="1077" w:type="dxa"/>
            <w:shd w:val="clear" w:color="auto" w:fill="auto"/>
          </w:tcPr>
          <w:p w14:paraId="0D110408" w14:textId="77777777" w:rsidR="008912B7" w:rsidRPr="00422DDD" w:rsidRDefault="008912B7" w:rsidP="002A4C59">
            <w:pPr>
              <w:pStyle w:val="BodyText"/>
            </w:pPr>
            <w:r w:rsidRPr="00422DDD">
              <w:t>Jim</w:t>
            </w:r>
          </w:p>
        </w:tc>
        <w:tc>
          <w:tcPr>
            <w:tcW w:w="1080" w:type="dxa"/>
          </w:tcPr>
          <w:p w14:paraId="60D45311" w14:textId="77777777" w:rsidR="008912B7" w:rsidRPr="00422DDD" w:rsidRDefault="008912B7" w:rsidP="002A4C59">
            <w:pPr>
              <w:pStyle w:val="BodyText"/>
            </w:pPr>
            <w:r w:rsidRPr="00422DDD">
              <w:t>Operations</w:t>
            </w:r>
          </w:p>
        </w:tc>
        <w:tc>
          <w:tcPr>
            <w:tcW w:w="1080" w:type="dxa"/>
            <w:shd w:val="clear" w:color="auto" w:fill="auto"/>
          </w:tcPr>
          <w:p w14:paraId="4C8393E6" w14:textId="77777777" w:rsidR="008912B7" w:rsidRPr="00422DDD" w:rsidRDefault="008912B7" w:rsidP="002A4C59">
            <w:pPr>
              <w:pStyle w:val="BodyText"/>
            </w:pPr>
            <w:r w:rsidRPr="00422DDD">
              <w:t>Management</w:t>
            </w:r>
          </w:p>
          <w:p w14:paraId="6ECDBC36" w14:textId="77777777" w:rsidR="008912B7" w:rsidRPr="00422DDD" w:rsidRDefault="008912B7" w:rsidP="002A4C59">
            <w:pPr>
              <w:pStyle w:val="BodyText"/>
            </w:pPr>
            <w:r w:rsidRPr="00422DDD">
              <w:t>Lead</w:t>
            </w:r>
          </w:p>
        </w:tc>
        <w:tc>
          <w:tcPr>
            <w:tcW w:w="2160" w:type="dxa"/>
          </w:tcPr>
          <w:p w14:paraId="7D312679" w14:textId="60842C30" w:rsidR="008912B7" w:rsidRPr="00422DDD" w:rsidRDefault="008912B7" w:rsidP="002A4C59">
            <w:pPr>
              <w:pStyle w:val="BodyText"/>
            </w:pPr>
            <w:r w:rsidRPr="006A03B0">
              <w:t xml:space="preserve">Responsible for coordinating the </w:t>
            </w:r>
            <w:r>
              <w:t>different teams of the project and to ensure that the project continues to operate just like that initiation period.</w:t>
            </w:r>
          </w:p>
        </w:tc>
        <w:tc>
          <w:tcPr>
            <w:tcW w:w="900" w:type="dxa"/>
          </w:tcPr>
          <w:p w14:paraId="5BCF512C" w14:textId="58646298" w:rsidR="008912B7" w:rsidRPr="00422DDD" w:rsidRDefault="008912B7" w:rsidP="002A4C59">
            <w:pPr>
              <w:pStyle w:val="BodyText"/>
            </w:pPr>
            <w:r>
              <w:t>Medium</w:t>
            </w:r>
          </w:p>
        </w:tc>
        <w:tc>
          <w:tcPr>
            <w:tcW w:w="810" w:type="dxa"/>
            <w:shd w:val="clear" w:color="auto" w:fill="auto"/>
          </w:tcPr>
          <w:p w14:paraId="65BA65C4" w14:textId="6128AA98" w:rsidR="008912B7" w:rsidRPr="00422DDD" w:rsidRDefault="008912B7" w:rsidP="002A4C59">
            <w:pPr>
              <w:pStyle w:val="BodyText"/>
            </w:pPr>
            <w:r>
              <w:t>High</w:t>
            </w:r>
          </w:p>
        </w:tc>
        <w:tc>
          <w:tcPr>
            <w:tcW w:w="900" w:type="dxa"/>
          </w:tcPr>
          <w:p w14:paraId="05DA8704" w14:textId="694CBA78" w:rsidR="008912B7" w:rsidRPr="00422DDD" w:rsidRDefault="008912B7" w:rsidP="002A4C59">
            <w:pPr>
              <w:pStyle w:val="BodyText"/>
            </w:pPr>
            <w:r>
              <w:t>Low</w:t>
            </w:r>
          </w:p>
        </w:tc>
        <w:tc>
          <w:tcPr>
            <w:tcW w:w="990" w:type="dxa"/>
            <w:shd w:val="clear" w:color="auto" w:fill="auto"/>
          </w:tcPr>
          <w:p w14:paraId="3ADEFDAD" w14:textId="5E08B002" w:rsidR="008912B7" w:rsidRPr="00422DDD" w:rsidRDefault="008912B7" w:rsidP="002A4C59">
            <w:pPr>
              <w:pStyle w:val="BodyText"/>
            </w:pPr>
            <w:r>
              <w:t>High</w:t>
            </w:r>
          </w:p>
        </w:tc>
        <w:tc>
          <w:tcPr>
            <w:tcW w:w="1460" w:type="dxa"/>
          </w:tcPr>
          <w:p w14:paraId="344B77BB" w14:textId="754E9736" w:rsidR="008912B7" w:rsidRPr="00422DDD" w:rsidRDefault="008912B7" w:rsidP="002A4C59">
            <w:pPr>
              <w:pStyle w:val="BodyText"/>
            </w:pPr>
            <w:r>
              <w:t>Keep Informed</w:t>
            </w:r>
          </w:p>
        </w:tc>
      </w:tr>
      <w:tr w:rsidR="00F170AB" w:rsidRPr="00422DDD" w14:paraId="1D2E2678" w14:textId="4E3D0FD5" w:rsidTr="00F170AB">
        <w:trPr>
          <w:trHeight w:val="72"/>
        </w:trPr>
        <w:tc>
          <w:tcPr>
            <w:tcW w:w="1077" w:type="dxa"/>
            <w:shd w:val="clear" w:color="auto" w:fill="auto"/>
          </w:tcPr>
          <w:p w14:paraId="52E9CDDD" w14:textId="77777777" w:rsidR="008912B7" w:rsidRPr="00422DDD" w:rsidRDefault="008912B7" w:rsidP="002A4C59">
            <w:pPr>
              <w:pStyle w:val="BodyText"/>
            </w:pPr>
            <w:r w:rsidRPr="00422DDD">
              <w:t>Thomas</w:t>
            </w:r>
          </w:p>
        </w:tc>
        <w:tc>
          <w:tcPr>
            <w:tcW w:w="1080" w:type="dxa"/>
          </w:tcPr>
          <w:p w14:paraId="6E8B7AF0" w14:textId="3E3B38BF" w:rsidR="008912B7" w:rsidRPr="00422DDD" w:rsidRDefault="008912B7" w:rsidP="002A4C59">
            <w:pPr>
              <w:pStyle w:val="BodyText"/>
            </w:pPr>
            <w:r w:rsidRPr="00422DDD">
              <w:t>Finance</w:t>
            </w:r>
          </w:p>
        </w:tc>
        <w:tc>
          <w:tcPr>
            <w:tcW w:w="1080" w:type="dxa"/>
            <w:shd w:val="clear" w:color="auto" w:fill="auto"/>
          </w:tcPr>
          <w:p w14:paraId="77F8395A" w14:textId="481E9290" w:rsidR="008912B7" w:rsidRPr="00422DDD" w:rsidRDefault="008912B7" w:rsidP="002A4C59">
            <w:pPr>
              <w:pStyle w:val="BodyText"/>
            </w:pPr>
            <w:r>
              <w:t>Finance</w:t>
            </w:r>
            <w:r w:rsidRPr="00422DDD">
              <w:t xml:space="preserve"> Manager</w:t>
            </w:r>
          </w:p>
        </w:tc>
        <w:tc>
          <w:tcPr>
            <w:tcW w:w="2160" w:type="dxa"/>
          </w:tcPr>
          <w:p w14:paraId="04DC3228" w14:textId="72FC1AA1" w:rsidR="008912B7" w:rsidRPr="00422DDD" w:rsidRDefault="008912B7" w:rsidP="002A4C59">
            <w:pPr>
              <w:pStyle w:val="BodyText"/>
            </w:pPr>
            <w:r>
              <w:t>Communicate with the Project Sponsor about the progress, also any changes that influence the financial budget.</w:t>
            </w:r>
          </w:p>
        </w:tc>
        <w:tc>
          <w:tcPr>
            <w:tcW w:w="900" w:type="dxa"/>
          </w:tcPr>
          <w:p w14:paraId="6C02A35E" w14:textId="458C78CF" w:rsidR="008912B7" w:rsidRPr="00422DDD" w:rsidRDefault="008912B7" w:rsidP="002A4C59">
            <w:pPr>
              <w:pStyle w:val="BodyText"/>
            </w:pPr>
            <w:r>
              <w:t>High</w:t>
            </w:r>
          </w:p>
        </w:tc>
        <w:tc>
          <w:tcPr>
            <w:tcW w:w="810" w:type="dxa"/>
            <w:shd w:val="clear" w:color="auto" w:fill="auto"/>
          </w:tcPr>
          <w:p w14:paraId="08BD2EC1" w14:textId="390379F6" w:rsidR="008912B7" w:rsidRPr="00422DDD" w:rsidRDefault="008912B7" w:rsidP="002A4C59">
            <w:pPr>
              <w:pStyle w:val="BodyText"/>
            </w:pPr>
            <w:r>
              <w:t>Medium</w:t>
            </w:r>
          </w:p>
        </w:tc>
        <w:tc>
          <w:tcPr>
            <w:tcW w:w="900" w:type="dxa"/>
          </w:tcPr>
          <w:p w14:paraId="11B3FE4E" w14:textId="556AA743" w:rsidR="008912B7" w:rsidRPr="00422DDD" w:rsidRDefault="008912B7" w:rsidP="002A4C59">
            <w:pPr>
              <w:pStyle w:val="BodyText"/>
            </w:pPr>
            <w:r>
              <w:t>Low</w:t>
            </w:r>
          </w:p>
        </w:tc>
        <w:tc>
          <w:tcPr>
            <w:tcW w:w="990" w:type="dxa"/>
            <w:shd w:val="clear" w:color="auto" w:fill="auto"/>
          </w:tcPr>
          <w:p w14:paraId="014708ED" w14:textId="0C837824" w:rsidR="008912B7" w:rsidRPr="00422DDD" w:rsidRDefault="008912B7" w:rsidP="002A4C59">
            <w:pPr>
              <w:pStyle w:val="BodyText"/>
            </w:pPr>
            <w:r>
              <w:t>High</w:t>
            </w:r>
          </w:p>
        </w:tc>
        <w:tc>
          <w:tcPr>
            <w:tcW w:w="1460" w:type="dxa"/>
          </w:tcPr>
          <w:p w14:paraId="1795427C" w14:textId="7BB4F51D" w:rsidR="008912B7" w:rsidRPr="00422DDD" w:rsidRDefault="008912B7" w:rsidP="002A4C59">
            <w:pPr>
              <w:pStyle w:val="BodyText"/>
            </w:pPr>
            <w:r>
              <w:t>Keep Informed</w:t>
            </w:r>
          </w:p>
        </w:tc>
      </w:tr>
      <w:tr w:rsidR="00F170AB" w:rsidRPr="00422DDD" w14:paraId="70443C6D" w14:textId="54245C4C" w:rsidTr="00F170AB">
        <w:trPr>
          <w:trHeight w:val="72"/>
        </w:trPr>
        <w:tc>
          <w:tcPr>
            <w:tcW w:w="1077" w:type="dxa"/>
            <w:shd w:val="clear" w:color="auto" w:fill="auto"/>
          </w:tcPr>
          <w:p w14:paraId="0E86902E" w14:textId="77777777" w:rsidR="008912B7" w:rsidRPr="00422DDD" w:rsidRDefault="008912B7" w:rsidP="002A4C59">
            <w:pPr>
              <w:pStyle w:val="BodyText"/>
            </w:pPr>
            <w:r w:rsidRPr="00422DDD">
              <w:t xml:space="preserve">Tom </w:t>
            </w:r>
          </w:p>
        </w:tc>
        <w:tc>
          <w:tcPr>
            <w:tcW w:w="1080" w:type="dxa"/>
          </w:tcPr>
          <w:p w14:paraId="5B55F7BC" w14:textId="00FCC34B" w:rsidR="008912B7" w:rsidRPr="00422DDD" w:rsidRDefault="008912B7" w:rsidP="002A4C59">
            <w:pPr>
              <w:pStyle w:val="BodyText"/>
            </w:pPr>
            <w:r w:rsidRPr="00422DDD">
              <w:t>Finance</w:t>
            </w:r>
          </w:p>
        </w:tc>
        <w:tc>
          <w:tcPr>
            <w:tcW w:w="1080" w:type="dxa"/>
            <w:shd w:val="clear" w:color="auto" w:fill="auto"/>
          </w:tcPr>
          <w:p w14:paraId="0C0DC047" w14:textId="33F5335B" w:rsidR="008912B7" w:rsidRPr="00422DDD" w:rsidRDefault="008912B7" w:rsidP="002A4C59">
            <w:pPr>
              <w:pStyle w:val="BodyText"/>
            </w:pPr>
            <w:r>
              <w:t xml:space="preserve">Finance </w:t>
            </w:r>
            <w:r w:rsidRPr="00422DDD">
              <w:t>Manager</w:t>
            </w:r>
          </w:p>
        </w:tc>
        <w:tc>
          <w:tcPr>
            <w:tcW w:w="2160" w:type="dxa"/>
          </w:tcPr>
          <w:p w14:paraId="68A0986C" w14:textId="20A2A309" w:rsidR="008912B7" w:rsidRPr="00422DDD" w:rsidRDefault="008912B7" w:rsidP="002A4C59">
            <w:pPr>
              <w:pStyle w:val="BodyText"/>
            </w:pPr>
            <w:r>
              <w:t>Communicate with the Project Sponsor about the progress, also any changes that influence the financial budget.</w:t>
            </w:r>
          </w:p>
        </w:tc>
        <w:tc>
          <w:tcPr>
            <w:tcW w:w="900" w:type="dxa"/>
          </w:tcPr>
          <w:p w14:paraId="54AFDDAF" w14:textId="18B33AA7" w:rsidR="008912B7" w:rsidRPr="00422DDD" w:rsidRDefault="008912B7" w:rsidP="002A4C59">
            <w:pPr>
              <w:pStyle w:val="BodyText"/>
            </w:pPr>
            <w:r>
              <w:t>High</w:t>
            </w:r>
          </w:p>
        </w:tc>
        <w:tc>
          <w:tcPr>
            <w:tcW w:w="810" w:type="dxa"/>
            <w:shd w:val="clear" w:color="auto" w:fill="auto"/>
          </w:tcPr>
          <w:p w14:paraId="06961ED7" w14:textId="10FE35CF" w:rsidR="008912B7" w:rsidRPr="00422DDD" w:rsidRDefault="008912B7" w:rsidP="002A4C59">
            <w:pPr>
              <w:pStyle w:val="BodyText"/>
            </w:pPr>
            <w:r>
              <w:t>Medium</w:t>
            </w:r>
          </w:p>
        </w:tc>
        <w:tc>
          <w:tcPr>
            <w:tcW w:w="900" w:type="dxa"/>
          </w:tcPr>
          <w:p w14:paraId="5EA90A2E" w14:textId="03631314" w:rsidR="008912B7" w:rsidRPr="00422DDD" w:rsidRDefault="008912B7" w:rsidP="002A4C59">
            <w:pPr>
              <w:pStyle w:val="BodyText"/>
            </w:pPr>
            <w:r>
              <w:t>Low</w:t>
            </w:r>
          </w:p>
        </w:tc>
        <w:tc>
          <w:tcPr>
            <w:tcW w:w="990" w:type="dxa"/>
            <w:shd w:val="clear" w:color="auto" w:fill="auto"/>
          </w:tcPr>
          <w:p w14:paraId="081D8A03" w14:textId="413087A4" w:rsidR="008912B7" w:rsidRPr="00422DDD" w:rsidRDefault="008912B7" w:rsidP="002A4C59">
            <w:pPr>
              <w:pStyle w:val="BodyText"/>
            </w:pPr>
            <w:r>
              <w:t>High</w:t>
            </w:r>
          </w:p>
        </w:tc>
        <w:tc>
          <w:tcPr>
            <w:tcW w:w="1460" w:type="dxa"/>
          </w:tcPr>
          <w:p w14:paraId="11F5B3DE" w14:textId="7DD078B7" w:rsidR="008912B7" w:rsidRPr="00422DDD" w:rsidRDefault="008912B7" w:rsidP="002A4C59">
            <w:pPr>
              <w:pStyle w:val="BodyText"/>
            </w:pPr>
            <w:r>
              <w:t>Keep Informed</w:t>
            </w:r>
          </w:p>
        </w:tc>
      </w:tr>
      <w:tr w:rsidR="00F170AB" w:rsidRPr="00422DDD" w14:paraId="79A75562" w14:textId="1A02007A" w:rsidTr="00F170AB">
        <w:trPr>
          <w:trHeight w:val="72"/>
        </w:trPr>
        <w:tc>
          <w:tcPr>
            <w:tcW w:w="1077" w:type="dxa"/>
            <w:shd w:val="clear" w:color="auto" w:fill="auto"/>
          </w:tcPr>
          <w:p w14:paraId="04CF094D" w14:textId="77777777" w:rsidR="008912B7" w:rsidRPr="00422DDD" w:rsidRDefault="008912B7" w:rsidP="002A4C59">
            <w:pPr>
              <w:pStyle w:val="BodyText"/>
            </w:pPr>
            <w:r w:rsidRPr="00422DDD">
              <w:t>Khloe</w:t>
            </w:r>
          </w:p>
        </w:tc>
        <w:tc>
          <w:tcPr>
            <w:tcW w:w="1080" w:type="dxa"/>
          </w:tcPr>
          <w:p w14:paraId="15A49170" w14:textId="4C539631" w:rsidR="008912B7" w:rsidRPr="00422DDD" w:rsidRDefault="008912B7" w:rsidP="002A4C59">
            <w:pPr>
              <w:pStyle w:val="BodyText"/>
            </w:pPr>
            <w:r w:rsidRPr="00422DDD">
              <w:t>Finance</w:t>
            </w:r>
          </w:p>
        </w:tc>
        <w:tc>
          <w:tcPr>
            <w:tcW w:w="1080" w:type="dxa"/>
            <w:shd w:val="clear" w:color="auto" w:fill="auto"/>
          </w:tcPr>
          <w:p w14:paraId="656C2D95" w14:textId="7E341757" w:rsidR="008912B7" w:rsidRPr="00422DDD" w:rsidRDefault="008912B7" w:rsidP="002A4C59">
            <w:pPr>
              <w:pStyle w:val="BodyText"/>
            </w:pPr>
            <w:r>
              <w:t xml:space="preserve">Finance </w:t>
            </w:r>
            <w:r w:rsidRPr="00422DDD">
              <w:t>Manager</w:t>
            </w:r>
          </w:p>
        </w:tc>
        <w:tc>
          <w:tcPr>
            <w:tcW w:w="2160" w:type="dxa"/>
          </w:tcPr>
          <w:p w14:paraId="6294A3D2" w14:textId="2F706DE0" w:rsidR="008912B7" w:rsidRPr="00422DDD" w:rsidRDefault="008912B7" w:rsidP="002A4C59">
            <w:pPr>
              <w:pStyle w:val="BodyText"/>
            </w:pPr>
            <w:r>
              <w:t xml:space="preserve">Communicate with the Project Sponsor about the progress, also any changes </w:t>
            </w:r>
            <w:r>
              <w:lastRenderedPageBreak/>
              <w:t>that influence the financial budget.</w:t>
            </w:r>
          </w:p>
        </w:tc>
        <w:tc>
          <w:tcPr>
            <w:tcW w:w="900" w:type="dxa"/>
          </w:tcPr>
          <w:p w14:paraId="00159561" w14:textId="0733FB3A" w:rsidR="008912B7" w:rsidRPr="00422DDD" w:rsidRDefault="008912B7" w:rsidP="002A4C59">
            <w:pPr>
              <w:pStyle w:val="BodyText"/>
            </w:pPr>
            <w:r>
              <w:lastRenderedPageBreak/>
              <w:t>High</w:t>
            </w:r>
          </w:p>
        </w:tc>
        <w:tc>
          <w:tcPr>
            <w:tcW w:w="810" w:type="dxa"/>
            <w:shd w:val="clear" w:color="auto" w:fill="auto"/>
          </w:tcPr>
          <w:p w14:paraId="021D9A4E" w14:textId="6BCFD42D" w:rsidR="008912B7" w:rsidRPr="00422DDD" w:rsidRDefault="008912B7" w:rsidP="002A4C59">
            <w:pPr>
              <w:pStyle w:val="BodyText"/>
            </w:pPr>
            <w:r>
              <w:t>Medium</w:t>
            </w:r>
          </w:p>
        </w:tc>
        <w:tc>
          <w:tcPr>
            <w:tcW w:w="900" w:type="dxa"/>
          </w:tcPr>
          <w:p w14:paraId="74A85260" w14:textId="1F0BB06B" w:rsidR="008912B7" w:rsidRPr="00422DDD" w:rsidRDefault="008912B7" w:rsidP="002A4C59">
            <w:pPr>
              <w:pStyle w:val="BodyText"/>
            </w:pPr>
            <w:r>
              <w:t>Low</w:t>
            </w:r>
          </w:p>
        </w:tc>
        <w:tc>
          <w:tcPr>
            <w:tcW w:w="990" w:type="dxa"/>
            <w:shd w:val="clear" w:color="auto" w:fill="auto"/>
          </w:tcPr>
          <w:p w14:paraId="44B54866" w14:textId="0E582CEA" w:rsidR="008912B7" w:rsidRPr="00422DDD" w:rsidRDefault="008912B7" w:rsidP="002A4C59">
            <w:pPr>
              <w:pStyle w:val="BodyText"/>
            </w:pPr>
            <w:r>
              <w:t>High</w:t>
            </w:r>
          </w:p>
        </w:tc>
        <w:tc>
          <w:tcPr>
            <w:tcW w:w="1460" w:type="dxa"/>
          </w:tcPr>
          <w:p w14:paraId="59D8FDF8" w14:textId="67BFC92C" w:rsidR="008912B7" w:rsidRPr="00422DDD" w:rsidRDefault="008912B7" w:rsidP="002A4C59">
            <w:pPr>
              <w:pStyle w:val="BodyText"/>
            </w:pPr>
            <w:r>
              <w:t>Keep Informed</w:t>
            </w:r>
          </w:p>
        </w:tc>
      </w:tr>
      <w:tr w:rsidR="00F170AB" w:rsidRPr="00422DDD" w14:paraId="7167AACA" w14:textId="7493EF07" w:rsidTr="00F170AB">
        <w:trPr>
          <w:trHeight w:val="72"/>
        </w:trPr>
        <w:tc>
          <w:tcPr>
            <w:tcW w:w="1077" w:type="dxa"/>
            <w:shd w:val="clear" w:color="auto" w:fill="auto"/>
          </w:tcPr>
          <w:p w14:paraId="238389C3" w14:textId="7BDCC7CB" w:rsidR="008912B7" w:rsidRPr="00422DDD" w:rsidRDefault="008912B7" w:rsidP="002A4C59">
            <w:pPr>
              <w:pStyle w:val="BodyText"/>
            </w:pPr>
            <w:r w:rsidRPr="00422DDD">
              <w:lastRenderedPageBreak/>
              <w:t>Mike</w:t>
            </w:r>
          </w:p>
        </w:tc>
        <w:tc>
          <w:tcPr>
            <w:tcW w:w="1080" w:type="dxa"/>
          </w:tcPr>
          <w:p w14:paraId="0848CCBE" w14:textId="439597B8" w:rsidR="008912B7" w:rsidRPr="00422DDD" w:rsidRDefault="008912B7" w:rsidP="002A4C59">
            <w:pPr>
              <w:pStyle w:val="BodyText"/>
            </w:pPr>
            <w:r>
              <w:t>Operations</w:t>
            </w:r>
          </w:p>
        </w:tc>
        <w:tc>
          <w:tcPr>
            <w:tcW w:w="1080" w:type="dxa"/>
            <w:shd w:val="clear" w:color="auto" w:fill="auto"/>
          </w:tcPr>
          <w:p w14:paraId="6BE352C3" w14:textId="2015358C" w:rsidR="008912B7" w:rsidRPr="00422DDD" w:rsidRDefault="008912B7" w:rsidP="002A4C59">
            <w:pPr>
              <w:pStyle w:val="BodyText"/>
            </w:pPr>
            <w:r>
              <w:t>Quality manager</w:t>
            </w:r>
          </w:p>
        </w:tc>
        <w:tc>
          <w:tcPr>
            <w:tcW w:w="2160" w:type="dxa"/>
          </w:tcPr>
          <w:p w14:paraId="536A4EB9" w14:textId="4E251451" w:rsidR="008912B7" w:rsidRPr="00422DDD" w:rsidRDefault="008912B7" w:rsidP="002A4C59">
            <w:pPr>
              <w:pStyle w:val="BodyText"/>
            </w:pPr>
            <w:r>
              <w:t>Ensure the standards of the shuttle bus is mainta</w:t>
            </w:r>
            <w:r w:rsidR="005C6ABA">
              <w:t>ined, vehicle is inspected regu</w:t>
            </w:r>
            <w:r>
              <w:t>larly.</w:t>
            </w:r>
          </w:p>
        </w:tc>
        <w:tc>
          <w:tcPr>
            <w:tcW w:w="900" w:type="dxa"/>
          </w:tcPr>
          <w:p w14:paraId="26A66CA9" w14:textId="7AA3ED98" w:rsidR="008912B7" w:rsidRPr="00422DDD" w:rsidRDefault="008912B7" w:rsidP="002A4C59">
            <w:pPr>
              <w:pStyle w:val="BodyText"/>
            </w:pPr>
            <w:r>
              <w:t>High</w:t>
            </w:r>
          </w:p>
        </w:tc>
        <w:tc>
          <w:tcPr>
            <w:tcW w:w="810" w:type="dxa"/>
            <w:shd w:val="clear" w:color="auto" w:fill="auto"/>
          </w:tcPr>
          <w:p w14:paraId="0AEAF675" w14:textId="6B0978E8" w:rsidR="008912B7" w:rsidRPr="00422DDD" w:rsidRDefault="008912B7" w:rsidP="002A4C59">
            <w:pPr>
              <w:pStyle w:val="BodyText"/>
            </w:pPr>
            <w:r>
              <w:t>Medium</w:t>
            </w:r>
          </w:p>
        </w:tc>
        <w:tc>
          <w:tcPr>
            <w:tcW w:w="900" w:type="dxa"/>
          </w:tcPr>
          <w:p w14:paraId="0CDD873E" w14:textId="65704C99" w:rsidR="008912B7" w:rsidRPr="00422DDD" w:rsidRDefault="008912B7" w:rsidP="002A4C59">
            <w:pPr>
              <w:pStyle w:val="BodyText"/>
            </w:pPr>
            <w:r>
              <w:t>Low</w:t>
            </w:r>
          </w:p>
        </w:tc>
        <w:tc>
          <w:tcPr>
            <w:tcW w:w="990" w:type="dxa"/>
            <w:shd w:val="clear" w:color="auto" w:fill="auto"/>
          </w:tcPr>
          <w:p w14:paraId="079B71C1" w14:textId="098BE549" w:rsidR="008912B7" w:rsidRPr="00422DDD" w:rsidRDefault="008912B7" w:rsidP="002A4C59">
            <w:pPr>
              <w:pStyle w:val="BodyText"/>
            </w:pPr>
            <w:r>
              <w:t>High</w:t>
            </w:r>
          </w:p>
        </w:tc>
        <w:tc>
          <w:tcPr>
            <w:tcW w:w="1460" w:type="dxa"/>
          </w:tcPr>
          <w:p w14:paraId="6A45DADF" w14:textId="56E7E8ED" w:rsidR="008912B7" w:rsidRPr="00422DDD" w:rsidRDefault="008912B7" w:rsidP="002A4C59">
            <w:pPr>
              <w:pStyle w:val="BodyText"/>
            </w:pPr>
            <w:r>
              <w:t>Keep Informed</w:t>
            </w:r>
          </w:p>
        </w:tc>
      </w:tr>
      <w:tr w:rsidR="00F170AB" w:rsidRPr="00422DDD" w14:paraId="27883E74" w14:textId="14EA9C9E" w:rsidTr="00F170AB">
        <w:trPr>
          <w:trHeight w:val="72"/>
        </w:trPr>
        <w:tc>
          <w:tcPr>
            <w:tcW w:w="1077" w:type="dxa"/>
            <w:shd w:val="clear" w:color="auto" w:fill="auto"/>
          </w:tcPr>
          <w:p w14:paraId="310FF1A2" w14:textId="5FE9B5C0" w:rsidR="008912B7" w:rsidRPr="00422DDD" w:rsidRDefault="008912B7" w:rsidP="002A4C59">
            <w:pPr>
              <w:pStyle w:val="BodyText"/>
            </w:pPr>
            <w:r w:rsidRPr="00422DDD">
              <w:t>Jason</w:t>
            </w:r>
          </w:p>
        </w:tc>
        <w:tc>
          <w:tcPr>
            <w:tcW w:w="1080" w:type="dxa"/>
          </w:tcPr>
          <w:p w14:paraId="4BB59D35" w14:textId="6898EED0" w:rsidR="008912B7" w:rsidRPr="00422DDD" w:rsidRDefault="008912B7" w:rsidP="002A4C59">
            <w:pPr>
              <w:pStyle w:val="BodyText"/>
            </w:pPr>
            <w:r>
              <w:t>Operations</w:t>
            </w:r>
          </w:p>
        </w:tc>
        <w:tc>
          <w:tcPr>
            <w:tcW w:w="1080" w:type="dxa"/>
            <w:shd w:val="clear" w:color="auto" w:fill="auto"/>
          </w:tcPr>
          <w:p w14:paraId="115CCD6D" w14:textId="21F652AA" w:rsidR="008912B7" w:rsidRPr="00422DDD" w:rsidRDefault="008912B7" w:rsidP="002A4C59">
            <w:pPr>
              <w:pStyle w:val="BodyText"/>
            </w:pPr>
            <w:r>
              <w:t>Quality manager</w:t>
            </w:r>
          </w:p>
        </w:tc>
        <w:tc>
          <w:tcPr>
            <w:tcW w:w="2160" w:type="dxa"/>
          </w:tcPr>
          <w:p w14:paraId="29E7CBD4" w14:textId="755292F0" w:rsidR="008912B7" w:rsidRPr="00422DDD" w:rsidRDefault="008912B7" w:rsidP="002A4C59">
            <w:pPr>
              <w:pStyle w:val="BodyText"/>
            </w:pPr>
            <w:r>
              <w:t>Ensure the standards of the shuttle bus is maintained, vehicle is inspected regularly.</w:t>
            </w:r>
          </w:p>
        </w:tc>
        <w:tc>
          <w:tcPr>
            <w:tcW w:w="900" w:type="dxa"/>
          </w:tcPr>
          <w:p w14:paraId="6A2355D5" w14:textId="555BECED" w:rsidR="008912B7" w:rsidRPr="00422DDD" w:rsidRDefault="008912B7" w:rsidP="002A4C59">
            <w:pPr>
              <w:pStyle w:val="BodyText"/>
            </w:pPr>
            <w:r>
              <w:t>High</w:t>
            </w:r>
          </w:p>
        </w:tc>
        <w:tc>
          <w:tcPr>
            <w:tcW w:w="810" w:type="dxa"/>
            <w:shd w:val="clear" w:color="auto" w:fill="auto"/>
          </w:tcPr>
          <w:p w14:paraId="304199E7" w14:textId="202412ED" w:rsidR="008912B7" w:rsidRPr="00422DDD" w:rsidRDefault="008912B7" w:rsidP="002A4C59">
            <w:pPr>
              <w:pStyle w:val="BodyText"/>
            </w:pPr>
            <w:r>
              <w:t>Medium</w:t>
            </w:r>
          </w:p>
        </w:tc>
        <w:tc>
          <w:tcPr>
            <w:tcW w:w="900" w:type="dxa"/>
          </w:tcPr>
          <w:p w14:paraId="17ED38EE" w14:textId="22F6C6F8" w:rsidR="008912B7" w:rsidRPr="00422DDD" w:rsidRDefault="008912B7" w:rsidP="002A4C59">
            <w:pPr>
              <w:pStyle w:val="BodyText"/>
            </w:pPr>
            <w:r>
              <w:t>Low</w:t>
            </w:r>
          </w:p>
        </w:tc>
        <w:tc>
          <w:tcPr>
            <w:tcW w:w="990" w:type="dxa"/>
            <w:shd w:val="clear" w:color="auto" w:fill="auto"/>
          </w:tcPr>
          <w:p w14:paraId="7CF03E05" w14:textId="45F6D86B" w:rsidR="008912B7" w:rsidRPr="00422DDD" w:rsidRDefault="008912B7" w:rsidP="002A4C59">
            <w:pPr>
              <w:pStyle w:val="BodyText"/>
            </w:pPr>
            <w:r>
              <w:t>High</w:t>
            </w:r>
          </w:p>
        </w:tc>
        <w:tc>
          <w:tcPr>
            <w:tcW w:w="1460" w:type="dxa"/>
          </w:tcPr>
          <w:p w14:paraId="078719B1" w14:textId="29D96A26" w:rsidR="008912B7" w:rsidRPr="00422DDD" w:rsidRDefault="008912B7" w:rsidP="002A4C59">
            <w:pPr>
              <w:pStyle w:val="BodyText"/>
            </w:pPr>
            <w:r>
              <w:t>Keep Informed</w:t>
            </w:r>
          </w:p>
        </w:tc>
      </w:tr>
      <w:tr w:rsidR="00F170AB" w:rsidRPr="00422DDD" w14:paraId="184B3DE6" w14:textId="77777777" w:rsidTr="00F170AB">
        <w:trPr>
          <w:trHeight w:val="252"/>
        </w:trPr>
        <w:tc>
          <w:tcPr>
            <w:tcW w:w="1077" w:type="dxa"/>
            <w:shd w:val="clear" w:color="auto" w:fill="auto"/>
          </w:tcPr>
          <w:p w14:paraId="244F3B19" w14:textId="19926E42" w:rsidR="008912B7" w:rsidRPr="00422DDD" w:rsidRDefault="008912B7" w:rsidP="002A4C59">
            <w:pPr>
              <w:pStyle w:val="BodyText"/>
            </w:pPr>
            <w:r w:rsidRPr="00422DDD">
              <w:t>Rachel</w:t>
            </w:r>
          </w:p>
        </w:tc>
        <w:tc>
          <w:tcPr>
            <w:tcW w:w="1080" w:type="dxa"/>
          </w:tcPr>
          <w:p w14:paraId="0E9AEC5A" w14:textId="14C9EF27" w:rsidR="008912B7" w:rsidRPr="00422DDD" w:rsidRDefault="008912B7" w:rsidP="002A4C59">
            <w:pPr>
              <w:pStyle w:val="BodyText"/>
            </w:pPr>
            <w:r>
              <w:t xml:space="preserve">Human Resource </w:t>
            </w:r>
          </w:p>
        </w:tc>
        <w:tc>
          <w:tcPr>
            <w:tcW w:w="1080" w:type="dxa"/>
            <w:shd w:val="clear" w:color="auto" w:fill="auto"/>
          </w:tcPr>
          <w:p w14:paraId="6869E9FF" w14:textId="5945E0C0" w:rsidR="008912B7" w:rsidRPr="00422DDD" w:rsidRDefault="008912B7" w:rsidP="002A4C59">
            <w:pPr>
              <w:pStyle w:val="BodyText"/>
            </w:pPr>
            <w:r>
              <w:t>HR Recruiter</w:t>
            </w:r>
          </w:p>
        </w:tc>
        <w:tc>
          <w:tcPr>
            <w:tcW w:w="2160" w:type="dxa"/>
          </w:tcPr>
          <w:p w14:paraId="4242C968" w14:textId="57D2FBB0" w:rsidR="008912B7" w:rsidRPr="00422DDD" w:rsidRDefault="008912B7" w:rsidP="002A4C59">
            <w:pPr>
              <w:pStyle w:val="BodyText"/>
            </w:pPr>
            <w:r>
              <w:t>Ensure the appropriate number of personnel are available, crew is allotted work efficiently and manage worker relations.</w:t>
            </w:r>
          </w:p>
        </w:tc>
        <w:tc>
          <w:tcPr>
            <w:tcW w:w="900" w:type="dxa"/>
          </w:tcPr>
          <w:p w14:paraId="17357898" w14:textId="10DA7745" w:rsidR="008912B7" w:rsidRPr="00422DDD" w:rsidRDefault="008912B7" w:rsidP="002A4C59">
            <w:pPr>
              <w:pStyle w:val="BodyText"/>
            </w:pPr>
            <w:r>
              <w:t>High</w:t>
            </w:r>
          </w:p>
        </w:tc>
        <w:tc>
          <w:tcPr>
            <w:tcW w:w="810" w:type="dxa"/>
            <w:shd w:val="clear" w:color="auto" w:fill="auto"/>
          </w:tcPr>
          <w:p w14:paraId="79602293" w14:textId="281E3F40" w:rsidR="008912B7" w:rsidRPr="00422DDD" w:rsidRDefault="008912B7" w:rsidP="002A4C59">
            <w:pPr>
              <w:pStyle w:val="BodyText"/>
            </w:pPr>
            <w:r>
              <w:t>Medium</w:t>
            </w:r>
          </w:p>
        </w:tc>
        <w:tc>
          <w:tcPr>
            <w:tcW w:w="900" w:type="dxa"/>
          </w:tcPr>
          <w:p w14:paraId="781B6CEA" w14:textId="2B6D4208" w:rsidR="008912B7" w:rsidRPr="00422DDD" w:rsidRDefault="008912B7" w:rsidP="002A4C59">
            <w:pPr>
              <w:pStyle w:val="BodyText"/>
            </w:pPr>
            <w:r>
              <w:t>Low</w:t>
            </w:r>
          </w:p>
        </w:tc>
        <w:tc>
          <w:tcPr>
            <w:tcW w:w="990" w:type="dxa"/>
            <w:shd w:val="clear" w:color="auto" w:fill="auto"/>
          </w:tcPr>
          <w:p w14:paraId="4F2E559A" w14:textId="198B0733" w:rsidR="008912B7" w:rsidRPr="00422DDD" w:rsidRDefault="008912B7" w:rsidP="002A4C59">
            <w:pPr>
              <w:pStyle w:val="BodyText"/>
            </w:pPr>
            <w:r>
              <w:t>High</w:t>
            </w:r>
          </w:p>
        </w:tc>
        <w:tc>
          <w:tcPr>
            <w:tcW w:w="1460" w:type="dxa"/>
          </w:tcPr>
          <w:p w14:paraId="3F96D3E1" w14:textId="059FDE49" w:rsidR="008912B7" w:rsidRPr="00422DDD" w:rsidRDefault="008912B7" w:rsidP="002A4C59">
            <w:pPr>
              <w:pStyle w:val="BodyText"/>
            </w:pPr>
            <w:r>
              <w:t>Keep Informed</w:t>
            </w:r>
          </w:p>
        </w:tc>
      </w:tr>
      <w:tr w:rsidR="00F170AB" w:rsidRPr="00422DDD" w14:paraId="7428376E" w14:textId="77777777" w:rsidTr="00F170AB">
        <w:trPr>
          <w:trHeight w:val="261"/>
        </w:trPr>
        <w:tc>
          <w:tcPr>
            <w:tcW w:w="1077" w:type="dxa"/>
            <w:shd w:val="clear" w:color="auto" w:fill="auto"/>
          </w:tcPr>
          <w:p w14:paraId="03D1BA5E" w14:textId="5ACC38D4" w:rsidR="00165389" w:rsidRPr="00422DDD" w:rsidRDefault="00165389" w:rsidP="002A4C59">
            <w:pPr>
              <w:pStyle w:val="BodyText"/>
            </w:pPr>
            <w:r>
              <w:t>Drivers</w:t>
            </w:r>
          </w:p>
        </w:tc>
        <w:tc>
          <w:tcPr>
            <w:tcW w:w="1080" w:type="dxa"/>
          </w:tcPr>
          <w:p w14:paraId="1FE75CE6" w14:textId="07DC3921" w:rsidR="00165389" w:rsidRDefault="00165389" w:rsidP="002A4C59">
            <w:pPr>
              <w:pStyle w:val="BodyText"/>
            </w:pPr>
            <w:r>
              <w:t>Operations</w:t>
            </w:r>
          </w:p>
        </w:tc>
        <w:tc>
          <w:tcPr>
            <w:tcW w:w="1080" w:type="dxa"/>
            <w:shd w:val="clear" w:color="auto" w:fill="auto"/>
          </w:tcPr>
          <w:p w14:paraId="09E3B89A" w14:textId="26886D0C" w:rsidR="00165389" w:rsidRDefault="00165389" w:rsidP="002A4C59">
            <w:pPr>
              <w:pStyle w:val="BodyText"/>
            </w:pPr>
            <w:r>
              <w:t>Driver</w:t>
            </w:r>
          </w:p>
        </w:tc>
        <w:tc>
          <w:tcPr>
            <w:tcW w:w="2160" w:type="dxa"/>
          </w:tcPr>
          <w:p w14:paraId="002DA5A5" w14:textId="613B00B6" w:rsidR="00165389" w:rsidRDefault="00165389" w:rsidP="002A4C59">
            <w:pPr>
              <w:pStyle w:val="BodyText"/>
            </w:pPr>
            <w:r>
              <w:t xml:space="preserve">Operate the bus, with minimum breakdowns, within safety levels and ensuring comfort. </w:t>
            </w:r>
          </w:p>
        </w:tc>
        <w:tc>
          <w:tcPr>
            <w:tcW w:w="900" w:type="dxa"/>
          </w:tcPr>
          <w:p w14:paraId="7238592B" w14:textId="2F9721D5" w:rsidR="00165389" w:rsidRDefault="00165389" w:rsidP="002A4C59">
            <w:pPr>
              <w:pStyle w:val="BodyText"/>
            </w:pPr>
            <w:r>
              <w:t>Medium</w:t>
            </w:r>
          </w:p>
        </w:tc>
        <w:tc>
          <w:tcPr>
            <w:tcW w:w="810" w:type="dxa"/>
            <w:shd w:val="clear" w:color="auto" w:fill="auto"/>
          </w:tcPr>
          <w:p w14:paraId="76C1C998" w14:textId="53F9A871" w:rsidR="00165389" w:rsidRDefault="00165389" w:rsidP="002A4C59">
            <w:pPr>
              <w:pStyle w:val="BodyText"/>
            </w:pPr>
            <w:r>
              <w:t>Medium</w:t>
            </w:r>
          </w:p>
        </w:tc>
        <w:tc>
          <w:tcPr>
            <w:tcW w:w="900" w:type="dxa"/>
          </w:tcPr>
          <w:p w14:paraId="035FC7EE" w14:textId="5F6600F1" w:rsidR="00165389" w:rsidRDefault="00165389" w:rsidP="002A4C59">
            <w:pPr>
              <w:pStyle w:val="BodyText"/>
            </w:pPr>
            <w:r>
              <w:t xml:space="preserve">High </w:t>
            </w:r>
          </w:p>
        </w:tc>
        <w:tc>
          <w:tcPr>
            <w:tcW w:w="990" w:type="dxa"/>
            <w:shd w:val="clear" w:color="auto" w:fill="auto"/>
          </w:tcPr>
          <w:p w14:paraId="0C85A4BF" w14:textId="703A4A94" w:rsidR="00165389" w:rsidRDefault="00165389" w:rsidP="002A4C59">
            <w:pPr>
              <w:pStyle w:val="BodyText"/>
            </w:pPr>
            <w:r>
              <w:t>Low</w:t>
            </w:r>
          </w:p>
        </w:tc>
        <w:tc>
          <w:tcPr>
            <w:tcW w:w="1460" w:type="dxa"/>
          </w:tcPr>
          <w:p w14:paraId="7E0DD819" w14:textId="074C0688" w:rsidR="00165389" w:rsidRDefault="00165389" w:rsidP="002A4C59">
            <w:pPr>
              <w:pStyle w:val="BodyText"/>
            </w:pPr>
            <w:r>
              <w:t>Keep Satisfied</w:t>
            </w:r>
          </w:p>
        </w:tc>
      </w:tr>
      <w:tr w:rsidR="00F170AB" w:rsidRPr="00422DDD" w14:paraId="2F5C5B1B" w14:textId="77777777" w:rsidTr="00F170AB">
        <w:trPr>
          <w:trHeight w:val="261"/>
        </w:trPr>
        <w:tc>
          <w:tcPr>
            <w:tcW w:w="1077" w:type="dxa"/>
            <w:shd w:val="clear" w:color="auto" w:fill="auto"/>
          </w:tcPr>
          <w:p w14:paraId="3AA0C312" w14:textId="051FE61E" w:rsidR="00165389" w:rsidRDefault="00165389" w:rsidP="002A4C59">
            <w:pPr>
              <w:pStyle w:val="BodyText"/>
            </w:pPr>
            <w:r>
              <w:t>Students</w:t>
            </w:r>
          </w:p>
        </w:tc>
        <w:tc>
          <w:tcPr>
            <w:tcW w:w="1080" w:type="dxa"/>
          </w:tcPr>
          <w:p w14:paraId="44685D89" w14:textId="33CBAF11" w:rsidR="00165389" w:rsidRDefault="00165389" w:rsidP="002A4C59">
            <w:pPr>
              <w:pStyle w:val="BodyText"/>
            </w:pPr>
            <w:r>
              <w:t>Client</w:t>
            </w:r>
          </w:p>
        </w:tc>
        <w:tc>
          <w:tcPr>
            <w:tcW w:w="1080" w:type="dxa"/>
            <w:shd w:val="clear" w:color="auto" w:fill="auto"/>
          </w:tcPr>
          <w:p w14:paraId="72D91BFF" w14:textId="2807F26C" w:rsidR="00165389" w:rsidRDefault="00165389" w:rsidP="002A4C59">
            <w:pPr>
              <w:pStyle w:val="BodyText"/>
            </w:pPr>
            <w:r>
              <w:t>Commuter</w:t>
            </w:r>
          </w:p>
        </w:tc>
        <w:tc>
          <w:tcPr>
            <w:tcW w:w="2160" w:type="dxa"/>
          </w:tcPr>
          <w:p w14:paraId="0E13ED91" w14:textId="53EBEB81" w:rsidR="00165389" w:rsidRDefault="00165389" w:rsidP="002A4C59">
            <w:pPr>
              <w:pStyle w:val="BodyText"/>
            </w:pPr>
            <w:r>
              <w:t>To comply with the workers.</w:t>
            </w:r>
          </w:p>
        </w:tc>
        <w:tc>
          <w:tcPr>
            <w:tcW w:w="900" w:type="dxa"/>
          </w:tcPr>
          <w:p w14:paraId="2D8D84C1" w14:textId="15C46DD7" w:rsidR="00165389" w:rsidRDefault="005812C9" w:rsidP="002A4C59">
            <w:pPr>
              <w:pStyle w:val="BodyText"/>
            </w:pPr>
            <w:r>
              <w:t>High</w:t>
            </w:r>
          </w:p>
        </w:tc>
        <w:tc>
          <w:tcPr>
            <w:tcW w:w="810" w:type="dxa"/>
            <w:shd w:val="clear" w:color="auto" w:fill="auto"/>
          </w:tcPr>
          <w:p w14:paraId="292AB8FB" w14:textId="24F0A6D6" w:rsidR="00165389" w:rsidRDefault="00165389" w:rsidP="002A4C59">
            <w:pPr>
              <w:pStyle w:val="BodyText"/>
            </w:pPr>
            <w:r>
              <w:t>Low</w:t>
            </w:r>
          </w:p>
        </w:tc>
        <w:tc>
          <w:tcPr>
            <w:tcW w:w="900" w:type="dxa"/>
          </w:tcPr>
          <w:p w14:paraId="670738FE" w14:textId="1761B344" w:rsidR="00165389" w:rsidRDefault="005812C9" w:rsidP="002A4C59">
            <w:pPr>
              <w:pStyle w:val="BodyText"/>
            </w:pPr>
            <w:r>
              <w:t>Low</w:t>
            </w:r>
          </w:p>
        </w:tc>
        <w:tc>
          <w:tcPr>
            <w:tcW w:w="990" w:type="dxa"/>
            <w:shd w:val="clear" w:color="auto" w:fill="auto"/>
          </w:tcPr>
          <w:p w14:paraId="1B2250E0" w14:textId="292D6DF1" w:rsidR="00165389" w:rsidRDefault="00165389" w:rsidP="002A4C59">
            <w:pPr>
              <w:pStyle w:val="BodyText"/>
            </w:pPr>
            <w:r>
              <w:t>High</w:t>
            </w:r>
          </w:p>
        </w:tc>
        <w:tc>
          <w:tcPr>
            <w:tcW w:w="1460" w:type="dxa"/>
          </w:tcPr>
          <w:p w14:paraId="0E856ABC" w14:textId="0A7BF544" w:rsidR="00165389" w:rsidRDefault="00165389" w:rsidP="002A4C59">
            <w:pPr>
              <w:pStyle w:val="BodyText"/>
            </w:pPr>
            <w:r w:rsidRPr="00165389">
              <w:t>Affected Player - Keep Satisfied</w:t>
            </w:r>
          </w:p>
        </w:tc>
      </w:tr>
    </w:tbl>
    <w:p w14:paraId="138D2983" w14:textId="77777777" w:rsidR="00FB60A1" w:rsidRDefault="00FB60A1" w:rsidP="002A4C59">
      <w:pPr>
        <w:pStyle w:val="Title"/>
        <w:spacing w:after="144"/>
      </w:pPr>
    </w:p>
    <w:p w14:paraId="0419816B" w14:textId="77777777" w:rsidR="00300403" w:rsidRDefault="00300403" w:rsidP="002A4C59"/>
    <w:p w14:paraId="6186A1AA" w14:textId="77777777" w:rsidR="00300403" w:rsidRDefault="00300403" w:rsidP="002A4C59"/>
    <w:p w14:paraId="04F4CEA7" w14:textId="77777777" w:rsidR="00300403" w:rsidRDefault="00300403" w:rsidP="002A4C59"/>
    <w:p w14:paraId="3EA8929E" w14:textId="77777777" w:rsidR="00300403" w:rsidRDefault="00300403" w:rsidP="002A4C59"/>
    <w:p w14:paraId="640D88D8" w14:textId="77777777" w:rsidR="00300403" w:rsidRDefault="00300403" w:rsidP="002A4C59"/>
    <w:p w14:paraId="7647B150" w14:textId="77777777" w:rsidR="00300403" w:rsidRDefault="00300403" w:rsidP="002A4C59"/>
    <w:p w14:paraId="376A4B04" w14:textId="77777777" w:rsidR="00300403" w:rsidRDefault="00300403" w:rsidP="002A4C59"/>
    <w:p w14:paraId="03CCA329" w14:textId="77777777" w:rsidR="00300403" w:rsidRDefault="00300403" w:rsidP="002A4C59"/>
    <w:p w14:paraId="567FFEED" w14:textId="77777777" w:rsidR="00297C38" w:rsidRPr="00D4412B" w:rsidRDefault="00297C38" w:rsidP="00D4412B">
      <w:pPr>
        <w:pStyle w:val="Heading3"/>
      </w:pPr>
    </w:p>
    <w:p w14:paraId="0763BF4A" w14:textId="77777777" w:rsidR="00297C38" w:rsidRPr="00D4412B" w:rsidRDefault="00297C38" w:rsidP="00D4412B">
      <w:pPr>
        <w:pStyle w:val="Heading3"/>
      </w:pPr>
    </w:p>
    <w:bookmarkEnd w:id="19"/>
    <w:bookmarkEnd w:id="20"/>
    <w:p w14:paraId="2D80EFA8" w14:textId="77777777" w:rsidR="00297C38" w:rsidRDefault="00297C38" w:rsidP="000E633C">
      <w:pPr>
        <w:pStyle w:val="Heading3"/>
        <w:jc w:val="left"/>
      </w:pPr>
    </w:p>
    <w:p w14:paraId="470DF0A4" w14:textId="77777777" w:rsidR="000E633C" w:rsidRDefault="000E633C" w:rsidP="000E633C"/>
    <w:p w14:paraId="7CD59984" w14:textId="77777777" w:rsidR="000E633C" w:rsidRDefault="000E633C" w:rsidP="000E633C"/>
    <w:p w14:paraId="296F6A45" w14:textId="77777777" w:rsidR="000E633C" w:rsidRPr="000E633C" w:rsidRDefault="000E633C" w:rsidP="000E633C"/>
    <w:p w14:paraId="4676CB56" w14:textId="77777777" w:rsidR="00297C38" w:rsidRPr="00D4412B" w:rsidRDefault="00297C38" w:rsidP="00D4412B">
      <w:pPr>
        <w:pStyle w:val="Heading3"/>
      </w:pPr>
      <w:r w:rsidRPr="00D4412B">
        <w:lastRenderedPageBreak/>
        <w:t>Customer Acceptance Form</w:t>
      </w:r>
    </w:p>
    <w:p w14:paraId="7EF63B38" w14:textId="095F3D31" w:rsidR="00FB60A1" w:rsidRDefault="00297C38" w:rsidP="00612D9F">
      <w:pPr>
        <w:pStyle w:val="Subtitle"/>
        <w:spacing w:after="144"/>
      </w:pPr>
      <w:r w:rsidRPr="0061092C">
        <w:t>[</w:t>
      </w:r>
      <w:r w:rsidR="00612D9F">
        <w:t>SUPERLOOP SHUTTLE</w:t>
      </w:r>
      <w:r w:rsidRPr="0061092C">
        <w:t>]</w:t>
      </w:r>
    </w:p>
    <w:p w14:paraId="43E5AC7E" w14:textId="01887252" w:rsidR="00297C38" w:rsidRDefault="00FB60A1" w:rsidP="002A4C59">
      <w:r>
        <w:t xml:space="preserve">Version 1.0 - Issued </w:t>
      </w:r>
      <w:r w:rsidR="00612D9F">
        <w:t xml:space="preserve">November </w:t>
      </w:r>
      <w:r w:rsidR="00AC05C3">
        <w:t>28</w:t>
      </w:r>
      <w:bookmarkStart w:id="21" w:name="OLE_LINK7"/>
      <w:bookmarkStart w:id="22" w:name="OLE_LINK8"/>
      <w:r w:rsidR="00AC05C3">
        <w:t>, 2017</w:t>
      </w:r>
    </w:p>
    <w:p w14:paraId="5D1734EA" w14:textId="77777777" w:rsidR="00297C38" w:rsidRDefault="00297C38" w:rsidP="002A4C59"/>
    <w:p w14:paraId="219D3A29" w14:textId="76689359" w:rsidR="00FB60A1" w:rsidRPr="0061092C" w:rsidRDefault="00FB60A1" w:rsidP="002A4C59">
      <w:r w:rsidRPr="0061092C">
        <w:t>This document is used to obtain the customer's sign-off once the project is complete.</w:t>
      </w:r>
      <w:bookmarkEnd w:id="21"/>
      <w:bookmarkEnd w:id="22"/>
    </w:p>
    <w:tbl>
      <w:tblPr>
        <w:tblW w:w="9464"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Look w:val="00A0" w:firstRow="1" w:lastRow="0" w:firstColumn="1" w:lastColumn="0" w:noHBand="0" w:noVBand="0"/>
      </w:tblPr>
      <w:tblGrid>
        <w:gridCol w:w="7054"/>
        <w:gridCol w:w="2410"/>
      </w:tblGrid>
      <w:tr w:rsidR="00FB60A1" w14:paraId="7D98358A" w14:textId="77777777" w:rsidTr="00520C93">
        <w:trPr>
          <w:trHeight w:val="372"/>
        </w:trPr>
        <w:tc>
          <w:tcPr>
            <w:tcW w:w="9464" w:type="dxa"/>
            <w:gridSpan w:val="2"/>
            <w:shd w:val="clear" w:color="auto" w:fill="F3F3F2" w:themeFill="background2"/>
          </w:tcPr>
          <w:p w14:paraId="27CCF9CF" w14:textId="7A4120CB" w:rsidR="00FB60A1" w:rsidRPr="001A3270" w:rsidRDefault="00AC05C3" w:rsidP="00AC05C3">
            <w:r>
              <w:t>Project: [SUPERLOOP SHUTTLE</w:t>
            </w:r>
            <w:r w:rsidR="00FB60A1" w:rsidRPr="001A3270">
              <w:t>]</w:t>
            </w:r>
            <w:r w:rsidR="00FB60A1">
              <w:tab/>
            </w:r>
          </w:p>
        </w:tc>
      </w:tr>
      <w:tr w:rsidR="00FB60A1" w14:paraId="4E50F3B8" w14:textId="77777777" w:rsidTr="00520C93">
        <w:trPr>
          <w:trHeight w:val="403"/>
        </w:trPr>
        <w:tc>
          <w:tcPr>
            <w:tcW w:w="7054" w:type="dxa"/>
          </w:tcPr>
          <w:p w14:paraId="534AE9F0" w14:textId="256F4E74" w:rsidR="00FB60A1" w:rsidRDefault="00FB60A1" w:rsidP="002A4C59">
            <w:r>
              <w:t>This document has been issued by: [</w:t>
            </w:r>
            <w:proofErr w:type="spellStart"/>
            <w:r w:rsidR="00AC05C3">
              <w:t>Khavya</w:t>
            </w:r>
            <w:proofErr w:type="spellEnd"/>
            <w:r>
              <w:t>]</w:t>
            </w:r>
          </w:p>
          <w:p w14:paraId="7BFD914C" w14:textId="77777777" w:rsidR="00FB60A1" w:rsidRDefault="00FB60A1" w:rsidP="002A4C59"/>
        </w:tc>
        <w:tc>
          <w:tcPr>
            <w:tcW w:w="2410" w:type="dxa"/>
          </w:tcPr>
          <w:p w14:paraId="49BC0D24" w14:textId="2F940462" w:rsidR="00FB60A1" w:rsidRDefault="00FB60A1" w:rsidP="002A4C59">
            <w:r>
              <w:t>Date Issued:</w:t>
            </w:r>
            <w:r w:rsidR="00AC05C3">
              <w:t>11/29/2017</w:t>
            </w:r>
          </w:p>
        </w:tc>
      </w:tr>
    </w:tbl>
    <w:p w14:paraId="12A2CB4A" w14:textId="77777777" w:rsidR="00FB60A1" w:rsidRDefault="00FB60A1" w:rsidP="002A4C59"/>
    <w:tbl>
      <w:tblPr>
        <w:tblW w:w="9464" w:type="dxa"/>
        <w:tblLayout w:type="fixed"/>
        <w:tblLook w:val="0000" w:firstRow="0" w:lastRow="0" w:firstColumn="0" w:lastColumn="0" w:noHBand="0" w:noVBand="0"/>
      </w:tblPr>
      <w:tblGrid>
        <w:gridCol w:w="2660"/>
        <w:gridCol w:w="6804"/>
      </w:tblGrid>
      <w:tr w:rsidR="00FB60A1" w14:paraId="41711FD6" w14:textId="77777777" w:rsidTr="00520C93">
        <w:tc>
          <w:tcPr>
            <w:tcW w:w="9464" w:type="dxa"/>
            <w:gridSpan w:val="2"/>
          </w:tcPr>
          <w:p w14:paraId="0A5D8983" w14:textId="77777777" w:rsidR="00FB60A1" w:rsidRDefault="00FB60A1" w:rsidP="002A4C59">
            <w:r>
              <w:t>The Project Outcome has been measured against its acceptance criteria and has been formally accepted on behalf of the customer. The project may now be closed.</w:t>
            </w:r>
          </w:p>
        </w:tc>
      </w:tr>
      <w:tr w:rsidR="00FB60A1" w14:paraId="2ABD6ACE" w14:textId="77777777" w:rsidTr="00520C93">
        <w:tc>
          <w:tcPr>
            <w:tcW w:w="9464" w:type="dxa"/>
            <w:gridSpan w:val="2"/>
            <w:tcBorders>
              <w:top w:val="single" w:sz="2" w:space="0" w:color="C0C0C0"/>
              <w:left w:val="single" w:sz="2" w:space="0" w:color="C0C0C0"/>
              <w:bottom w:val="single" w:sz="2" w:space="0" w:color="C0C0C0"/>
              <w:right w:val="single" w:sz="2" w:space="0" w:color="C0C0C0"/>
            </w:tcBorders>
            <w:shd w:val="clear" w:color="auto" w:fill="F3F3F2" w:themeFill="background2"/>
          </w:tcPr>
          <w:p w14:paraId="2BDF25E4" w14:textId="7F86F648" w:rsidR="00FB60A1" w:rsidRDefault="00FB60A1" w:rsidP="002A4C59">
            <w:r>
              <w:t>Additional Comments about the Customer Acceptance:</w:t>
            </w:r>
          </w:p>
        </w:tc>
      </w:tr>
      <w:tr w:rsidR="00FB60A1" w14:paraId="747C72BF" w14:textId="77777777" w:rsidTr="00520C93">
        <w:tc>
          <w:tcPr>
            <w:tcW w:w="9464" w:type="dxa"/>
            <w:gridSpan w:val="2"/>
            <w:tcBorders>
              <w:top w:val="single" w:sz="2" w:space="0" w:color="C0C0C0"/>
              <w:left w:val="single" w:sz="2" w:space="0" w:color="C0C0C0"/>
              <w:bottom w:val="single" w:sz="2" w:space="0" w:color="C0C0C0"/>
              <w:right w:val="single" w:sz="2" w:space="0" w:color="C0C0C0"/>
            </w:tcBorders>
          </w:tcPr>
          <w:p w14:paraId="3FB7258C" w14:textId="77777777" w:rsidR="00FB60A1" w:rsidRDefault="00FB60A1" w:rsidP="002A4C59"/>
          <w:p w14:paraId="111F2FE1" w14:textId="77777777" w:rsidR="00FB60A1" w:rsidRDefault="00FB60A1" w:rsidP="002A4C59"/>
        </w:tc>
      </w:tr>
      <w:tr w:rsidR="00FB60A1" w14:paraId="0AB5F7DD" w14:textId="77777777" w:rsidTr="00520C93">
        <w:tc>
          <w:tcPr>
            <w:tcW w:w="9464" w:type="dxa"/>
            <w:gridSpan w:val="2"/>
            <w:tcBorders>
              <w:top w:val="single" w:sz="2" w:space="0" w:color="C0C0C0"/>
              <w:left w:val="single" w:sz="2" w:space="0" w:color="C0C0C0"/>
              <w:bottom w:val="single" w:sz="4" w:space="0" w:color="A6A6A6" w:themeColor="background1" w:themeShade="A6"/>
              <w:right w:val="single" w:sz="2" w:space="0" w:color="C0C0C0"/>
            </w:tcBorders>
            <w:shd w:val="clear" w:color="auto" w:fill="F3F3F2" w:themeFill="background2"/>
          </w:tcPr>
          <w:p w14:paraId="654B0970" w14:textId="77777777" w:rsidR="00FB60A1" w:rsidRDefault="00FB60A1" w:rsidP="002A4C59">
            <w:r>
              <w:t>Recorded Shortfalls of the Final Project Outcome (if any):</w:t>
            </w:r>
          </w:p>
        </w:tc>
      </w:tr>
      <w:tr w:rsidR="00FB60A1" w14:paraId="2D13E2E3" w14:textId="77777777" w:rsidTr="00520C93">
        <w:tc>
          <w:tcPr>
            <w:tcW w:w="9464" w:type="dxa"/>
            <w:gridSpan w:val="2"/>
            <w:tcBorders>
              <w:top w:val="single" w:sz="2" w:space="0" w:color="C0C0C0"/>
              <w:left w:val="single" w:sz="2" w:space="0" w:color="C0C0C0"/>
              <w:bottom w:val="single" w:sz="4" w:space="0" w:color="A6A6A6" w:themeColor="background1" w:themeShade="A6"/>
              <w:right w:val="single" w:sz="2" w:space="0" w:color="C0C0C0"/>
            </w:tcBorders>
          </w:tcPr>
          <w:p w14:paraId="1055225C" w14:textId="77777777" w:rsidR="00FB60A1" w:rsidRDefault="00FB60A1" w:rsidP="002A4C59"/>
        </w:tc>
      </w:tr>
      <w:tr w:rsidR="00FB60A1" w14:paraId="2BA79B13" w14:textId="77777777" w:rsidTr="00520C93">
        <w:tc>
          <w:tcPr>
            <w:tcW w:w="26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F3F288" w14:textId="77777777" w:rsidR="00FB60A1" w:rsidRDefault="00FB60A1" w:rsidP="002A4C59"/>
          <w:p w14:paraId="1FAC43F8" w14:textId="77777777" w:rsidR="00FB60A1" w:rsidRDefault="00FB60A1" w:rsidP="002A4C59">
            <w:r>
              <w:t>Executive / Sponsor:</w:t>
            </w:r>
          </w:p>
          <w:p w14:paraId="2EB83E9C" w14:textId="77777777" w:rsidR="00FB60A1" w:rsidRDefault="00FB60A1" w:rsidP="002A4C59"/>
          <w:p w14:paraId="6D46C561" w14:textId="77777777" w:rsidR="00FB60A1" w:rsidRDefault="00FB60A1" w:rsidP="002A4C59"/>
          <w:p w14:paraId="4F0F0ADB" w14:textId="77777777" w:rsidR="00FB60A1" w:rsidRDefault="00FB60A1" w:rsidP="002A4C59"/>
          <w:p w14:paraId="0F204DB3" w14:textId="4CC3458F" w:rsidR="00FB60A1" w:rsidRDefault="00AC05C3" w:rsidP="002A4C59">
            <w:r>
              <w:t>PMO Director</w:t>
            </w:r>
            <w:r w:rsidR="00FB60A1">
              <w:t>:</w:t>
            </w:r>
          </w:p>
          <w:p w14:paraId="65519335" w14:textId="77777777" w:rsidR="00FB60A1" w:rsidRDefault="00FB60A1" w:rsidP="002A4C59"/>
          <w:p w14:paraId="05894787" w14:textId="77777777" w:rsidR="00FB60A1" w:rsidRDefault="00FB60A1" w:rsidP="002A4C59"/>
          <w:p w14:paraId="7E89AF66" w14:textId="77777777" w:rsidR="00FB60A1" w:rsidRDefault="00FB60A1" w:rsidP="002A4C59"/>
          <w:p w14:paraId="031AE674" w14:textId="27DE830F" w:rsidR="00FB60A1" w:rsidRDefault="00987E72" w:rsidP="002A4C59">
            <w:r>
              <w:t xml:space="preserve">Senior </w:t>
            </w:r>
            <w:r w:rsidR="00FB60A1">
              <w:t>Project Manager:</w:t>
            </w:r>
          </w:p>
          <w:p w14:paraId="3A079023" w14:textId="77777777" w:rsidR="00FB60A1" w:rsidRDefault="00FB60A1" w:rsidP="002A4C59"/>
        </w:tc>
        <w:tc>
          <w:tcPr>
            <w:tcW w:w="68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3157B2" w14:textId="77777777" w:rsidR="00FB60A1" w:rsidRDefault="00FB60A1" w:rsidP="002A4C59"/>
          <w:p w14:paraId="32FE355C" w14:textId="77777777" w:rsidR="00FB60A1" w:rsidRDefault="00FB60A1" w:rsidP="002A4C59">
            <w:r>
              <w:t xml:space="preserve">Signature: _________________________ </w:t>
            </w:r>
          </w:p>
          <w:p w14:paraId="5D51E143" w14:textId="7144C227" w:rsidR="00FB60A1" w:rsidRDefault="00FB60A1" w:rsidP="002A4C59">
            <w:r>
              <w:t xml:space="preserve">Name: </w:t>
            </w:r>
            <w:r w:rsidR="00AC05C3">
              <w:t>John</w:t>
            </w:r>
          </w:p>
          <w:p w14:paraId="293BB530" w14:textId="2E3F6C91" w:rsidR="00FB60A1" w:rsidRDefault="00FB60A1" w:rsidP="002A4C59">
            <w:r>
              <w:t>Date:</w:t>
            </w:r>
            <w:r w:rsidR="00AC05C3">
              <w:t xml:space="preserve"> </w:t>
            </w:r>
          </w:p>
          <w:p w14:paraId="72A2B0DA" w14:textId="77777777" w:rsidR="00FB60A1" w:rsidRDefault="00FB60A1" w:rsidP="002A4C59"/>
          <w:p w14:paraId="666780CC" w14:textId="77777777" w:rsidR="00FB60A1" w:rsidRDefault="00FB60A1" w:rsidP="002A4C59">
            <w:r>
              <w:t>Signature: _________________________</w:t>
            </w:r>
          </w:p>
          <w:p w14:paraId="2BC4F7A4" w14:textId="7884C261" w:rsidR="00FB60A1" w:rsidRDefault="00FB60A1" w:rsidP="002A4C59">
            <w:r>
              <w:t xml:space="preserve">Name: </w:t>
            </w:r>
            <w:r w:rsidR="00AC05C3">
              <w:t>Naveen</w:t>
            </w:r>
          </w:p>
          <w:p w14:paraId="3E5D06C6" w14:textId="77777777" w:rsidR="00FB60A1" w:rsidRDefault="00FB60A1" w:rsidP="002A4C59">
            <w:r>
              <w:t>Date: _________________________</w:t>
            </w:r>
          </w:p>
          <w:p w14:paraId="11D9BC9D" w14:textId="77777777" w:rsidR="00FB60A1" w:rsidRDefault="00FB60A1" w:rsidP="002A4C59"/>
          <w:p w14:paraId="69258EFA" w14:textId="77777777" w:rsidR="00FB60A1" w:rsidRDefault="00FB60A1" w:rsidP="002A4C59">
            <w:r>
              <w:t>Signature: _________________________</w:t>
            </w:r>
          </w:p>
          <w:p w14:paraId="60EAF2A5" w14:textId="1FFFB350" w:rsidR="00FB60A1" w:rsidRDefault="00FB60A1" w:rsidP="002A4C59">
            <w:r>
              <w:t>Name:</w:t>
            </w:r>
            <w:r w:rsidR="00AC05C3">
              <w:t xml:space="preserve"> </w:t>
            </w:r>
            <w:proofErr w:type="spellStart"/>
            <w:r w:rsidR="00AC05C3">
              <w:t>Khavya</w:t>
            </w:r>
            <w:proofErr w:type="spellEnd"/>
          </w:p>
          <w:p w14:paraId="306B9E60" w14:textId="77777777" w:rsidR="00FB60A1" w:rsidRPr="0061092C" w:rsidRDefault="00FB60A1" w:rsidP="002A4C59">
            <w:proofErr w:type="gramStart"/>
            <w:r>
              <w:t>Date:_</w:t>
            </w:r>
            <w:proofErr w:type="gramEnd"/>
            <w:r>
              <w:t>________________________</w:t>
            </w:r>
          </w:p>
        </w:tc>
      </w:tr>
    </w:tbl>
    <w:p w14:paraId="57F4E558" w14:textId="77777777" w:rsidR="00FB60A1" w:rsidRDefault="00FB60A1" w:rsidP="002A4C59"/>
    <w:p w14:paraId="6782776E" w14:textId="5A18AB81" w:rsidR="009A6FA6" w:rsidRDefault="009A6FA6" w:rsidP="002A4C59"/>
    <w:p w14:paraId="3465A7A1" w14:textId="77777777" w:rsidR="00CA716B" w:rsidRPr="0061092C" w:rsidRDefault="00CA716B" w:rsidP="002A4C59"/>
    <w:sectPr w:rsidR="00CA716B" w:rsidRPr="0061092C" w:rsidSect="001C53ED">
      <w:headerReference w:type="even" r:id="rId17"/>
      <w:headerReference w:type="default" r:id="rId18"/>
      <w:footerReference w:type="even" r:id="rId19"/>
      <w:footerReference w:type="default" r:id="rId20"/>
      <w:pgSz w:w="11907" w:h="16839" w:code="9"/>
      <w:pgMar w:top="720" w:right="720" w:bottom="720" w:left="720" w:header="709" w:footer="144" w:gutter="0"/>
      <w:cols w:space="708"/>
      <w:docGrid w:linePitch="360"/>
      <w:printerSettings r:id="rId2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FD308D" w14:textId="77777777" w:rsidR="001B0E44" w:rsidRPr="006C409D" w:rsidRDefault="001B0E44" w:rsidP="002A4C59">
      <w:pPr>
        <w:rPr>
          <w:lang w:val="en-GB"/>
        </w:rPr>
      </w:pPr>
      <w:r>
        <w:separator/>
      </w:r>
    </w:p>
    <w:p w14:paraId="603C77CC" w14:textId="77777777" w:rsidR="001B0E44" w:rsidRDefault="001B0E44" w:rsidP="002A4C59"/>
    <w:p w14:paraId="0ACCC081" w14:textId="77777777" w:rsidR="001B0E44" w:rsidRDefault="001B0E44" w:rsidP="002A4C59"/>
    <w:p w14:paraId="6C01BDD9" w14:textId="77777777" w:rsidR="001B0E44" w:rsidRDefault="001B0E44" w:rsidP="002A4C59"/>
    <w:p w14:paraId="19DD1563" w14:textId="77777777" w:rsidR="001B0E44" w:rsidRDefault="001B0E44" w:rsidP="002A4C59"/>
    <w:p w14:paraId="518A2BA4" w14:textId="77777777" w:rsidR="001B0E44" w:rsidRDefault="001B0E44" w:rsidP="002A4C59"/>
    <w:p w14:paraId="3CB900A7" w14:textId="77777777" w:rsidR="001B0E44" w:rsidRDefault="001B0E44" w:rsidP="002A4C59"/>
    <w:p w14:paraId="205AEAD9" w14:textId="77777777" w:rsidR="001B0E44" w:rsidRDefault="001B0E44" w:rsidP="002A4C59"/>
    <w:p w14:paraId="5AF05B0D" w14:textId="77777777" w:rsidR="001B0E44" w:rsidRDefault="001B0E44" w:rsidP="002A4C59"/>
    <w:p w14:paraId="51E1E1DB" w14:textId="77777777" w:rsidR="001B0E44" w:rsidRDefault="001B0E44" w:rsidP="002A4C59"/>
    <w:p w14:paraId="61A26A1F" w14:textId="77777777" w:rsidR="001B0E44" w:rsidRDefault="001B0E44" w:rsidP="00BC3E7A"/>
    <w:p w14:paraId="2ECDFFC1" w14:textId="77777777" w:rsidR="001B0E44" w:rsidRDefault="001B0E44" w:rsidP="00BC3E7A"/>
    <w:p w14:paraId="2FD95672" w14:textId="77777777" w:rsidR="001B0E44" w:rsidRDefault="001B0E44" w:rsidP="00BC3E7A"/>
  </w:endnote>
  <w:endnote w:type="continuationSeparator" w:id="0">
    <w:p w14:paraId="161FED76" w14:textId="77777777" w:rsidR="001B0E44" w:rsidRPr="006C409D" w:rsidRDefault="001B0E44" w:rsidP="002A4C59">
      <w:pPr>
        <w:rPr>
          <w:lang w:val="en-GB"/>
        </w:rPr>
      </w:pPr>
      <w:r>
        <w:continuationSeparator/>
      </w:r>
    </w:p>
    <w:p w14:paraId="61E58648" w14:textId="77777777" w:rsidR="001B0E44" w:rsidRDefault="001B0E44" w:rsidP="002A4C59"/>
    <w:p w14:paraId="3D5D5DC2" w14:textId="77777777" w:rsidR="001B0E44" w:rsidRDefault="001B0E44" w:rsidP="002A4C59"/>
    <w:p w14:paraId="41E2C101" w14:textId="77777777" w:rsidR="001B0E44" w:rsidRDefault="001B0E44" w:rsidP="002A4C59"/>
    <w:p w14:paraId="331321ED" w14:textId="77777777" w:rsidR="001B0E44" w:rsidRDefault="001B0E44" w:rsidP="002A4C59"/>
    <w:p w14:paraId="00093D6B" w14:textId="77777777" w:rsidR="001B0E44" w:rsidRDefault="001B0E44" w:rsidP="002A4C59"/>
    <w:p w14:paraId="7D85EDCF" w14:textId="77777777" w:rsidR="001B0E44" w:rsidRDefault="001B0E44" w:rsidP="002A4C59"/>
    <w:p w14:paraId="16012A65" w14:textId="77777777" w:rsidR="001B0E44" w:rsidRDefault="001B0E44" w:rsidP="002A4C59"/>
    <w:p w14:paraId="45C4201C" w14:textId="77777777" w:rsidR="001B0E44" w:rsidRDefault="001B0E44" w:rsidP="002A4C59"/>
    <w:p w14:paraId="1010AD96" w14:textId="77777777" w:rsidR="001B0E44" w:rsidRDefault="001B0E44" w:rsidP="002A4C59"/>
    <w:p w14:paraId="6AE01E0B" w14:textId="77777777" w:rsidR="001B0E44" w:rsidRDefault="001B0E44" w:rsidP="00BC3E7A"/>
    <w:p w14:paraId="32ED81EF" w14:textId="77777777" w:rsidR="001B0E44" w:rsidRDefault="001B0E44" w:rsidP="00BC3E7A"/>
    <w:p w14:paraId="5C9E8411" w14:textId="77777777" w:rsidR="001B0E44" w:rsidRDefault="001B0E44" w:rsidP="00BC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Big Caslon Medium">
    <w:panose1 w:val="02000603090000020003"/>
    <w:charset w:val="00"/>
    <w:family w:val="roman"/>
    <w:pitch w:val="variable"/>
    <w:sig w:usb0="80000063" w:usb1="00000000" w:usb2="00000000" w:usb3="00000000" w:csb0="000001FB" w:csb1="00000000"/>
  </w:font>
  <w:font w:name="Impact">
    <w:panose1 w:val="020B080603090205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Palatino">
    <w:panose1 w:val="00000000000000000000"/>
    <w:charset w:val="00"/>
    <w:family w:val="roman"/>
    <w:pitch w:val="variable"/>
    <w:sig w:usb0="A00002FF" w:usb1="7800205A" w:usb2="14600000" w:usb3="00000000" w:csb0="00000193" w:csb1="00000000"/>
  </w:font>
  <w:font w:name="Helvetica">
    <w:panose1 w:val="00000000000000000000"/>
    <w:charset w:val="00"/>
    <w:family w:val="swiss"/>
    <w:pitch w:val="variable"/>
    <w:sig w:usb0="E00002FF" w:usb1="5000785B" w:usb2="00000000" w:usb3="00000000" w:csb0="0000019F" w:csb1="00000000"/>
  </w:font>
  <w:font w:name="Arial Hebrew Scholar">
    <w:panose1 w:val="00000000000000000000"/>
    <w:charset w:val="B1"/>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93CDF" w14:textId="77777777" w:rsidR="00A27AED" w:rsidRDefault="00A27AED" w:rsidP="001C53E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47F7C6" w14:textId="77777777" w:rsidR="00A27AED" w:rsidRDefault="00A27AED" w:rsidP="00987E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850CD" w14:textId="77777777" w:rsidR="001C53ED" w:rsidRDefault="001C53ED" w:rsidP="00DE5D3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A5D34">
      <w:rPr>
        <w:rStyle w:val="PageNumber"/>
        <w:noProof/>
      </w:rPr>
      <w:t>22</w:t>
    </w:r>
    <w:r>
      <w:rPr>
        <w:rStyle w:val="PageNumber"/>
      </w:rPr>
      <w:fldChar w:fldCharType="end"/>
    </w:r>
  </w:p>
  <w:p w14:paraId="4407563C" w14:textId="77777777" w:rsidR="00A27AED" w:rsidRDefault="00A27AED" w:rsidP="00987E7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1E8F9" w14:textId="77777777" w:rsidR="001B0E44" w:rsidRPr="006C409D" w:rsidRDefault="001B0E44" w:rsidP="002A4C59">
      <w:pPr>
        <w:rPr>
          <w:lang w:val="en-GB"/>
        </w:rPr>
      </w:pPr>
      <w:r>
        <w:separator/>
      </w:r>
    </w:p>
    <w:p w14:paraId="6A7391C4" w14:textId="77777777" w:rsidR="001B0E44" w:rsidRDefault="001B0E44" w:rsidP="002A4C59"/>
    <w:p w14:paraId="6EABE909" w14:textId="77777777" w:rsidR="001B0E44" w:rsidRDefault="001B0E44" w:rsidP="002A4C59"/>
    <w:p w14:paraId="5418007E" w14:textId="77777777" w:rsidR="001B0E44" w:rsidRDefault="001B0E44" w:rsidP="002A4C59"/>
    <w:p w14:paraId="37D7D64A" w14:textId="77777777" w:rsidR="001B0E44" w:rsidRDefault="001B0E44" w:rsidP="002A4C59"/>
    <w:p w14:paraId="6E4499AA" w14:textId="77777777" w:rsidR="001B0E44" w:rsidRDefault="001B0E44" w:rsidP="002A4C59"/>
    <w:p w14:paraId="58C80538" w14:textId="77777777" w:rsidR="001B0E44" w:rsidRDefault="001B0E44" w:rsidP="002A4C59"/>
    <w:p w14:paraId="0C7D15EE" w14:textId="77777777" w:rsidR="001B0E44" w:rsidRDefault="001B0E44" w:rsidP="002A4C59"/>
    <w:p w14:paraId="35BF041C" w14:textId="77777777" w:rsidR="001B0E44" w:rsidRDefault="001B0E44" w:rsidP="002A4C59"/>
    <w:p w14:paraId="7C0D65EF" w14:textId="77777777" w:rsidR="001B0E44" w:rsidRDefault="001B0E44" w:rsidP="002A4C59"/>
    <w:p w14:paraId="290C71C5" w14:textId="77777777" w:rsidR="001B0E44" w:rsidRDefault="001B0E44" w:rsidP="00BC3E7A"/>
    <w:p w14:paraId="5D75546D" w14:textId="77777777" w:rsidR="001B0E44" w:rsidRDefault="001B0E44" w:rsidP="00BC3E7A"/>
    <w:p w14:paraId="7934CCD6" w14:textId="77777777" w:rsidR="001B0E44" w:rsidRDefault="001B0E44" w:rsidP="00BC3E7A"/>
  </w:footnote>
  <w:footnote w:type="continuationSeparator" w:id="0">
    <w:p w14:paraId="007D58D3" w14:textId="77777777" w:rsidR="001B0E44" w:rsidRPr="006C409D" w:rsidRDefault="001B0E44" w:rsidP="002A4C59">
      <w:pPr>
        <w:rPr>
          <w:lang w:val="en-GB"/>
        </w:rPr>
      </w:pPr>
      <w:r>
        <w:continuationSeparator/>
      </w:r>
    </w:p>
    <w:p w14:paraId="63C55178" w14:textId="77777777" w:rsidR="001B0E44" w:rsidRDefault="001B0E44" w:rsidP="002A4C59"/>
    <w:p w14:paraId="23D358FD" w14:textId="77777777" w:rsidR="001B0E44" w:rsidRDefault="001B0E44" w:rsidP="002A4C59"/>
    <w:p w14:paraId="7E09B288" w14:textId="77777777" w:rsidR="001B0E44" w:rsidRDefault="001B0E44" w:rsidP="002A4C59"/>
    <w:p w14:paraId="5512F654" w14:textId="77777777" w:rsidR="001B0E44" w:rsidRDefault="001B0E44" w:rsidP="002A4C59"/>
    <w:p w14:paraId="5380D625" w14:textId="77777777" w:rsidR="001B0E44" w:rsidRDefault="001B0E44" w:rsidP="002A4C59"/>
    <w:p w14:paraId="10A43D49" w14:textId="77777777" w:rsidR="001B0E44" w:rsidRDefault="001B0E44" w:rsidP="002A4C59"/>
    <w:p w14:paraId="07CFC5F5" w14:textId="77777777" w:rsidR="001B0E44" w:rsidRDefault="001B0E44" w:rsidP="002A4C59"/>
    <w:p w14:paraId="48E9F077" w14:textId="77777777" w:rsidR="001B0E44" w:rsidRDefault="001B0E44" w:rsidP="002A4C59"/>
    <w:p w14:paraId="51BAE25E" w14:textId="77777777" w:rsidR="001B0E44" w:rsidRDefault="001B0E44" w:rsidP="002A4C59"/>
    <w:p w14:paraId="098B0186" w14:textId="77777777" w:rsidR="001B0E44" w:rsidRDefault="001B0E44" w:rsidP="00BC3E7A"/>
    <w:p w14:paraId="34C62F32" w14:textId="77777777" w:rsidR="001B0E44" w:rsidRDefault="001B0E44" w:rsidP="00BC3E7A"/>
    <w:p w14:paraId="320D6FE0" w14:textId="77777777" w:rsidR="001B0E44" w:rsidRDefault="001B0E44" w:rsidP="00BC3E7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7E520" w14:textId="77777777" w:rsidR="001C53ED" w:rsidRDefault="001C53ED" w:rsidP="00DE5D3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1543D4" w14:textId="77777777" w:rsidR="00A27AED" w:rsidRDefault="00A27AED" w:rsidP="001C53ED">
    <w:pPr>
      <w:pStyle w:val="Header"/>
      <w:ind w:right="360"/>
    </w:pPr>
  </w:p>
  <w:p w14:paraId="1CD80F08" w14:textId="77777777" w:rsidR="00A27AED" w:rsidRDefault="00A27AED" w:rsidP="002A4C59"/>
  <w:p w14:paraId="27C578DB" w14:textId="77777777" w:rsidR="00A27AED" w:rsidRDefault="00A27AED" w:rsidP="002A4C59"/>
  <w:p w14:paraId="5DBA1FF4" w14:textId="77777777" w:rsidR="00A27AED" w:rsidRDefault="00A27AED" w:rsidP="002A4C59"/>
  <w:p w14:paraId="4868CEE6" w14:textId="77777777" w:rsidR="00A27AED" w:rsidRDefault="00A27AED" w:rsidP="002A4C59"/>
  <w:p w14:paraId="7624E468" w14:textId="77777777" w:rsidR="00A27AED" w:rsidRDefault="00A27AED" w:rsidP="002A4C59"/>
  <w:p w14:paraId="20EE23ED" w14:textId="77777777" w:rsidR="00A27AED" w:rsidRDefault="00A27AED" w:rsidP="002A4C59"/>
  <w:p w14:paraId="4B8EF5CC" w14:textId="77777777" w:rsidR="00A27AED" w:rsidRDefault="00A27AED" w:rsidP="002A4C59"/>
  <w:p w14:paraId="10D40D9E" w14:textId="77777777" w:rsidR="00A27AED" w:rsidRDefault="00A27AED" w:rsidP="00BC3E7A"/>
  <w:p w14:paraId="210C1D02" w14:textId="77777777" w:rsidR="00A27AED" w:rsidRDefault="00A27AED" w:rsidP="00BC3E7A"/>
  <w:p w14:paraId="4C21D0A7" w14:textId="77777777" w:rsidR="00A27AED" w:rsidRDefault="00A27AED" w:rsidP="00BC3E7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45A4" w14:textId="77777777" w:rsidR="001C53ED" w:rsidRDefault="001C53ED" w:rsidP="00DE5D3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A5D34">
      <w:rPr>
        <w:rStyle w:val="PageNumber"/>
        <w:noProof/>
      </w:rPr>
      <w:t>22</w:t>
    </w:r>
    <w:r>
      <w:rPr>
        <w:rStyle w:val="PageNumber"/>
      </w:rPr>
      <w:fldChar w:fldCharType="end"/>
    </w:r>
  </w:p>
  <w:p w14:paraId="5D169363" w14:textId="7A9A97BA" w:rsidR="00A27AED" w:rsidRDefault="00A27AED" w:rsidP="001C53ED">
    <w:pPr>
      <w:pStyle w:val="body"/>
      <w:ind w:right="360"/>
    </w:pPr>
    <w:r>
      <w:tab/>
    </w:r>
    <w:r>
      <w:tab/>
    </w:r>
    <w:r>
      <w:tab/>
    </w:r>
    <w:r>
      <w:tab/>
    </w:r>
    <w:r>
      <w:tab/>
    </w:r>
    <w:r>
      <w:tab/>
    </w:r>
    <w:proofErr w:type="spellStart"/>
    <w:r>
      <w:t>SuperLoop</w:t>
    </w:r>
    <w:proofErr w:type="spellEnd"/>
    <w:r>
      <w:t xml:space="preserve"> Shuttle</w:t>
    </w:r>
  </w:p>
  <w:p w14:paraId="06DF732F" w14:textId="54B41323" w:rsidR="00A27AED" w:rsidRDefault="00A27AED" w:rsidP="00947FEE">
    <w:pPr>
      <w:pStyle w:val="body"/>
    </w:pPr>
    <w:r>
      <w:rPr>
        <w:noProof/>
      </w:rPr>
      <mc:AlternateContent>
        <mc:Choice Requires="wps">
          <w:drawing>
            <wp:anchor distT="0" distB="0" distL="114300" distR="114300" simplePos="0" relativeHeight="251658240" behindDoc="0" locked="0" layoutInCell="1" allowOverlap="1" wp14:anchorId="57CBC8D8" wp14:editId="312227F9">
              <wp:simplePos x="0" y="0"/>
              <wp:positionH relativeFrom="column">
                <wp:posOffset>87518</wp:posOffset>
              </wp:positionH>
              <wp:positionV relativeFrom="paragraph">
                <wp:posOffset>56478</wp:posOffset>
              </wp:positionV>
              <wp:extent cx="6267450" cy="0"/>
              <wp:effectExtent l="44450" t="53340" r="76200" b="73660"/>
              <wp:wrapNone/>
              <wp:docPr id="1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9525">
                        <a:solidFill>
                          <a:srgbClr val="0070C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FADCB7D" id="_x0000_t32" coordsize="21600,21600" o:spt="32" o:oned="t" path="m0,0l21600,21600e" filled="f">
              <v:path arrowok="t" fillok="f" o:connecttype="none"/>
              <o:lock v:ext="edit" shapetype="t"/>
            </v:shapetype>
            <v:shape id="AutoShape 4" o:spid="_x0000_s1026" type="#_x0000_t32" style="position:absolute;margin-left:6.9pt;margin-top:4.45pt;width:493.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" strokecolor="#0070c0">
              <v:stroke startarrow="oval" endarrow="oval"/>
              <v:shadow color="#792823 [1608]" opacity=".5" offset="1pt"/>
            </v:shape>
          </w:pict>
        </mc:Fallback>
      </mc:AlternateConten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24B292F"/>
    <w:multiLevelType w:val="multilevel"/>
    <w:tmpl w:val="501E21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35804B4"/>
    <w:multiLevelType w:val="multilevel"/>
    <w:tmpl w:val="1A56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D4710C"/>
    <w:multiLevelType w:val="multilevel"/>
    <w:tmpl w:val="64AE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844654"/>
    <w:multiLevelType w:val="multilevel"/>
    <w:tmpl w:val="A812425E"/>
    <w:lvl w:ilvl="0">
      <w:start w:val="1"/>
      <w:numFmt w:val="decimal"/>
      <w:lvlText w:val="%1"/>
      <w:lvlJc w:val="left"/>
      <w:pPr>
        <w:ind w:left="360" w:hanging="360"/>
      </w:pPr>
      <w:rPr>
        <w:rFonts w:hint="default"/>
      </w:rPr>
    </w:lvl>
    <w:lvl w:ilvl="1">
      <w:start w:val="3"/>
      <w:numFmt w:val="decimal"/>
      <w:lvlText w:val="%1.%2"/>
      <w:lvlJc w:val="left"/>
      <w:pPr>
        <w:ind w:left="791" w:hanging="360"/>
      </w:pPr>
      <w:rPr>
        <w:rFonts w:hint="default"/>
      </w:rPr>
    </w:lvl>
    <w:lvl w:ilvl="2">
      <w:start w:val="1"/>
      <w:numFmt w:val="decimal"/>
      <w:lvlText w:val="%1.%2.%3"/>
      <w:lvlJc w:val="left"/>
      <w:pPr>
        <w:ind w:left="1582" w:hanging="720"/>
      </w:pPr>
      <w:rPr>
        <w:rFonts w:hint="default"/>
      </w:rPr>
    </w:lvl>
    <w:lvl w:ilvl="3">
      <w:start w:val="1"/>
      <w:numFmt w:val="decimal"/>
      <w:lvlText w:val="%1.%2.%3.%4"/>
      <w:lvlJc w:val="left"/>
      <w:pPr>
        <w:ind w:left="2013" w:hanging="72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235" w:hanging="108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5">
    <w:nsid w:val="0A160D77"/>
    <w:multiLevelType w:val="multilevel"/>
    <w:tmpl w:val="8492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DC7DCE"/>
    <w:multiLevelType w:val="multilevel"/>
    <w:tmpl w:val="3D7A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2F567F"/>
    <w:multiLevelType w:val="multilevel"/>
    <w:tmpl w:val="274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57444AC"/>
    <w:multiLevelType w:val="hybridMultilevel"/>
    <w:tmpl w:val="78B65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1F6A22"/>
    <w:multiLevelType w:val="multilevel"/>
    <w:tmpl w:val="B27A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CA54D4"/>
    <w:multiLevelType w:val="multilevel"/>
    <w:tmpl w:val="0EE8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93768B0"/>
    <w:multiLevelType w:val="multilevel"/>
    <w:tmpl w:val="F31405AA"/>
    <w:lvl w:ilvl="0">
      <w:start w:val="1"/>
      <w:numFmt w:val="decimal"/>
      <w:lvlText w:val="%1"/>
      <w:lvlJc w:val="left"/>
      <w:pPr>
        <w:ind w:left="360" w:hanging="360"/>
      </w:pPr>
      <w:rPr>
        <w:rFonts w:hint="default"/>
      </w:rPr>
    </w:lvl>
    <w:lvl w:ilvl="1">
      <w:start w:val="3"/>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2">
    <w:nsid w:val="2D902EBB"/>
    <w:multiLevelType w:val="multilevel"/>
    <w:tmpl w:val="4770E346"/>
    <w:lvl w:ilvl="0">
      <w:start w:val="1"/>
      <w:numFmt w:val="bullet"/>
      <w:lvlText w:val=""/>
      <w:lvlJc w:val="left"/>
      <w:pPr>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7C4D4F"/>
    <w:multiLevelType w:val="hybridMultilevel"/>
    <w:tmpl w:val="41A81414"/>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30D10099"/>
    <w:multiLevelType w:val="multilevel"/>
    <w:tmpl w:val="3504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541E7B"/>
    <w:multiLevelType w:val="multilevel"/>
    <w:tmpl w:val="7C8A5138"/>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26E7670"/>
    <w:multiLevelType w:val="hybridMultilevel"/>
    <w:tmpl w:val="F094FF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39E60EA"/>
    <w:multiLevelType w:val="multilevel"/>
    <w:tmpl w:val="904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494686"/>
    <w:multiLevelType w:val="multilevel"/>
    <w:tmpl w:val="764E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0291973"/>
    <w:multiLevelType w:val="multilevel"/>
    <w:tmpl w:val="97D42E1A"/>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4A8347C3"/>
    <w:multiLevelType w:val="multilevel"/>
    <w:tmpl w:val="7DA4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276ADE"/>
    <w:multiLevelType w:val="hybridMultilevel"/>
    <w:tmpl w:val="4AEED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772AB6"/>
    <w:multiLevelType w:val="multilevel"/>
    <w:tmpl w:val="94F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0F16E2B"/>
    <w:multiLevelType w:val="multilevel"/>
    <w:tmpl w:val="4AFA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1E63826"/>
    <w:multiLevelType w:val="multilevel"/>
    <w:tmpl w:val="9D2A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F66EBB"/>
    <w:multiLevelType w:val="multilevel"/>
    <w:tmpl w:val="7F54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37B670B"/>
    <w:multiLevelType w:val="hybridMultilevel"/>
    <w:tmpl w:val="D45C7AC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nsid w:val="579B2A13"/>
    <w:multiLevelType w:val="multilevel"/>
    <w:tmpl w:val="8AA8BC0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DAB30C6"/>
    <w:multiLevelType w:val="hybridMultilevel"/>
    <w:tmpl w:val="8EB2AF60"/>
    <w:lvl w:ilvl="0" w:tplc="0409000D">
      <w:start w:val="1"/>
      <w:numFmt w:val="bullet"/>
      <w:lvlText w:val=""/>
      <w:lvlJc w:val="left"/>
      <w:pPr>
        <w:ind w:left="900" w:hanging="360"/>
      </w:pPr>
      <w:rPr>
        <w:rFonts w:ascii="Wingdings" w:hAnsi="Wingdings" w:hint="default"/>
      </w:rPr>
    </w:lvl>
    <w:lvl w:ilvl="1" w:tplc="04090001">
      <w:start w:val="1"/>
      <w:numFmt w:val="bullet"/>
      <w:lvlText w:val=""/>
      <w:lvlJc w:val="left"/>
      <w:pPr>
        <w:ind w:left="1620" w:hanging="360"/>
      </w:pPr>
      <w:rPr>
        <w:rFonts w:ascii="Symbol" w:hAnsi="Symbol"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613F0BCA"/>
    <w:multiLevelType w:val="multilevel"/>
    <w:tmpl w:val="CCCA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8B5454A"/>
    <w:multiLevelType w:val="multilevel"/>
    <w:tmpl w:val="F166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9A82160"/>
    <w:multiLevelType w:val="hybridMultilevel"/>
    <w:tmpl w:val="F9F841E2"/>
    <w:lvl w:ilvl="0" w:tplc="CDC6B50E">
      <w:start w:val="1"/>
      <w:numFmt w:val="decimal"/>
      <w:lvlText w:val="%1."/>
      <w:lvlJc w:val="left"/>
      <w:pPr>
        <w:ind w:left="720" w:hanging="360"/>
      </w:pPr>
      <w:rPr>
        <w:rFonts w:asciiTheme="minorHAnsi" w:eastAsiaTheme="minorHAnsi" w:hAnsiTheme="minorHAnsi" w:cstheme="minorBidi"/>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85454E"/>
    <w:multiLevelType w:val="hybridMultilevel"/>
    <w:tmpl w:val="E69C6B3E"/>
    <w:lvl w:ilvl="0" w:tplc="BFE68166">
      <w:start w:val="1"/>
      <w:numFmt w:val="bullet"/>
      <w:pStyle w:val="poin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2E51743"/>
    <w:multiLevelType w:val="hybridMultilevel"/>
    <w:tmpl w:val="A9B4E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B51134C"/>
    <w:multiLevelType w:val="multilevel"/>
    <w:tmpl w:val="0409001F"/>
    <w:lvl w:ilvl="0">
      <w:start w:val="1"/>
      <w:numFmt w:val="decimal"/>
      <w:lvlText w:val="%1."/>
      <w:lvlJc w:val="left"/>
      <w:pPr>
        <w:ind w:left="540" w:hanging="360"/>
      </w:pPr>
    </w:lvl>
    <w:lvl w:ilvl="1">
      <w:start w:val="1"/>
      <w:numFmt w:val="decimal"/>
      <w:lvlText w:val="%1.%2."/>
      <w:lvlJc w:val="left"/>
      <w:pPr>
        <w:ind w:left="972" w:hanging="432"/>
      </w:p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abstractNum w:abstractNumId="35">
    <w:nsid w:val="7CCF5A6F"/>
    <w:multiLevelType w:val="multilevel"/>
    <w:tmpl w:val="34D6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E2D6A90"/>
    <w:multiLevelType w:val="multilevel"/>
    <w:tmpl w:val="BE84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abstractNumId w:val="12"/>
  </w:num>
  <w:num w:numId="4">
    <w:abstractNumId w:val="3"/>
  </w:num>
  <w:num w:numId="5">
    <w:abstractNumId w:val="9"/>
  </w:num>
  <w:num w:numId="6">
    <w:abstractNumId w:val="5"/>
  </w:num>
  <w:num w:numId="7">
    <w:abstractNumId w:val="24"/>
  </w:num>
  <w:num w:numId="8">
    <w:abstractNumId w:val="14"/>
  </w:num>
  <w:num w:numId="9">
    <w:abstractNumId w:val="17"/>
  </w:num>
  <w:num w:numId="10">
    <w:abstractNumId w:val="25"/>
  </w:num>
  <w:num w:numId="11">
    <w:abstractNumId w:val="29"/>
  </w:num>
  <w:num w:numId="12">
    <w:abstractNumId w:val="23"/>
  </w:num>
  <w:num w:numId="13">
    <w:abstractNumId w:val="6"/>
  </w:num>
  <w:num w:numId="14">
    <w:abstractNumId w:val="18"/>
  </w:num>
  <w:num w:numId="15">
    <w:abstractNumId w:val="22"/>
  </w:num>
  <w:num w:numId="16">
    <w:abstractNumId w:val="10"/>
  </w:num>
  <w:num w:numId="17">
    <w:abstractNumId w:val="30"/>
  </w:num>
  <w:num w:numId="18">
    <w:abstractNumId w:val="2"/>
  </w:num>
  <w:num w:numId="19">
    <w:abstractNumId w:val="20"/>
  </w:num>
  <w:num w:numId="20">
    <w:abstractNumId w:val="36"/>
  </w:num>
  <w:num w:numId="21">
    <w:abstractNumId w:val="35"/>
  </w:num>
  <w:num w:numId="22">
    <w:abstractNumId w:val="7"/>
  </w:num>
  <w:num w:numId="23">
    <w:abstractNumId w:val="8"/>
  </w:num>
  <w:num w:numId="24">
    <w:abstractNumId w:val="15"/>
  </w:num>
  <w:num w:numId="25">
    <w:abstractNumId w:val="31"/>
  </w:num>
  <w:num w:numId="26">
    <w:abstractNumId w:val="34"/>
  </w:num>
  <w:num w:numId="27">
    <w:abstractNumId w:val="32"/>
  </w:num>
  <w:num w:numId="28">
    <w:abstractNumId w:val="33"/>
  </w:num>
  <w:num w:numId="29">
    <w:abstractNumId w:val="26"/>
  </w:num>
  <w:num w:numId="30">
    <w:abstractNumId w:val="16"/>
  </w:num>
  <w:num w:numId="31">
    <w:abstractNumId w:val="13"/>
  </w:num>
  <w:num w:numId="32">
    <w:abstractNumId w:val="28"/>
  </w:num>
  <w:num w:numId="33">
    <w:abstractNumId w:val="32"/>
  </w:num>
  <w:num w:numId="34">
    <w:abstractNumId w:val="1"/>
  </w:num>
  <w:num w:numId="35">
    <w:abstractNumId w:val="4"/>
  </w:num>
  <w:num w:numId="36">
    <w:abstractNumId w:val="11"/>
  </w:num>
  <w:num w:numId="37">
    <w:abstractNumId w:val="27"/>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395"/>
    <w:rsid w:val="00006368"/>
    <w:rsid w:val="0001076F"/>
    <w:rsid w:val="000150A6"/>
    <w:rsid w:val="000156E7"/>
    <w:rsid w:val="00015C7B"/>
    <w:rsid w:val="00016F91"/>
    <w:rsid w:val="0002182C"/>
    <w:rsid w:val="00025090"/>
    <w:rsid w:val="00036634"/>
    <w:rsid w:val="0005765F"/>
    <w:rsid w:val="0006128C"/>
    <w:rsid w:val="00070707"/>
    <w:rsid w:val="00075301"/>
    <w:rsid w:val="000807FC"/>
    <w:rsid w:val="000858DF"/>
    <w:rsid w:val="000860BE"/>
    <w:rsid w:val="00086C8C"/>
    <w:rsid w:val="00086F01"/>
    <w:rsid w:val="000879D1"/>
    <w:rsid w:val="00087D28"/>
    <w:rsid w:val="0009024C"/>
    <w:rsid w:val="00091A48"/>
    <w:rsid w:val="000937FB"/>
    <w:rsid w:val="000A625B"/>
    <w:rsid w:val="000A7A7B"/>
    <w:rsid w:val="000B4219"/>
    <w:rsid w:val="000B4297"/>
    <w:rsid w:val="000C2016"/>
    <w:rsid w:val="000D0D3E"/>
    <w:rsid w:val="000D1EB6"/>
    <w:rsid w:val="000D5EA9"/>
    <w:rsid w:val="000D786C"/>
    <w:rsid w:val="000E4141"/>
    <w:rsid w:val="000E50C9"/>
    <w:rsid w:val="000E633C"/>
    <w:rsid w:val="000F7145"/>
    <w:rsid w:val="00104570"/>
    <w:rsid w:val="00106A87"/>
    <w:rsid w:val="00110DDB"/>
    <w:rsid w:val="00121182"/>
    <w:rsid w:val="0012214B"/>
    <w:rsid w:val="00123759"/>
    <w:rsid w:val="00125C20"/>
    <w:rsid w:val="0013077A"/>
    <w:rsid w:val="00131161"/>
    <w:rsid w:val="00131D9A"/>
    <w:rsid w:val="00143B13"/>
    <w:rsid w:val="00144181"/>
    <w:rsid w:val="00151C2D"/>
    <w:rsid w:val="0016034C"/>
    <w:rsid w:val="001633E9"/>
    <w:rsid w:val="00165389"/>
    <w:rsid w:val="00165F00"/>
    <w:rsid w:val="0018330E"/>
    <w:rsid w:val="00187C04"/>
    <w:rsid w:val="00191DE7"/>
    <w:rsid w:val="0019295A"/>
    <w:rsid w:val="00196C2E"/>
    <w:rsid w:val="001A3270"/>
    <w:rsid w:val="001A5ED5"/>
    <w:rsid w:val="001B0E44"/>
    <w:rsid w:val="001C0513"/>
    <w:rsid w:val="001C0AE5"/>
    <w:rsid w:val="001C53ED"/>
    <w:rsid w:val="001D4EAE"/>
    <w:rsid w:val="001D7542"/>
    <w:rsid w:val="001F1016"/>
    <w:rsid w:val="001F6458"/>
    <w:rsid w:val="0020249E"/>
    <w:rsid w:val="00205147"/>
    <w:rsid w:val="002069EE"/>
    <w:rsid w:val="00215EF5"/>
    <w:rsid w:val="0023051C"/>
    <w:rsid w:val="00230F58"/>
    <w:rsid w:val="00231118"/>
    <w:rsid w:val="002349FE"/>
    <w:rsid w:val="00234B3A"/>
    <w:rsid w:val="00242725"/>
    <w:rsid w:val="00247E2A"/>
    <w:rsid w:val="0025372D"/>
    <w:rsid w:val="0028356C"/>
    <w:rsid w:val="002853E1"/>
    <w:rsid w:val="00285690"/>
    <w:rsid w:val="00294BE0"/>
    <w:rsid w:val="00297C38"/>
    <w:rsid w:val="002A4C59"/>
    <w:rsid w:val="002A5A37"/>
    <w:rsid w:val="002C530B"/>
    <w:rsid w:val="002E4F7E"/>
    <w:rsid w:val="002E5A8F"/>
    <w:rsid w:val="002E6049"/>
    <w:rsid w:val="002F3040"/>
    <w:rsid w:val="002F6E73"/>
    <w:rsid w:val="00300403"/>
    <w:rsid w:val="00311B51"/>
    <w:rsid w:val="0031268B"/>
    <w:rsid w:val="00314AA8"/>
    <w:rsid w:val="003150A5"/>
    <w:rsid w:val="00325D67"/>
    <w:rsid w:val="00346371"/>
    <w:rsid w:val="00347D19"/>
    <w:rsid w:val="00350BC1"/>
    <w:rsid w:val="00352450"/>
    <w:rsid w:val="00354C5E"/>
    <w:rsid w:val="00362F94"/>
    <w:rsid w:val="00374894"/>
    <w:rsid w:val="0038385A"/>
    <w:rsid w:val="0038399C"/>
    <w:rsid w:val="003851F7"/>
    <w:rsid w:val="003939A4"/>
    <w:rsid w:val="00394951"/>
    <w:rsid w:val="003949E5"/>
    <w:rsid w:val="003A4CB0"/>
    <w:rsid w:val="003B1FA1"/>
    <w:rsid w:val="003B5EFC"/>
    <w:rsid w:val="003D0A32"/>
    <w:rsid w:val="003D3B48"/>
    <w:rsid w:val="003D63E0"/>
    <w:rsid w:val="003E2AA1"/>
    <w:rsid w:val="003E3E28"/>
    <w:rsid w:val="003F16B2"/>
    <w:rsid w:val="003F7573"/>
    <w:rsid w:val="004057CB"/>
    <w:rsid w:val="00416DAB"/>
    <w:rsid w:val="0042086A"/>
    <w:rsid w:val="00421A07"/>
    <w:rsid w:val="00422DDD"/>
    <w:rsid w:val="004271CA"/>
    <w:rsid w:val="004335E9"/>
    <w:rsid w:val="004377AD"/>
    <w:rsid w:val="0044194F"/>
    <w:rsid w:val="00441A18"/>
    <w:rsid w:val="00450FB3"/>
    <w:rsid w:val="004510F1"/>
    <w:rsid w:val="004521A2"/>
    <w:rsid w:val="00452EC3"/>
    <w:rsid w:val="004750A6"/>
    <w:rsid w:val="00482177"/>
    <w:rsid w:val="004874EE"/>
    <w:rsid w:val="00487B57"/>
    <w:rsid w:val="00493EDA"/>
    <w:rsid w:val="00494C5D"/>
    <w:rsid w:val="004A4149"/>
    <w:rsid w:val="004A5666"/>
    <w:rsid w:val="004B223C"/>
    <w:rsid w:val="004B2BE0"/>
    <w:rsid w:val="004B3F11"/>
    <w:rsid w:val="004B7FC1"/>
    <w:rsid w:val="004C1273"/>
    <w:rsid w:val="004C15C1"/>
    <w:rsid w:val="004C60E1"/>
    <w:rsid w:val="004D4330"/>
    <w:rsid w:val="004D4CA5"/>
    <w:rsid w:val="004E7E3E"/>
    <w:rsid w:val="004F1D88"/>
    <w:rsid w:val="0050119A"/>
    <w:rsid w:val="00504699"/>
    <w:rsid w:val="00507FB2"/>
    <w:rsid w:val="005151A9"/>
    <w:rsid w:val="00515950"/>
    <w:rsid w:val="00520C93"/>
    <w:rsid w:val="00534B24"/>
    <w:rsid w:val="00542020"/>
    <w:rsid w:val="005657AB"/>
    <w:rsid w:val="005708CC"/>
    <w:rsid w:val="00573EE0"/>
    <w:rsid w:val="00580351"/>
    <w:rsid w:val="005812C9"/>
    <w:rsid w:val="005817A4"/>
    <w:rsid w:val="00585F88"/>
    <w:rsid w:val="0058637E"/>
    <w:rsid w:val="00586571"/>
    <w:rsid w:val="00590DC7"/>
    <w:rsid w:val="00595298"/>
    <w:rsid w:val="005A0F37"/>
    <w:rsid w:val="005B01C5"/>
    <w:rsid w:val="005B4574"/>
    <w:rsid w:val="005B5D10"/>
    <w:rsid w:val="005B76FF"/>
    <w:rsid w:val="005C0E09"/>
    <w:rsid w:val="005C550B"/>
    <w:rsid w:val="005C6609"/>
    <w:rsid w:val="005C6ABA"/>
    <w:rsid w:val="005D71F2"/>
    <w:rsid w:val="005D7AD7"/>
    <w:rsid w:val="005E0328"/>
    <w:rsid w:val="005E3B0F"/>
    <w:rsid w:val="005F74C7"/>
    <w:rsid w:val="00601064"/>
    <w:rsid w:val="00607B77"/>
    <w:rsid w:val="0061092C"/>
    <w:rsid w:val="0061253C"/>
    <w:rsid w:val="00612D9F"/>
    <w:rsid w:val="0061559E"/>
    <w:rsid w:val="006172C9"/>
    <w:rsid w:val="00617E65"/>
    <w:rsid w:val="00620F17"/>
    <w:rsid w:val="00624E66"/>
    <w:rsid w:val="006326B4"/>
    <w:rsid w:val="00637C60"/>
    <w:rsid w:val="00644E25"/>
    <w:rsid w:val="0065054D"/>
    <w:rsid w:val="00651D5D"/>
    <w:rsid w:val="00655461"/>
    <w:rsid w:val="00655994"/>
    <w:rsid w:val="00656783"/>
    <w:rsid w:val="00657ED9"/>
    <w:rsid w:val="006675EC"/>
    <w:rsid w:val="00674EE0"/>
    <w:rsid w:val="006830D5"/>
    <w:rsid w:val="00683A00"/>
    <w:rsid w:val="00686884"/>
    <w:rsid w:val="00694F95"/>
    <w:rsid w:val="00694FCB"/>
    <w:rsid w:val="006A03B0"/>
    <w:rsid w:val="006B53CD"/>
    <w:rsid w:val="006C11AC"/>
    <w:rsid w:val="006D7CAE"/>
    <w:rsid w:val="00706BE9"/>
    <w:rsid w:val="0070767C"/>
    <w:rsid w:val="00712082"/>
    <w:rsid w:val="00712FBB"/>
    <w:rsid w:val="00713A41"/>
    <w:rsid w:val="007227F0"/>
    <w:rsid w:val="0072289D"/>
    <w:rsid w:val="007319C1"/>
    <w:rsid w:val="0073278D"/>
    <w:rsid w:val="00735DC4"/>
    <w:rsid w:val="00736376"/>
    <w:rsid w:val="0074017F"/>
    <w:rsid w:val="00750C13"/>
    <w:rsid w:val="00752415"/>
    <w:rsid w:val="007572B4"/>
    <w:rsid w:val="00763B70"/>
    <w:rsid w:val="00772F53"/>
    <w:rsid w:val="00776018"/>
    <w:rsid w:val="0077757C"/>
    <w:rsid w:val="0077787C"/>
    <w:rsid w:val="00781D34"/>
    <w:rsid w:val="007833C5"/>
    <w:rsid w:val="00783CA1"/>
    <w:rsid w:val="00785E04"/>
    <w:rsid w:val="00786283"/>
    <w:rsid w:val="007865A5"/>
    <w:rsid w:val="00786C7B"/>
    <w:rsid w:val="00792D11"/>
    <w:rsid w:val="007A0498"/>
    <w:rsid w:val="007A58D1"/>
    <w:rsid w:val="007A7EF2"/>
    <w:rsid w:val="007C00EF"/>
    <w:rsid w:val="007C19B0"/>
    <w:rsid w:val="007C4274"/>
    <w:rsid w:val="007D2455"/>
    <w:rsid w:val="007D28B0"/>
    <w:rsid w:val="007D30E2"/>
    <w:rsid w:val="007D48A3"/>
    <w:rsid w:val="007D7259"/>
    <w:rsid w:val="007E3868"/>
    <w:rsid w:val="007E4FF0"/>
    <w:rsid w:val="007E6354"/>
    <w:rsid w:val="007F0DC0"/>
    <w:rsid w:val="007F66BC"/>
    <w:rsid w:val="007F77F3"/>
    <w:rsid w:val="008174BA"/>
    <w:rsid w:val="00820850"/>
    <w:rsid w:val="00830262"/>
    <w:rsid w:val="0083214A"/>
    <w:rsid w:val="008339C0"/>
    <w:rsid w:val="00834965"/>
    <w:rsid w:val="008355DC"/>
    <w:rsid w:val="0083602F"/>
    <w:rsid w:val="0083754F"/>
    <w:rsid w:val="00837FF9"/>
    <w:rsid w:val="00860FD8"/>
    <w:rsid w:val="0087680E"/>
    <w:rsid w:val="0088180F"/>
    <w:rsid w:val="00881A30"/>
    <w:rsid w:val="00883F86"/>
    <w:rsid w:val="0088436B"/>
    <w:rsid w:val="00885AB6"/>
    <w:rsid w:val="00885FEE"/>
    <w:rsid w:val="008912B7"/>
    <w:rsid w:val="00891B2A"/>
    <w:rsid w:val="008A7B10"/>
    <w:rsid w:val="008B5E1C"/>
    <w:rsid w:val="008C0611"/>
    <w:rsid w:val="008C2673"/>
    <w:rsid w:val="008C2932"/>
    <w:rsid w:val="008C45D4"/>
    <w:rsid w:val="008C52EC"/>
    <w:rsid w:val="008C61D1"/>
    <w:rsid w:val="008D0BFC"/>
    <w:rsid w:val="008E1B55"/>
    <w:rsid w:val="008E1BE9"/>
    <w:rsid w:val="008E2039"/>
    <w:rsid w:val="008E3494"/>
    <w:rsid w:val="008E4395"/>
    <w:rsid w:val="008F0C0C"/>
    <w:rsid w:val="008F478E"/>
    <w:rsid w:val="009041B7"/>
    <w:rsid w:val="00905007"/>
    <w:rsid w:val="00907838"/>
    <w:rsid w:val="00925239"/>
    <w:rsid w:val="009268B9"/>
    <w:rsid w:val="00936968"/>
    <w:rsid w:val="00937831"/>
    <w:rsid w:val="00937846"/>
    <w:rsid w:val="00945FE6"/>
    <w:rsid w:val="00947FEE"/>
    <w:rsid w:val="00960A29"/>
    <w:rsid w:val="00961DC8"/>
    <w:rsid w:val="00963DA3"/>
    <w:rsid w:val="00975856"/>
    <w:rsid w:val="00976374"/>
    <w:rsid w:val="00980922"/>
    <w:rsid w:val="00983CE7"/>
    <w:rsid w:val="0098462E"/>
    <w:rsid w:val="009862C9"/>
    <w:rsid w:val="00987E72"/>
    <w:rsid w:val="009A1B7F"/>
    <w:rsid w:val="009A6FA6"/>
    <w:rsid w:val="009B2699"/>
    <w:rsid w:val="009B27D7"/>
    <w:rsid w:val="009B328A"/>
    <w:rsid w:val="009B6114"/>
    <w:rsid w:val="009B72A6"/>
    <w:rsid w:val="009C63DB"/>
    <w:rsid w:val="009C7E92"/>
    <w:rsid w:val="009D21AD"/>
    <w:rsid w:val="009D4AA6"/>
    <w:rsid w:val="009E0372"/>
    <w:rsid w:val="009E2E6E"/>
    <w:rsid w:val="009E36F6"/>
    <w:rsid w:val="009E5D69"/>
    <w:rsid w:val="009F5905"/>
    <w:rsid w:val="00A02849"/>
    <w:rsid w:val="00A03BB1"/>
    <w:rsid w:val="00A059EC"/>
    <w:rsid w:val="00A07636"/>
    <w:rsid w:val="00A1423A"/>
    <w:rsid w:val="00A15233"/>
    <w:rsid w:val="00A1795C"/>
    <w:rsid w:val="00A2124A"/>
    <w:rsid w:val="00A27AED"/>
    <w:rsid w:val="00A348E6"/>
    <w:rsid w:val="00A41B2A"/>
    <w:rsid w:val="00A438B6"/>
    <w:rsid w:val="00A51B8E"/>
    <w:rsid w:val="00A619D5"/>
    <w:rsid w:val="00A649E5"/>
    <w:rsid w:val="00A67CBB"/>
    <w:rsid w:val="00A73A47"/>
    <w:rsid w:val="00A7737E"/>
    <w:rsid w:val="00A926CF"/>
    <w:rsid w:val="00A94F89"/>
    <w:rsid w:val="00A95944"/>
    <w:rsid w:val="00A962E3"/>
    <w:rsid w:val="00AA6D68"/>
    <w:rsid w:val="00AB29F3"/>
    <w:rsid w:val="00AC05C3"/>
    <w:rsid w:val="00AC4B57"/>
    <w:rsid w:val="00AC59A8"/>
    <w:rsid w:val="00AC6598"/>
    <w:rsid w:val="00AE0879"/>
    <w:rsid w:val="00AE46B2"/>
    <w:rsid w:val="00AF42CC"/>
    <w:rsid w:val="00AF60D9"/>
    <w:rsid w:val="00B038E2"/>
    <w:rsid w:val="00B044AE"/>
    <w:rsid w:val="00B05B1A"/>
    <w:rsid w:val="00B068CF"/>
    <w:rsid w:val="00B14458"/>
    <w:rsid w:val="00B14641"/>
    <w:rsid w:val="00B17D9D"/>
    <w:rsid w:val="00B245A3"/>
    <w:rsid w:val="00B32714"/>
    <w:rsid w:val="00B34A79"/>
    <w:rsid w:val="00B407E9"/>
    <w:rsid w:val="00B42A04"/>
    <w:rsid w:val="00B456AE"/>
    <w:rsid w:val="00B535E4"/>
    <w:rsid w:val="00B55DDF"/>
    <w:rsid w:val="00B5695D"/>
    <w:rsid w:val="00B62BD7"/>
    <w:rsid w:val="00B70850"/>
    <w:rsid w:val="00B73CB2"/>
    <w:rsid w:val="00B8187C"/>
    <w:rsid w:val="00B82D54"/>
    <w:rsid w:val="00B87F2A"/>
    <w:rsid w:val="00BA0074"/>
    <w:rsid w:val="00BA055C"/>
    <w:rsid w:val="00BA1B16"/>
    <w:rsid w:val="00BB0DB9"/>
    <w:rsid w:val="00BB23AC"/>
    <w:rsid w:val="00BB2BEE"/>
    <w:rsid w:val="00BC3E7A"/>
    <w:rsid w:val="00BC779F"/>
    <w:rsid w:val="00BD0178"/>
    <w:rsid w:val="00BD3FD3"/>
    <w:rsid w:val="00BD643B"/>
    <w:rsid w:val="00BD6B69"/>
    <w:rsid w:val="00BE0F72"/>
    <w:rsid w:val="00BE7056"/>
    <w:rsid w:val="00BF0A60"/>
    <w:rsid w:val="00BF2D13"/>
    <w:rsid w:val="00C07680"/>
    <w:rsid w:val="00C12739"/>
    <w:rsid w:val="00C12B1F"/>
    <w:rsid w:val="00C13026"/>
    <w:rsid w:val="00C20028"/>
    <w:rsid w:val="00C205D6"/>
    <w:rsid w:val="00C22BFC"/>
    <w:rsid w:val="00C25702"/>
    <w:rsid w:val="00C30AD6"/>
    <w:rsid w:val="00C40B82"/>
    <w:rsid w:val="00C46EB1"/>
    <w:rsid w:val="00C50C8A"/>
    <w:rsid w:val="00C516D2"/>
    <w:rsid w:val="00C55806"/>
    <w:rsid w:val="00C61523"/>
    <w:rsid w:val="00C62073"/>
    <w:rsid w:val="00C62ACC"/>
    <w:rsid w:val="00C664D7"/>
    <w:rsid w:val="00C80B27"/>
    <w:rsid w:val="00C83A9B"/>
    <w:rsid w:val="00C84C8E"/>
    <w:rsid w:val="00C86099"/>
    <w:rsid w:val="00C91B42"/>
    <w:rsid w:val="00C91FCE"/>
    <w:rsid w:val="00C931CB"/>
    <w:rsid w:val="00C93DA4"/>
    <w:rsid w:val="00CA716B"/>
    <w:rsid w:val="00CB4756"/>
    <w:rsid w:val="00CB4768"/>
    <w:rsid w:val="00CB4D6F"/>
    <w:rsid w:val="00CB6413"/>
    <w:rsid w:val="00CB75BC"/>
    <w:rsid w:val="00CB7E4D"/>
    <w:rsid w:val="00CC0F96"/>
    <w:rsid w:val="00CD4AC8"/>
    <w:rsid w:val="00CF02D7"/>
    <w:rsid w:val="00D02E46"/>
    <w:rsid w:val="00D031F7"/>
    <w:rsid w:val="00D04F79"/>
    <w:rsid w:val="00D140CC"/>
    <w:rsid w:val="00D23CBB"/>
    <w:rsid w:val="00D31A8C"/>
    <w:rsid w:val="00D370C2"/>
    <w:rsid w:val="00D37DF0"/>
    <w:rsid w:val="00D40886"/>
    <w:rsid w:val="00D41663"/>
    <w:rsid w:val="00D4412B"/>
    <w:rsid w:val="00D44563"/>
    <w:rsid w:val="00D54B88"/>
    <w:rsid w:val="00D57DD8"/>
    <w:rsid w:val="00D63775"/>
    <w:rsid w:val="00D643BE"/>
    <w:rsid w:val="00D65F5A"/>
    <w:rsid w:val="00D7444F"/>
    <w:rsid w:val="00D76181"/>
    <w:rsid w:val="00D77190"/>
    <w:rsid w:val="00D9447E"/>
    <w:rsid w:val="00D96036"/>
    <w:rsid w:val="00D9785A"/>
    <w:rsid w:val="00D979FD"/>
    <w:rsid w:val="00DA1130"/>
    <w:rsid w:val="00DA3BD6"/>
    <w:rsid w:val="00DA7818"/>
    <w:rsid w:val="00DA7CEC"/>
    <w:rsid w:val="00DB4AAB"/>
    <w:rsid w:val="00DC4775"/>
    <w:rsid w:val="00DD2AC1"/>
    <w:rsid w:val="00DE177F"/>
    <w:rsid w:val="00DE39D1"/>
    <w:rsid w:val="00E0076C"/>
    <w:rsid w:val="00E03989"/>
    <w:rsid w:val="00E04E7D"/>
    <w:rsid w:val="00E051AF"/>
    <w:rsid w:val="00E051C3"/>
    <w:rsid w:val="00E078E7"/>
    <w:rsid w:val="00E12473"/>
    <w:rsid w:val="00E14165"/>
    <w:rsid w:val="00E17F2C"/>
    <w:rsid w:val="00E267C6"/>
    <w:rsid w:val="00E31BEE"/>
    <w:rsid w:val="00E35720"/>
    <w:rsid w:val="00E37A8B"/>
    <w:rsid w:val="00E37E2D"/>
    <w:rsid w:val="00E5730A"/>
    <w:rsid w:val="00E607FF"/>
    <w:rsid w:val="00E669B7"/>
    <w:rsid w:val="00E7269D"/>
    <w:rsid w:val="00E72BCE"/>
    <w:rsid w:val="00E74AE2"/>
    <w:rsid w:val="00E75318"/>
    <w:rsid w:val="00E84318"/>
    <w:rsid w:val="00E84B60"/>
    <w:rsid w:val="00EA6385"/>
    <w:rsid w:val="00EB3AB5"/>
    <w:rsid w:val="00EB62FF"/>
    <w:rsid w:val="00EC48E2"/>
    <w:rsid w:val="00ED589C"/>
    <w:rsid w:val="00EE3AAE"/>
    <w:rsid w:val="00EE7468"/>
    <w:rsid w:val="00EF3D49"/>
    <w:rsid w:val="00EF44AA"/>
    <w:rsid w:val="00F125DC"/>
    <w:rsid w:val="00F12DDE"/>
    <w:rsid w:val="00F14D3D"/>
    <w:rsid w:val="00F170AB"/>
    <w:rsid w:val="00F23CCB"/>
    <w:rsid w:val="00F25057"/>
    <w:rsid w:val="00F52BE3"/>
    <w:rsid w:val="00F56361"/>
    <w:rsid w:val="00F611A1"/>
    <w:rsid w:val="00F644FE"/>
    <w:rsid w:val="00F65383"/>
    <w:rsid w:val="00F73D91"/>
    <w:rsid w:val="00F753E7"/>
    <w:rsid w:val="00F80245"/>
    <w:rsid w:val="00F81657"/>
    <w:rsid w:val="00FA25C9"/>
    <w:rsid w:val="00FA589A"/>
    <w:rsid w:val="00FA5D34"/>
    <w:rsid w:val="00FA6984"/>
    <w:rsid w:val="00FB5FD1"/>
    <w:rsid w:val="00FB60A1"/>
    <w:rsid w:val="00FC184F"/>
    <w:rsid w:val="00FC3024"/>
    <w:rsid w:val="00FC35DC"/>
    <w:rsid w:val="00FC4D0B"/>
    <w:rsid w:val="00FC7F1C"/>
    <w:rsid w:val="00FD6FC4"/>
    <w:rsid w:val="00FE3F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C01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utoRedefine/>
    <w:qFormat/>
    <w:rsid w:val="002A4C59"/>
    <w:pPr>
      <w:spacing w:after="120" w:line="240" w:lineRule="auto"/>
    </w:pPr>
    <w:rPr>
      <w:rFonts w:ascii="Cambria" w:eastAsia="Times New Roman" w:hAnsi="Cambria" w:cs="Times New Roman"/>
      <w:bCs/>
      <w:snapToGrid w:val="0"/>
      <w:color w:val="000000" w:themeColor="text1"/>
      <w:lang w:val="en-US"/>
    </w:rPr>
  </w:style>
  <w:style w:type="paragraph" w:styleId="Heading1">
    <w:name w:val="heading 1"/>
    <w:basedOn w:val="Normal"/>
    <w:next w:val="Normal"/>
    <w:link w:val="Heading1Char"/>
    <w:qFormat/>
    <w:rsid w:val="00FC184F"/>
    <w:pPr>
      <w:keepNext/>
      <w:numPr>
        <w:numId w:val="1"/>
      </w:numPr>
      <w:spacing w:before="120"/>
      <w:ind w:left="357" w:hanging="357"/>
      <w:outlineLvl w:val="0"/>
    </w:pPr>
    <w:rPr>
      <w:b/>
      <w:smallCaps/>
    </w:rPr>
  </w:style>
  <w:style w:type="paragraph" w:styleId="Heading2">
    <w:name w:val="heading 2"/>
    <w:basedOn w:val="Normal"/>
    <w:next w:val="Normal"/>
    <w:link w:val="Heading2Char"/>
    <w:qFormat/>
    <w:rsid w:val="00C91FCE"/>
    <w:pPr>
      <w:keepNext/>
      <w:numPr>
        <w:ilvl w:val="1"/>
        <w:numId w:val="1"/>
      </w:numPr>
      <w:tabs>
        <w:tab w:val="left" w:pos="578"/>
      </w:tabs>
      <w:spacing w:before="120"/>
      <w:ind w:left="431" w:hanging="431"/>
      <w:outlineLvl w:val="1"/>
    </w:pPr>
    <w:rPr>
      <w:b/>
    </w:rPr>
  </w:style>
  <w:style w:type="paragraph" w:styleId="Heading3">
    <w:name w:val="heading 3"/>
    <w:basedOn w:val="Normal"/>
    <w:next w:val="Normal"/>
    <w:link w:val="Heading3Char"/>
    <w:autoRedefine/>
    <w:unhideWhenUsed/>
    <w:qFormat/>
    <w:rsid w:val="00D4412B"/>
    <w:pPr>
      <w:keepNext/>
      <w:keepLines/>
      <w:spacing w:before="40" w:after="0"/>
      <w:jc w:val="center"/>
      <w:outlineLvl w:val="2"/>
    </w:pPr>
    <w:rPr>
      <w:rFonts w:ascii="Arial Black" w:eastAsia="Calibri" w:hAnsi="Arial Black" w:cs="Big Caslon Medium"/>
      <w:b/>
      <w:snapToGrid/>
      <w:color w:val="FFA414" w:themeColor="text2" w:themeTint="80"/>
      <w:sz w:val="32"/>
      <w:szCs w:val="28"/>
      <w:u w:val="single"/>
    </w:rPr>
  </w:style>
  <w:style w:type="paragraph" w:styleId="Heading4">
    <w:name w:val="heading 4"/>
    <w:basedOn w:val="Normal"/>
    <w:next w:val="Normal"/>
    <w:link w:val="Heading4Char"/>
    <w:unhideWhenUsed/>
    <w:qFormat/>
    <w:rsid w:val="00A02849"/>
    <w:pPr>
      <w:keepNext/>
      <w:keepLines/>
      <w:spacing w:before="40" w:after="0"/>
      <w:outlineLvl w:val="3"/>
    </w:pPr>
    <w:rPr>
      <w:rFonts w:asciiTheme="majorHAnsi" w:eastAsiaTheme="majorEastAsia" w:hAnsiTheme="majorHAnsi" w:cstheme="majorBidi"/>
      <w:i/>
      <w:iCs/>
      <w:color w:val="CD8C06" w:themeColor="accent1" w:themeShade="BF"/>
    </w:rPr>
  </w:style>
  <w:style w:type="paragraph" w:styleId="Heading5">
    <w:name w:val="heading 5"/>
    <w:basedOn w:val="Normal"/>
    <w:next w:val="Normal"/>
    <w:link w:val="Heading5Char"/>
    <w:unhideWhenUsed/>
    <w:qFormat/>
    <w:rsid w:val="00144181"/>
    <w:pPr>
      <w:keepNext/>
      <w:keepLines/>
      <w:spacing w:before="40" w:after="0"/>
      <w:outlineLvl w:val="4"/>
    </w:pPr>
    <w:rPr>
      <w:rFonts w:asciiTheme="majorHAnsi" w:eastAsiaTheme="majorEastAsia" w:hAnsiTheme="majorHAnsi" w:cstheme="majorBidi"/>
      <w:color w:val="CD8C06" w:themeColor="accent1" w:themeShade="BF"/>
    </w:rPr>
  </w:style>
  <w:style w:type="paragraph" w:styleId="Heading6">
    <w:name w:val="heading 6"/>
    <w:basedOn w:val="Normal"/>
    <w:next w:val="Normal"/>
    <w:link w:val="Heading6Char"/>
    <w:qFormat/>
    <w:rsid w:val="0088180F"/>
    <w:pPr>
      <w:tabs>
        <w:tab w:val="num" w:pos="1152"/>
      </w:tabs>
      <w:spacing w:before="60" w:after="60"/>
      <w:ind w:left="1152" w:hanging="1152"/>
      <w:jc w:val="both"/>
      <w:outlineLvl w:val="5"/>
    </w:pPr>
    <w:rPr>
      <w:rFonts w:ascii="Arial" w:hAnsi="Arial"/>
      <w:b/>
      <w:caps/>
      <w:snapToGrid/>
      <w:color w:val="auto"/>
      <w:sz w:val="28"/>
    </w:rPr>
  </w:style>
  <w:style w:type="paragraph" w:styleId="Heading7">
    <w:name w:val="heading 7"/>
    <w:basedOn w:val="Normal"/>
    <w:next w:val="Normal"/>
    <w:link w:val="Heading7Char"/>
    <w:unhideWhenUsed/>
    <w:qFormat/>
    <w:rsid w:val="00A02849"/>
    <w:pPr>
      <w:keepNext/>
      <w:keepLines/>
      <w:spacing w:before="40" w:after="0"/>
      <w:outlineLvl w:val="6"/>
    </w:pPr>
    <w:rPr>
      <w:rFonts w:asciiTheme="majorHAnsi" w:eastAsiaTheme="majorEastAsia" w:hAnsiTheme="majorHAnsi" w:cstheme="majorBidi"/>
      <w:i/>
      <w:iCs/>
      <w:color w:val="885D04" w:themeColor="accent1" w:themeShade="7F"/>
    </w:rPr>
  </w:style>
  <w:style w:type="paragraph" w:styleId="Heading8">
    <w:name w:val="heading 8"/>
    <w:basedOn w:val="Normal"/>
    <w:next w:val="Normal"/>
    <w:link w:val="Heading8Char"/>
    <w:qFormat/>
    <w:rsid w:val="0088180F"/>
    <w:pPr>
      <w:tabs>
        <w:tab w:val="num" w:pos="1440"/>
      </w:tabs>
      <w:spacing w:before="60" w:after="60"/>
      <w:ind w:left="1440" w:hanging="1440"/>
      <w:jc w:val="both"/>
      <w:outlineLvl w:val="7"/>
    </w:pPr>
    <w:rPr>
      <w:rFonts w:ascii="Arial" w:hAnsi="Arial"/>
      <w:b/>
      <w:bCs w:val="0"/>
      <w:iCs/>
      <w:snapToGrid/>
      <w:color w:val="auto"/>
    </w:rPr>
  </w:style>
  <w:style w:type="paragraph" w:styleId="Heading9">
    <w:name w:val="heading 9"/>
    <w:basedOn w:val="Normal"/>
    <w:next w:val="Normal"/>
    <w:link w:val="Heading9Char"/>
    <w:qFormat/>
    <w:rsid w:val="0088180F"/>
    <w:pPr>
      <w:tabs>
        <w:tab w:val="num" w:pos="1584"/>
      </w:tabs>
      <w:spacing w:before="240" w:after="60"/>
      <w:ind w:left="1584" w:hanging="1584"/>
      <w:jc w:val="both"/>
      <w:outlineLvl w:val="8"/>
    </w:pPr>
    <w:rPr>
      <w:rFonts w:ascii="Arial" w:hAnsi="Arial" w:cs="Arial"/>
      <w:bCs w:val="0"/>
      <w:snapToGrid/>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91FCE"/>
    <w:pPr>
      <w:tabs>
        <w:tab w:val="center" w:pos="4513"/>
        <w:tab w:val="right" w:pos="9026"/>
      </w:tabs>
      <w:spacing w:after="0"/>
    </w:pPr>
  </w:style>
  <w:style w:type="character" w:customStyle="1" w:styleId="HeaderChar">
    <w:name w:val="Header Char"/>
    <w:basedOn w:val="DefaultParagraphFont"/>
    <w:link w:val="Header"/>
    <w:uiPriority w:val="99"/>
    <w:rsid w:val="00C91FCE"/>
  </w:style>
  <w:style w:type="paragraph" w:styleId="Footer">
    <w:name w:val="footer"/>
    <w:basedOn w:val="Normal"/>
    <w:link w:val="FooterChar"/>
    <w:uiPriority w:val="99"/>
    <w:unhideWhenUsed/>
    <w:rsid w:val="00C91FCE"/>
    <w:pPr>
      <w:tabs>
        <w:tab w:val="center" w:pos="4513"/>
        <w:tab w:val="right" w:pos="9026"/>
      </w:tabs>
      <w:spacing w:after="0"/>
    </w:pPr>
  </w:style>
  <w:style w:type="character" w:customStyle="1" w:styleId="FooterChar">
    <w:name w:val="Footer Char"/>
    <w:basedOn w:val="DefaultParagraphFont"/>
    <w:link w:val="Footer"/>
    <w:uiPriority w:val="99"/>
    <w:rsid w:val="00C91FCE"/>
  </w:style>
  <w:style w:type="character" w:customStyle="1" w:styleId="Heading1Char">
    <w:name w:val="Heading 1 Char"/>
    <w:basedOn w:val="DefaultParagraphFont"/>
    <w:link w:val="Heading1"/>
    <w:rsid w:val="00FC184F"/>
    <w:rPr>
      <w:rFonts w:ascii="Arial Rounded MT Bold" w:eastAsia="Times New Roman" w:hAnsi="Arial Rounded MT Bold" w:cs="Times New Roman"/>
      <w:b/>
      <w:bCs/>
      <w:smallCaps/>
      <w:snapToGrid w:val="0"/>
      <w:color w:val="000000" w:themeColor="text1"/>
      <w:sz w:val="24"/>
      <w:szCs w:val="24"/>
      <w:lang w:val="en-US"/>
    </w:rPr>
  </w:style>
  <w:style w:type="character" w:customStyle="1" w:styleId="Heading2Char">
    <w:name w:val="Heading 2 Char"/>
    <w:basedOn w:val="DefaultParagraphFont"/>
    <w:link w:val="Heading2"/>
    <w:rsid w:val="00C91FCE"/>
    <w:rPr>
      <w:rFonts w:ascii="Arial" w:eastAsia="Times New Roman" w:hAnsi="Arial" w:cs="Times New Roman"/>
      <w:b/>
      <w:snapToGrid w:val="0"/>
      <w:sz w:val="20"/>
      <w:szCs w:val="20"/>
      <w:lang w:val="en-US"/>
    </w:rPr>
  </w:style>
  <w:style w:type="table" w:styleId="TableGrid">
    <w:name w:val="Table Grid"/>
    <w:basedOn w:val="TableNormal"/>
    <w:rsid w:val="00C91F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8A7B10"/>
    <w:pPr>
      <w:spacing w:after="0" w:line="280" w:lineRule="exact"/>
    </w:pPr>
    <w:rPr>
      <w:rFonts w:ascii="Palatino" w:hAnsi="Palatino"/>
      <w:snapToGrid/>
    </w:rPr>
  </w:style>
  <w:style w:type="paragraph" w:styleId="BodyText">
    <w:name w:val="Body Text"/>
    <w:basedOn w:val="Normal"/>
    <w:link w:val="BodyTextChar"/>
    <w:semiHidden/>
    <w:rsid w:val="008A7B10"/>
    <w:pPr>
      <w:spacing w:after="0"/>
    </w:pPr>
    <w:rPr>
      <w:snapToGrid/>
      <w:lang w:val="en-GB" w:eastAsia="en-GB"/>
    </w:rPr>
  </w:style>
  <w:style w:type="character" w:customStyle="1" w:styleId="BodyTextChar">
    <w:name w:val="Body Text Char"/>
    <w:basedOn w:val="DefaultParagraphFont"/>
    <w:link w:val="BodyText"/>
    <w:semiHidden/>
    <w:rsid w:val="008A7B10"/>
    <w:rPr>
      <w:rFonts w:ascii="Arial" w:eastAsia="Times New Roman" w:hAnsi="Arial" w:cs="Times New Roman"/>
      <w:sz w:val="20"/>
      <w:szCs w:val="20"/>
      <w:lang w:eastAsia="en-GB"/>
    </w:rPr>
  </w:style>
  <w:style w:type="paragraph" w:styleId="Title">
    <w:name w:val="Title"/>
    <w:basedOn w:val="Header"/>
    <w:next w:val="Normal"/>
    <w:link w:val="TitleChar"/>
    <w:uiPriority w:val="10"/>
    <w:qFormat/>
    <w:rsid w:val="0061092C"/>
    <w:pPr>
      <w:spacing w:before="60" w:afterLines="60"/>
    </w:pPr>
    <w:rPr>
      <w:sz w:val="32"/>
    </w:rPr>
  </w:style>
  <w:style w:type="character" w:customStyle="1" w:styleId="TitleChar">
    <w:name w:val="Title Char"/>
    <w:basedOn w:val="DefaultParagraphFont"/>
    <w:link w:val="Title"/>
    <w:uiPriority w:val="10"/>
    <w:rsid w:val="0061092C"/>
    <w:rPr>
      <w:rFonts w:ascii="Arial" w:eastAsia="Times New Roman" w:hAnsi="Arial" w:cs="Times New Roman"/>
      <w:snapToGrid w:val="0"/>
      <w:sz w:val="32"/>
      <w:szCs w:val="20"/>
      <w:lang w:val="en-US"/>
    </w:rPr>
  </w:style>
  <w:style w:type="paragraph" w:styleId="Subtitle">
    <w:name w:val="Subtitle"/>
    <w:basedOn w:val="Header"/>
    <w:next w:val="Normal"/>
    <w:link w:val="SubtitleChar"/>
    <w:uiPriority w:val="11"/>
    <w:qFormat/>
    <w:rsid w:val="0061092C"/>
    <w:pPr>
      <w:spacing w:before="60" w:afterLines="60"/>
    </w:pPr>
  </w:style>
  <w:style w:type="character" w:customStyle="1" w:styleId="SubtitleChar">
    <w:name w:val="Subtitle Char"/>
    <w:basedOn w:val="DefaultParagraphFont"/>
    <w:link w:val="Subtitle"/>
    <w:uiPriority w:val="11"/>
    <w:rsid w:val="0061092C"/>
    <w:rPr>
      <w:rFonts w:ascii="Arial" w:eastAsia="Times New Roman" w:hAnsi="Arial" w:cs="Times New Roman"/>
      <w:snapToGrid w:val="0"/>
      <w:sz w:val="24"/>
      <w:szCs w:val="20"/>
      <w:lang w:val="en-US"/>
    </w:rPr>
  </w:style>
  <w:style w:type="paragraph" w:styleId="IntenseQuote">
    <w:name w:val="Intense Quote"/>
    <w:basedOn w:val="Normal"/>
    <w:next w:val="Normal"/>
    <w:link w:val="IntenseQuoteChar"/>
    <w:uiPriority w:val="30"/>
    <w:qFormat/>
    <w:rsid w:val="003949E5"/>
    <w:pPr>
      <w:pBdr>
        <w:top w:val="single" w:sz="4" w:space="10" w:color="F8B323" w:themeColor="accent1"/>
        <w:bottom w:val="single" w:sz="4" w:space="10" w:color="F8B323" w:themeColor="accent1"/>
      </w:pBdr>
      <w:spacing w:before="360" w:after="360"/>
      <w:ind w:left="864" w:right="864"/>
    </w:pPr>
    <w:rPr>
      <w:i/>
      <w:iCs/>
      <w:color w:val="F8B323" w:themeColor="accent1"/>
    </w:rPr>
  </w:style>
  <w:style w:type="character" w:customStyle="1" w:styleId="IntenseQuoteChar">
    <w:name w:val="Intense Quote Char"/>
    <w:basedOn w:val="DefaultParagraphFont"/>
    <w:link w:val="IntenseQuote"/>
    <w:uiPriority w:val="30"/>
    <w:rsid w:val="003949E5"/>
    <w:rPr>
      <w:rFonts w:ascii="Arial" w:eastAsia="Times New Roman" w:hAnsi="Arial" w:cs="Times New Roman"/>
      <w:i/>
      <w:iCs/>
      <w:snapToGrid w:val="0"/>
      <w:color w:val="F8B323" w:themeColor="accent1"/>
      <w:sz w:val="20"/>
      <w:szCs w:val="20"/>
      <w:lang w:val="en-US"/>
    </w:rPr>
  </w:style>
  <w:style w:type="character" w:styleId="IntenseEmphasis">
    <w:name w:val="Intense Emphasis"/>
    <w:basedOn w:val="DefaultParagraphFont"/>
    <w:uiPriority w:val="21"/>
    <w:qFormat/>
    <w:rsid w:val="003949E5"/>
    <w:rPr>
      <w:i/>
      <w:iCs/>
      <w:color w:val="F8B323" w:themeColor="accent1"/>
    </w:rPr>
  </w:style>
  <w:style w:type="character" w:styleId="IntenseReference">
    <w:name w:val="Intense Reference"/>
    <w:basedOn w:val="DefaultParagraphFont"/>
    <w:uiPriority w:val="32"/>
    <w:qFormat/>
    <w:rsid w:val="003949E5"/>
    <w:rPr>
      <w:b/>
      <w:bCs/>
      <w:smallCaps/>
      <w:color w:val="F8B323" w:themeColor="accent1"/>
      <w:spacing w:val="5"/>
    </w:rPr>
  </w:style>
  <w:style w:type="character" w:customStyle="1" w:styleId="Heading3Char">
    <w:name w:val="Heading 3 Char"/>
    <w:basedOn w:val="DefaultParagraphFont"/>
    <w:link w:val="Heading3"/>
    <w:rsid w:val="00D4412B"/>
    <w:rPr>
      <w:rFonts w:ascii="Arial Black" w:eastAsia="Calibri" w:hAnsi="Arial Black" w:cs="Big Caslon Medium"/>
      <w:b/>
      <w:bCs/>
      <w:color w:val="FFA414" w:themeColor="text2" w:themeTint="80"/>
      <w:sz w:val="32"/>
      <w:szCs w:val="28"/>
      <w:u w:val="single"/>
      <w:lang w:val="en-US"/>
    </w:rPr>
  </w:style>
  <w:style w:type="character" w:customStyle="1" w:styleId="Heading4Char">
    <w:name w:val="Heading 4 Char"/>
    <w:basedOn w:val="DefaultParagraphFont"/>
    <w:link w:val="Heading4"/>
    <w:uiPriority w:val="9"/>
    <w:rsid w:val="00A02849"/>
    <w:rPr>
      <w:rFonts w:asciiTheme="majorHAnsi" w:eastAsiaTheme="majorEastAsia" w:hAnsiTheme="majorHAnsi" w:cstheme="majorBidi"/>
      <w:i/>
      <w:iCs/>
      <w:snapToGrid w:val="0"/>
      <w:color w:val="CD8C06" w:themeColor="accent1" w:themeShade="BF"/>
      <w:sz w:val="20"/>
      <w:szCs w:val="20"/>
      <w:lang w:val="en-US"/>
    </w:rPr>
  </w:style>
  <w:style w:type="paragraph" w:customStyle="1" w:styleId="subheading">
    <w:name w:val="subheading"/>
    <w:basedOn w:val="Heading7"/>
    <w:autoRedefine/>
    <w:qFormat/>
    <w:rsid w:val="002A4C59"/>
    <w:pPr>
      <w:spacing w:after="200" w:line="276" w:lineRule="auto"/>
    </w:pPr>
    <w:rPr>
      <w:b/>
      <w:bCs w:val="0"/>
      <w:color w:val="7E7E74" w:themeColor="background2" w:themeShade="80"/>
      <w:u w:val="single"/>
    </w:rPr>
  </w:style>
  <w:style w:type="paragraph" w:styleId="ListParagraph">
    <w:name w:val="List Paragraph"/>
    <w:basedOn w:val="Normal"/>
    <w:uiPriority w:val="34"/>
    <w:qFormat/>
    <w:rsid w:val="000A7A7B"/>
    <w:pPr>
      <w:contextualSpacing/>
    </w:pPr>
  </w:style>
  <w:style w:type="character" w:customStyle="1" w:styleId="Heading7Char">
    <w:name w:val="Heading 7 Char"/>
    <w:basedOn w:val="DefaultParagraphFont"/>
    <w:link w:val="Heading7"/>
    <w:uiPriority w:val="9"/>
    <w:semiHidden/>
    <w:rsid w:val="00A02849"/>
    <w:rPr>
      <w:rFonts w:asciiTheme="majorHAnsi" w:eastAsiaTheme="majorEastAsia" w:hAnsiTheme="majorHAnsi" w:cstheme="majorBidi"/>
      <w:i/>
      <w:iCs/>
      <w:snapToGrid w:val="0"/>
      <w:color w:val="885D04" w:themeColor="accent1" w:themeShade="7F"/>
      <w:sz w:val="20"/>
      <w:szCs w:val="20"/>
      <w:lang w:val="en-US"/>
    </w:rPr>
  </w:style>
  <w:style w:type="paragraph" w:customStyle="1" w:styleId="points">
    <w:name w:val="points"/>
    <w:basedOn w:val="Normal"/>
    <w:autoRedefine/>
    <w:qFormat/>
    <w:rsid w:val="00947FEE"/>
    <w:pPr>
      <w:numPr>
        <w:numId w:val="27"/>
      </w:numPr>
    </w:pPr>
  </w:style>
  <w:style w:type="character" w:styleId="Strong">
    <w:name w:val="Strong"/>
    <w:basedOn w:val="DefaultParagraphFont"/>
    <w:uiPriority w:val="22"/>
    <w:qFormat/>
    <w:rsid w:val="00487B57"/>
    <w:rPr>
      <w:b/>
      <w:bCs/>
    </w:rPr>
  </w:style>
  <w:style w:type="paragraph" w:styleId="NoSpacing">
    <w:name w:val="No Spacing"/>
    <w:uiPriority w:val="1"/>
    <w:qFormat/>
    <w:rsid w:val="00144181"/>
    <w:pPr>
      <w:spacing w:after="0" w:line="240" w:lineRule="auto"/>
      <w:ind w:left="720"/>
    </w:pPr>
    <w:rPr>
      <w:rFonts w:ascii="Arial" w:eastAsia="Times New Roman" w:hAnsi="Arial" w:cs="Times New Roman"/>
      <w:snapToGrid w:val="0"/>
      <w:sz w:val="20"/>
      <w:szCs w:val="20"/>
      <w:lang w:val="en-US"/>
    </w:rPr>
  </w:style>
  <w:style w:type="character" w:styleId="SubtleEmphasis">
    <w:name w:val="Subtle Emphasis"/>
    <w:basedOn w:val="DefaultParagraphFont"/>
    <w:uiPriority w:val="19"/>
    <w:qFormat/>
    <w:rsid w:val="00144181"/>
    <w:rPr>
      <w:i/>
      <w:iCs/>
      <w:color w:val="404040" w:themeColor="text1" w:themeTint="BF"/>
    </w:rPr>
  </w:style>
  <w:style w:type="paragraph" w:styleId="Quote">
    <w:name w:val="Quote"/>
    <w:basedOn w:val="Normal"/>
    <w:next w:val="Normal"/>
    <w:link w:val="QuoteChar"/>
    <w:uiPriority w:val="29"/>
    <w:qFormat/>
    <w:rsid w:val="0014418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44181"/>
    <w:rPr>
      <w:rFonts w:ascii="Arial" w:eastAsia="Times New Roman" w:hAnsi="Arial" w:cs="Times New Roman"/>
      <w:i/>
      <w:iCs/>
      <w:snapToGrid w:val="0"/>
      <w:color w:val="404040" w:themeColor="text1" w:themeTint="BF"/>
      <w:sz w:val="20"/>
      <w:szCs w:val="20"/>
      <w:lang w:val="en-US"/>
    </w:rPr>
  </w:style>
  <w:style w:type="character" w:styleId="Emphasis">
    <w:name w:val="Emphasis"/>
    <w:basedOn w:val="DefaultParagraphFont"/>
    <w:uiPriority w:val="20"/>
    <w:qFormat/>
    <w:rsid w:val="00144181"/>
    <w:rPr>
      <w:i/>
      <w:iCs/>
    </w:rPr>
  </w:style>
  <w:style w:type="character" w:customStyle="1" w:styleId="Heading5Char">
    <w:name w:val="Heading 5 Char"/>
    <w:basedOn w:val="DefaultParagraphFont"/>
    <w:link w:val="Heading5"/>
    <w:uiPriority w:val="9"/>
    <w:rsid w:val="00144181"/>
    <w:rPr>
      <w:rFonts w:asciiTheme="majorHAnsi" w:eastAsiaTheme="majorEastAsia" w:hAnsiTheme="majorHAnsi" w:cstheme="majorBidi"/>
      <w:snapToGrid w:val="0"/>
      <w:color w:val="CD8C06" w:themeColor="accent1" w:themeShade="BF"/>
      <w:sz w:val="20"/>
      <w:szCs w:val="20"/>
      <w:lang w:val="en-US"/>
    </w:rPr>
  </w:style>
  <w:style w:type="table" w:styleId="GridTable1Light-Accent1">
    <w:name w:val="Grid Table 1 Light Accent 1"/>
    <w:basedOn w:val="TableNormal"/>
    <w:uiPriority w:val="46"/>
    <w:rsid w:val="00144181"/>
    <w:pPr>
      <w:spacing w:after="0" w:line="240" w:lineRule="auto"/>
    </w:pPr>
    <w:tblPr>
      <w:tblStyleRowBandSize w:val="1"/>
      <w:tblStyleColBandSize w:val="1"/>
      <w:tblInd w:w="0" w:type="dxa"/>
      <w:tblBorders>
        <w:top w:val="single" w:sz="4" w:space="0" w:color="FCE0A6" w:themeColor="accent1" w:themeTint="66"/>
        <w:left w:val="single" w:sz="4" w:space="0" w:color="FCE0A6" w:themeColor="accent1" w:themeTint="66"/>
        <w:bottom w:val="single" w:sz="4" w:space="0" w:color="FCE0A6" w:themeColor="accent1" w:themeTint="66"/>
        <w:right w:val="single" w:sz="4" w:space="0" w:color="FCE0A6" w:themeColor="accent1" w:themeTint="66"/>
        <w:insideH w:val="single" w:sz="4" w:space="0" w:color="FCE0A6" w:themeColor="accent1" w:themeTint="66"/>
        <w:insideV w:val="single" w:sz="4" w:space="0" w:color="FCE0A6" w:themeColor="accent1" w:themeTint="66"/>
      </w:tblBorders>
      <w:tblCellMar>
        <w:top w:w="0" w:type="dxa"/>
        <w:left w:w="108" w:type="dxa"/>
        <w:bottom w:w="0" w:type="dxa"/>
        <w:right w:w="108" w:type="dxa"/>
      </w:tblCellMar>
    </w:tblPr>
    <w:tblStylePr w:type="firstRow">
      <w:rPr>
        <w:b/>
        <w:bCs/>
      </w:rPr>
      <w:tblPr/>
      <w:tcPr>
        <w:tcBorders>
          <w:bottom w:val="single" w:sz="12" w:space="0" w:color="FAD17A" w:themeColor="accent1" w:themeTint="99"/>
        </w:tcBorders>
      </w:tcPr>
    </w:tblStylePr>
    <w:tblStylePr w:type="lastRow">
      <w:rPr>
        <w:b/>
        <w:bCs/>
      </w:rPr>
      <w:tblPr/>
      <w:tcPr>
        <w:tcBorders>
          <w:top w:val="double" w:sz="2" w:space="0" w:color="FAD17A"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1441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44181"/>
    <w:pPr>
      <w:spacing w:after="0" w:line="240" w:lineRule="auto"/>
    </w:pPr>
    <w:tblPr>
      <w:tblStyleRowBandSize w:val="1"/>
      <w:tblStyleColBandSize w:val="1"/>
      <w:tblInd w:w="0" w:type="dxa"/>
      <w:tblBorders>
        <w:top w:val="single" w:sz="4" w:space="0" w:color="FAD17A" w:themeColor="accent1" w:themeTint="99"/>
        <w:left w:val="single" w:sz="4" w:space="0" w:color="FAD17A" w:themeColor="accent1" w:themeTint="99"/>
        <w:bottom w:val="single" w:sz="4" w:space="0" w:color="FAD17A" w:themeColor="accent1" w:themeTint="99"/>
        <w:right w:val="single" w:sz="4" w:space="0" w:color="FAD17A" w:themeColor="accent1" w:themeTint="99"/>
        <w:insideH w:val="single" w:sz="4" w:space="0" w:color="FAD17A" w:themeColor="accent1" w:themeTint="99"/>
        <w:insideV w:val="single" w:sz="4" w:space="0" w:color="FAD17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8B323" w:themeColor="accent1"/>
          <w:left w:val="single" w:sz="4" w:space="0" w:color="F8B323" w:themeColor="accent1"/>
          <w:bottom w:val="single" w:sz="4" w:space="0" w:color="F8B323" w:themeColor="accent1"/>
          <w:right w:val="single" w:sz="4" w:space="0" w:color="F8B323" w:themeColor="accent1"/>
          <w:insideH w:val="nil"/>
          <w:insideV w:val="nil"/>
        </w:tcBorders>
        <w:shd w:val="clear" w:color="auto" w:fill="F8B323" w:themeFill="accent1"/>
      </w:tcPr>
    </w:tblStylePr>
    <w:tblStylePr w:type="lastRow">
      <w:rPr>
        <w:b/>
        <w:bCs/>
      </w:rPr>
      <w:tblPr/>
      <w:tcPr>
        <w:tcBorders>
          <w:top w:val="double" w:sz="4" w:space="0" w:color="F8B323" w:themeColor="accent1"/>
        </w:tcBorders>
      </w:tcPr>
    </w:tblStylePr>
    <w:tblStylePr w:type="firstCol">
      <w:rPr>
        <w:b/>
        <w:bCs/>
      </w:rPr>
    </w:tblStylePr>
    <w:tblStylePr w:type="lastCol">
      <w:rPr>
        <w:b/>
        <w:bCs/>
      </w:rPr>
    </w:tblStylePr>
    <w:tblStylePr w:type="band1Vert">
      <w:tblPr/>
      <w:tcPr>
        <w:shd w:val="clear" w:color="auto" w:fill="FDEFD2" w:themeFill="accent1" w:themeFillTint="33"/>
      </w:tcPr>
    </w:tblStylePr>
    <w:tblStylePr w:type="band1Horz">
      <w:tblPr/>
      <w:tcPr>
        <w:shd w:val="clear" w:color="auto" w:fill="FDEFD2" w:themeFill="accent1" w:themeFillTint="33"/>
      </w:tcPr>
    </w:tblStylePr>
  </w:style>
  <w:style w:type="table" w:styleId="ListTable1Light-Accent1">
    <w:name w:val="List Table 1 Light Accent 1"/>
    <w:basedOn w:val="TableNormal"/>
    <w:uiPriority w:val="46"/>
    <w:rsid w:val="001441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D17A" w:themeColor="accent1" w:themeTint="99"/>
        </w:tcBorders>
      </w:tcPr>
    </w:tblStylePr>
    <w:tblStylePr w:type="lastRow">
      <w:rPr>
        <w:b/>
        <w:bCs/>
      </w:rPr>
      <w:tblPr/>
      <w:tcPr>
        <w:tcBorders>
          <w:top w:val="single" w:sz="4" w:space="0" w:color="FAD17A" w:themeColor="accent1" w:themeTint="99"/>
        </w:tcBorders>
      </w:tcPr>
    </w:tblStylePr>
    <w:tblStylePr w:type="firstCol">
      <w:rPr>
        <w:b/>
        <w:bCs/>
      </w:rPr>
    </w:tblStylePr>
    <w:tblStylePr w:type="lastCol">
      <w:rPr>
        <w:b/>
        <w:bCs/>
      </w:rPr>
    </w:tblStylePr>
    <w:tblStylePr w:type="band1Vert">
      <w:tblPr/>
      <w:tcPr>
        <w:shd w:val="clear" w:color="auto" w:fill="FDEFD2" w:themeFill="accent1" w:themeFillTint="33"/>
      </w:tcPr>
    </w:tblStylePr>
    <w:tblStylePr w:type="band1Horz">
      <w:tblPr/>
      <w:tcPr>
        <w:shd w:val="clear" w:color="auto" w:fill="FDEFD2" w:themeFill="accent1" w:themeFillTint="33"/>
      </w:tcPr>
    </w:tblStylePr>
  </w:style>
  <w:style w:type="table" w:styleId="GridTable7Colorful-Accent1">
    <w:name w:val="Grid Table 7 Colorful Accent 1"/>
    <w:basedOn w:val="TableNormal"/>
    <w:uiPriority w:val="52"/>
    <w:rsid w:val="00144181"/>
    <w:pPr>
      <w:spacing w:after="0" w:line="240" w:lineRule="auto"/>
    </w:pPr>
    <w:rPr>
      <w:color w:val="CD8C06" w:themeColor="accent1" w:themeShade="BF"/>
    </w:rPr>
    <w:tblPr>
      <w:tblStyleRowBandSize w:val="1"/>
      <w:tblStyleColBandSize w:val="1"/>
      <w:tblInd w:w="0" w:type="dxa"/>
      <w:tblBorders>
        <w:top w:val="single" w:sz="4" w:space="0" w:color="FAD17A" w:themeColor="accent1" w:themeTint="99"/>
        <w:left w:val="single" w:sz="4" w:space="0" w:color="FAD17A" w:themeColor="accent1" w:themeTint="99"/>
        <w:bottom w:val="single" w:sz="4" w:space="0" w:color="FAD17A" w:themeColor="accent1" w:themeTint="99"/>
        <w:right w:val="single" w:sz="4" w:space="0" w:color="FAD17A" w:themeColor="accent1" w:themeTint="99"/>
        <w:insideH w:val="single" w:sz="4" w:space="0" w:color="FAD17A" w:themeColor="accent1" w:themeTint="99"/>
        <w:insideV w:val="single" w:sz="4" w:space="0" w:color="FAD17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FD2" w:themeFill="accent1" w:themeFillTint="33"/>
      </w:tcPr>
    </w:tblStylePr>
    <w:tblStylePr w:type="band1Horz">
      <w:tblPr/>
      <w:tcPr>
        <w:shd w:val="clear" w:color="auto" w:fill="FDEFD2" w:themeFill="accent1" w:themeFillTint="33"/>
      </w:tcPr>
    </w:tblStylePr>
    <w:tblStylePr w:type="neCell">
      <w:tblPr/>
      <w:tcPr>
        <w:tcBorders>
          <w:bottom w:val="single" w:sz="4" w:space="0" w:color="FAD17A" w:themeColor="accent1" w:themeTint="99"/>
        </w:tcBorders>
      </w:tcPr>
    </w:tblStylePr>
    <w:tblStylePr w:type="nwCell">
      <w:tblPr/>
      <w:tcPr>
        <w:tcBorders>
          <w:bottom w:val="single" w:sz="4" w:space="0" w:color="FAD17A" w:themeColor="accent1" w:themeTint="99"/>
        </w:tcBorders>
      </w:tcPr>
    </w:tblStylePr>
    <w:tblStylePr w:type="seCell">
      <w:tblPr/>
      <w:tcPr>
        <w:tcBorders>
          <w:top w:val="single" w:sz="4" w:space="0" w:color="FAD17A" w:themeColor="accent1" w:themeTint="99"/>
        </w:tcBorders>
      </w:tcPr>
    </w:tblStylePr>
    <w:tblStylePr w:type="swCell">
      <w:tblPr/>
      <w:tcPr>
        <w:tcBorders>
          <w:top w:val="single" w:sz="4" w:space="0" w:color="FAD17A" w:themeColor="accent1" w:themeTint="99"/>
        </w:tcBorders>
      </w:tcPr>
    </w:tblStylePr>
  </w:style>
  <w:style w:type="table" w:styleId="GridTable5Dark-Accent6">
    <w:name w:val="Grid Table 5 Dark Accent 6"/>
    <w:basedOn w:val="TableNormal"/>
    <w:uiPriority w:val="50"/>
    <w:rsid w:val="0014418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DE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2627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2627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2627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26276" w:themeFill="accent6"/>
      </w:tcPr>
    </w:tblStylePr>
    <w:tblStylePr w:type="band1Vert">
      <w:tblPr/>
      <w:tcPr>
        <w:shd w:val="clear" w:color="auto" w:fill="CEBEC8" w:themeFill="accent6" w:themeFillTint="66"/>
      </w:tcPr>
    </w:tblStylePr>
    <w:tblStylePr w:type="band1Horz">
      <w:tblPr/>
      <w:tcPr>
        <w:shd w:val="clear" w:color="auto" w:fill="CEBEC8" w:themeFill="accent6" w:themeFillTint="66"/>
      </w:tcPr>
    </w:tblStylePr>
  </w:style>
  <w:style w:type="table" w:styleId="GridTable6Colorful-Accent3">
    <w:name w:val="Grid Table 6 Colorful Accent 3"/>
    <w:basedOn w:val="TableNormal"/>
    <w:uiPriority w:val="51"/>
    <w:rsid w:val="00144181"/>
    <w:pPr>
      <w:spacing w:after="0" w:line="240" w:lineRule="auto"/>
    </w:pPr>
    <w:rPr>
      <w:color w:val="348587" w:themeColor="accent3" w:themeShade="BF"/>
    </w:rPr>
    <w:tblPr>
      <w:tblStyleRowBandSize w:val="1"/>
      <w:tblStyleColBandSize w:val="1"/>
      <w:tblInd w:w="0" w:type="dxa"/>
      <w:tblBorders>
        <w:top w:val="single" w:sz="4" w:space="0" w:color="8ED1D3" w:themeColor="accent3" w:themeTint="99"/>
        <w:left w:val="single" w:sz="4" w:space="0" w:color="8ED1D3" w:themeColor="accent3" w:themeTint="99"/>
        <w:bottom w:val="single" w:sz="4" w:space="0" w:color="8ED1D3" w:themeColor="accent3" w:themeTint="99"/>
        <w:right w:val="single" w:sz="4" w:space="0" w:color="8ED1D3" w:themeColor="accent3" w:themeTint="99"/>
        <w:insideH w:val="single" w:sz="4" w:space="0" w:color="8ED1D3" w:themeColor="accent3" w:themeTint="99"/>
        <w:insideV w:val="single" w:sz="4" w:space="0" w:color="8ED1D3" w:themeColor="accent3" w:themeTint="99"/>
      </w:tblBorders>
      <w:tblCellMar>
        <w:top w:w="0" w:type="dxa"/>
        <w:left w:w="108" w:type="dxa"/>
        <w:bottom w:w="0" w:type="dxa"/>
        <w:right w:w="108" w:type="dxa"/>
      </w:tblCellMar>
    </w:tblPr>
    <w:tblStylePr w:type="firstRow">
      <w:rPr>
        <w:b/>
        <w:bCs/>
      </w:rPr>
      <w:tblPr/>
      <w:tcPr>
        <w:tcBorders>
          <w:bottom w:val="single" w:sz="12" w:space="0" w:color="8ED1D3" w:themeColor="accent3" w:themeTint="99"/>
        </w:tcBorders>
      </w:tcPr>
    </w:tblStylePr>
    <w:tblStylePr w:type="lastRow">
      <w:rPr>
        <w:b/>
        <w:bCs/>
      </w:rPr>
      <w:tblPr/>
      <w:tcPr>
        <w:tcBorders>
          <w:top w:val="double" w:sz="4" w:space="0" w:color="8ED1D3" w:themeColor="accent3" w:themeTint="99"/>
        </w:tcBorders>
      </w:tcPr>
    </w:tblStylePr>
    <w:tblStylePr w:type="firstCol">
      <w:rPr>
        <w:b/>
        <w:bCs/>
      </w:rPr>
    </w:tblStylePr>
    <w:tblStylePr w:type="lastCol">
      <w:rPr>
        <w:b/>
        <w:bCs/>
      </w:rPr>
    </w:tblStylePr>
    <w:tblStylePr w:type="band1Vert">
      <w:tblPr/>
      <w:tcPr>
        <w:shd w:val="clear" w:color="auto" w:fill="D9EFF0" w:themeFill="accent3" w:themeFillTint="33"/>
      </w:tcPr>
    </w:tblStylePr>
    <w:tblStylePr w:type="band1Horz">
      <w:tblPr/>
      <w:tcPr>
        <w:shd w:val="clear" w:color="auto" w:fill="D9EFF0" w:themeFill="accent3" w:themeFillTint="33"/>
      </w:tcPr>
    </w:tblStylePr>
  </w:style>
  <w:style w:type="table" w:styleId="ListTable5Dark-Accent3">
    <w:name w:val="List Table 5 Dark Accent 3"/>
    <w:basedOn w:val="TableNormal"/>
    <w:uiPriority w:val="50"/>
    <w:rsid w:val="00D9447E"/>
    <w:pPr>
      <w:spacing w:after="0" w:line="240" w:lineRule="auto"/>
    </w:pPr>
    <w:rPr>
      <w:color w:val="FFFFFF" w:themeColor="background1"/>
    </w:rPr>
    <w:tblPr>
      <w:tblStyleRowBandSize w:val="1"/>
      <w:tblStyleColBandSize w:val="1"/>
      <w:tblInd w:w="0" w:type="dxa"/>
      <w:tblBorders>
        <w:top w:val="single" w:sz="24" w:space="0" w:color="46B2B5" w:themeColor="accent3"/>
        <w:left w:val="single" w:sz="24" w:space="0" w:color="46B2B5" w:themeColor="accent3"/>
        <w:bottom w:val="single" w:sz="24" w:space="0" w:color="46B2B5" w:themeColor="accent3"/>
        <w:right w:val="single" w:sz="24" w:space="0" w:color="46B2B5" w:themeColor="accent3"/>
      </w:tblBorders>
      <w:tblCellMar>
        <w:top w:w="0" w:type="dxa"/>
        <w:left w:w="108" w:type="dxa"/>
        <w:bottom w:w="0" w:type="dxa"/>
        <w:right w:w="108" w:type="dxa"/>
      </w:tblCellMar>
    </w:tblPr>
    <w:tcPr>
      <w:shd w:val="clear" w:color="auto" w:fill="46B2B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447E"/>
    <w:pPr>
      <w:spacing w:after="0" w:line="240" w:lineRule="auto"/>
    </w:pPr>
    <w:rPr>
      <w:color w:val="FFFFFF" w:themeColor="background1"/>
    </w:rPr>
    <w:tblPr>
      <w:tblStyleRowBandSize w:val="1"/>
      <w:tblStyleColBandSize w:val="1"/>
      <w:tblInd w:w="0" w:type="dxa"/>
      <w:tblBorders>
        <w:top w:val="single" w:sz="24" w:space="0" w:color="D36F68" w:themeColor="accent5"/>
        <w:left w:val="single" w:sz="24" w:space="0" w:color="D36F68" w:themeColor="accent5"/>
        <w:bottom w:val="single" w:sz="24" w:space="0" w:color="D36F68" w:themeColor="accent5"/>
        <w:right w:val="single" w:sz="24" w:space="0" w:color="D36F68" w:themeColor="accent5"/>
      </w:tblBorders>
      <w:tblCellMar>
        <w:top w:w="0" w:type="dxa"/>
        <w:left w:w="108" w:type="dxa"/>
        <w:bottom w:w="0" w:type="dxa"/>
        <w:right w:w="108" w:type="dxa"/>
      </w:tblCellMar>
    </w:tblPr>
    <w:tcPr>
      <w:shd w:val="clear" w:color="auto" w:fill="D36F6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447E"/>
    <w:pPr>
      <w:spacing w:after="0" w:line="240" w:lineRule="auto"/>
    </w:pPr>
    <w:rPr>
      <w:color w:val="FFFFFF" w:themeColor="background1"/>
    </w:rPr>
    <w:tblPr>
      <w:tblStyleRowBandSize w:val="1"/>
      <w:tblStyleColBandSize w:val="1"/>
      <w:tblInd w:w="0" w:type="dxa"/>
      <w:tblBorders>
        <w:top w:val="single" w:sz="24" w:space="0" w:color="F8B323" w:themeColor="accent1"/>
        <w:left w:val="single" w:sz="24" w:space="0" w:color="F8B323" w:themeColor="accent1"/>
        <w:bottom w:val="single" w:sz="24" w:space="0" w:color="F8B323" w:themeColor="accent1"/>
        <w:right w:val="single" w:sz="24" w:space="0" w:color="F8B323" w:themeColor="accent1"/>
      </w:tblBorders>
      <w:tblCellMar>
        <w:top w:w="0" w:type="dxa"/>
        <w:left w:w="108" w:type="dxa"/>
        <w:bottom w:w="0" w:type="dxa"/>
        <w:right w:w="108" w:type="dxa"/>
      </w:tblCellMar>
    </w:tblPr>
    <w:tcPr>
      <w:shd w:val="clear" w:color="auto" w:fill="F8B32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9447E"/>
    <w:pPr>
      <w:spacing w:after="0" w:line="240" w:lineRule="auto"/>
    </w:pPr>
    <w:rPr>
      <w:color w:val="FFFFFF" w:themeColor="background1"/>
    </w:rPr>
    <w:tblPr>
      <w:tblStyleRowBandSize w:val="1"/>
      <w:tblStyleColBandSize w:val="1"/>
      <w:tblInd w:w="0" w:type="dxa"/>
      <w:tblBorders>
        <w:top w:val="single" w:sz="24" w:space="0" w:color="656A59" w:themeColor="accent2"/>
        <w:left w:val="single" w:sz="24" w:space="0" w:color="656A59" w:themeColor="accent2"/>
        <w:bottom w:val="single" w:sz="24" w:space="0" w:color="656A59" w:themeColor="accent2"/>
        <w:right w:val="single" w:sz="24" w:space="0" w:color="656A59" w:themeColor="accent2"/>
      </w:tblBorders>
      <w:tblCellMar>
        <w:top w:w="0" w:type="dxa"/>
        <w:left w:w="108" w:type="dxa"/>
        <w:bottom w:w="0" w:type="dxa"/>
        <w:right w:w="108" w:type="dxa"/>
      </w:tblCellMar>
    </w:tblPr>
    <w:tcPr>
      <w:shd w:val="clear" w:color="auto" w:fill="656A59"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9447E"/>
    <w:pPr>
      <w:spacing w:after="0" w:line="240" w:lineRule="auto"/>
    </w:pPr>
    <w:rPr>
      <w:color w:val="FFFFFF" w:themeColor="background1"/>
    </w:rPr>
    <w:tblPr>
      <w:tblStyleRowBandSize w:val="1"/>
      <w:tblStyleColBandSize w:val="1"/>
      <w:tblInd w:w="0" w:type="dxa"/>
      <w:tblBorders>
        <w:top w:val="single" w:sz="24" w:space="0" w:color="8CAA7E" w:themeColor="accent4"/>
        <w:left w:val="single" w:sz="24" w:space="0" w:color="8CAA7E" w:themeColor="accent4"/>
        <w:bottom w:val="single" w:sz="24" w:space="0" w:color="8CAA7E" w:themeColor="accent4"/>
        <w:right w:val="single" w:sz="24" w:space="0" w:color="8CAA7E" w:themeColor="accent4"/>
      </w:tblBorders>
      <w:tblCellMar>
        <w:top w:w="0" w:type="dxa"/>
        <w:left w:w="108" w:type="dxa"/>
        <w:bottom w:w="0" w:type="dxa"/>
        <w:right w:w="108" w:type="dxa"/>
      </w:tblCellMar>
    </w:tblPr>
    <w:tcPr>
      <w:shd w:val="clear" w:color="auto" w:fill="8CAA7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3">
    <w:name w:val="List Table 4 Accent 3"/>
    <w:basedOn w:val="TableNormal"/>
    <w:uiPriority w:val="49"/>
    <w:rsid w:val="00706BE9"/>
    <w:pPr>
      <w:spacing w:after="0" w:line="240" w:lineRule="auto"/>
    </w:pPr>
    <w:tblPr>
      <w:tblStyleRowBandSize w:val="1"/>
      <w:tblStyleColBandSize w:val="1"/>
      <w:tblInd w:w="0" w:type="dxa"/>
      <w:tblBorders>
        <w:top w:val="single" w:sz="4" w:space="0" w:color="8ED1D3" w:themeColor="accent3" w:themeTint="99"/>
        <w:left w:val="single" w:sz="4" w:space="0" w:color="8ED1D3" w:themeColor="accent3" w:themeTint="99"/>
        <w:bottom w:val="single" w:sz="4" w:space="0" w:color="8ED1D3" w:themeColor="accent3" w:themeTint="99"/>
        <w:right w:val="single" w:sz="4" w:space="0" w:color="8ED1D3" w:themeColor="accent3" w:themeTint="99"/>
        <w:insideH w:val="single" w:sz="4" w:space="0" w:color="8ED1D3"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6B2B5" w:themeColor="accent3"/>
          <w:left w:val="single" w:sz="4" w:space="0" w:color="46B2B5" w:themeColor="accent3"/>
          <w:bottom w:val="single" w:sz="4" w:space="0" w:color="46B2B5" w:themeColor="accent3"/>
          <w:right w:val="single" w:sz="4" w:space="0" w:color="46B2B5" w:themeColor="accent3"/>
          <w:insideH w:val="nil"/>
        </w:tcBorders>
        <w:shd w:val="clear" w:color="auto" w:fill="46B2B5" w:themeFill="accent3"/>
      </w:tcPr>
    </w:tblStylePr>
    <w:tblStylePr w:type="lastRow">
      <w:rPr>
        <w:b/>
        <w:bCs/>
      </w:rPr>
      <w:tblPr/>
      <w:tcPr>
        <w:tcBorders>
          <w:top w:val="double" w:sz="4" w:space="0" w:color="8ED1D3" w:themeColor="accent3" w:themeTint="99"/>
        </w:tcBorders>
      </w:tcPr>
    </w:tblStylePr>
    <w:tblStylePr w:type="firstCol">
      <w:rPr>
        <w:b/>
        <w:bCs/>
      </w:rPr>
    </w:tblStylePr>
    <w:tblStylePr w:type="lastCol">
      <w:rPr>
        <w:b/>
        <w:bCs/>
      </w:rPr>
    </w:tblStylePr>
    <w:tblStylePr w:type="band1Vert">
      <w:tblPr/>
      <w:tcPr>
        <w:shd w:val="clear" w:color="auto" w:fill="D9EFF0" w:themeFill="accent3" w:themeFillTint="33"/>
      </w:tcPr>
    </w:tblStylePr>
    <w:tblStylePr w:type="band1Horz">
      <w:tblPr/>
      <w:tcPr>
        <w:shd w:val="clear" w:color="auto" w:fill="D9EFF0" w:themeFill="accent3" w:themeFillTint="33"/>
      </w:tcPr>
    </w:tblStylePr>
  </w:style>
  <w:style w:type="table" w:styleId="ListTable7Colorful-Accent3">
    <w:name w:val="List Table 7 Colorful Accent 3"/>
    <w:basedOn w:val="TableNormal"/>
    <w:uiPriority w:val="52"/>
    <w:rsid w:val="00706BE9"/>
    <w:pPr>
      <w:spacing w:after="0" w:line="240" w:lineRule="auto"/>
    </w:pPr>
    <w:rPr>
      <w:color w:val="348587"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6B2B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6B2B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6B2B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6B2B5" w:themeColor="accent3"/>
        </w:tcBorders>
        <w:shd w:val="clear" w:color="auto" w:fill="FFFFFF" w:themeFill="background1"/>
      </w:tcPr>
    </w:tblStylePr>
    <w:tblStylePr w:type="band1Vert">
      <w:tblPr/>
      <w:tcPr>
        <w:shd w:val="clear" w:color="auto" w:fill="D9EFF0" w:themeFill="accent3" w:themeFillTint="33"/>
      </w:tcPr>
    </w:tblStylePr>
    <w:tblStylePr w:type="band1Horz">
      <w:tblPr/>
      <w:tcPr>
        <w:shd w:val="clear" w:color="auto" w:fill="D9EFF0"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06BE9"/>
    <w:pPr>
      <w:spacing w:after="0" w:line="240" w:lineRule="auto"/>
    </w:pPr>
    <w:rPr>
      <w:color w:val="4B4F42"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56A59"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6A59"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6A59"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6A59" w:themeColor="accent2"/>
        </w:tcBorders>
        <w:shd w:val="clear" w:color="auto" w:fill="FFFFFF" w:themeFill="background1"/>
      </w:tcPr>
    </w:tblStylePr>
    <w:tblStylePr w:type="band1Vert">
      <w:tblPr/>
      <w:tcPr>
        <w:shd w:val="clear" w:color="auto" w:fill="E0E2DC" w:themeFill="accent2" w:themeFillTint="33"/>
      </w:tcPr>
    </w:tblStylePr>
    <w:tblStylePr w:type="band1Horz">
      <w:tblPr/>
      <w:tcPr>
        <w:shd w:val="clear" w:color="auto" w:fill="E0E2D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706BE9"/>
    <w:pPr>
      <w:spacing w:after="0" w:line="240" w:lineRule="auto"/>
    </w:pPr>
    <w:rPr>
      <w:color w:val="CD8C06"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8B32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8B32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8B32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8B323" w:themeColor="accent1"/>
        </w:tcBorders>
        <w:shd w:val="clear" w:color="auto" w:fill="FFFFFF" w:themeFill="background1"/>
      </w:tcPr>
    </w:tblStylePr>
    <w:tblStylePr w:type="band1Vert">
      <w:tblPr/>
      <w:tcPr>
        <w:shd w:val="clear" w:color="auto" w:fill="FDEFD2" w:themeFill="accent1" w:themeFillTint="33"/>
      </w:tcPr>
    </w:tblStylePr>
    <w:tblStylePr w:type="band1Horz">
      <w:tblPr/>
      <w:tcPr>
        <w:shd w:val="clear" w:color="auto" w:fill="FDEF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706BE9"/>
    <w:pPr>
      <w:spacing w:after="0" w:line="240" w:lineRule="auto"/>
    </w:pPr>
    <w:rPr>
      <w:color w:val="FFFFFF" w:themeColor="background1"/>
    </w:rPr>
    <w:tblPr>
      <w:tblStyleRowBandSize w:val="1"/>
      <w:tblStyleColBandSize w:val="1"/>
      <w:tblInd w:w="0" w:type="dxa"/>
      <w:tblBorders>
        <w:top w:val="single" w:sz="24" w:space="0" w:color="826276" w:themeColor="accent6"/>
        <w:left w:val="single" w:sz="24" w:space="0" w:color="826276" w:themeColor="accent6"/>
        <w:bottom w:val="single" w:sz="24" w:space="0" w:color="826276" w:themeColor="accent6"/>
        <w:right w:val="single" w:sz="24" w:space="0" w:color="826276" w:themeColor="accent6"/>
      </w:tblBorders>
      <w:tblCellMar>
        <w:top w:w="0" w:type="dxa"/>
        <w:left w:w="108" w:type="dxa"/>
        <w:bottom w:w="0" w:type="dxa"/>
        <w:right w:w="108" w:type="dxa"/>
      </w:tblCellMar>
    </w:tblPr>
    <w:tcPr>
      <w:shd w:val="clear" w:color="auto" w:fill="82627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706BE9"/>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6">
    <w:name w:val="List Table 6 Colorful Accent 6"/>
    <w:basedOn w:val="TableNormal"/>
    <w:uiPriority w:val="51"/>
    <w:rsid w:val="00706BE9"/>
    <w:pPr>
      <w:spacing w:after="0" w:line="240" w:lineRule="auto"/>
    </w:pPr>
    <w:rPr>
      <w:color w:val="614958" w:themeColor="accent6" w:themeShade="BF"/>
    </w:rPr>
    <w:tblPr>
      <w:tblStyleRowBandSize w:val="1"/>
      <w:tblStyleColBandSize w:val="1"/>
      <w:tblInd w:w="0" w:type="dxa"/>
      <w:tblBorders>
        <w:top w:val="single" w:sz="4" w:space="0" w:color="826276" w:themeColor="accent6"/>
        <w:bottom w:val="single" w:sz="4" w:space="0" w:color="826276" w:themeColor="accent6"/>
      </w:tblBorders>
      <w:tblCellMar>
        <w:top w:w="0" w:type="dxa"/>
        <w:left w:w="108" w:type="dxa"/>
        <w:bottom w:w="0" w:type="dxa"/>
        <w:right w:w="108" w:type="dxa"/>
      </w:tblCellMar>
    </w:tblPr>
    <w:tblStylePr w:type="firstRow">
      <w:rPr>
        <w:b/>
        <w:bCs/>
      </w:rPr>
      <w:tblPr/>
      <w:tcPr>
        <w:tcBorders>
          <w:bottom w:val="single" w:sz="4" w:space="0" w:color="826276" w:themeColor="accent6"/>
        </w:tcBorders>
      </w:tcPr>
    </w:tblStylePr>
    <w:tblStylePr w:type="lastRow">
      <w:rPr>
        <w:b/>
        <w:bCs/>
      </w:rPr>
      <w:tblPr/>
      <w:tcPr>
        <w:tcBorders>
          <w:top w:val="double" w:sz="4" w:space="0" w:color="826276" w:themeColor="accent6"/>
        </w:tcBorders>
      </w:tcPr>
    </w:tblStylePr>
    <w:tblStylePr w:type="firstCol">
      <w:rPr>
        <w:b/>
        <w:bCs/>
      </w:rPr>
    </w:tblStylePr>
    <w:tblStylePr w:type="lastCol">
      <w:rPr>
        <w:b/>
        <w:bCs/>
      </w:rPr>
    </w:tblStylePr>
    <w:tblStylePr w:type="band1Vert">
      <w:tblPr/>
      <w:tcPr>
        <w:shd w:val="clear" w:color="auto" w:fill="E6DEE3" w:themeFill="accent6" w:themeFillTint="33"/>
      </w:tcPr>
    </w:tblStylePr>
    <w:tblStylePr w:type="band1Horz">
      <w:tblPr/>
      <w:tcPr>
        <w:shd w:val="clear" w:color="auto" w:fill="E6DEE3" w:themeFill="accent6" w:themeFillTint="33"/>
      </w:tcPr>
    </w:tblStylePr>
  </w:style>
  <w:style w:type="table" w:styleId="ListTable6Colorful-Accent3">
    <w:name w:val="List Table 6 Colorful Accent 3"/>
    <w:basedOn w:val="TableNormal"/>
    <w:uiPriority w:val="51"/>
    <w:rsid w:val="00706BE9"/>
    <w:pPr>
      <w:spacing w:after="0" w:line="240" w:lineRule="auto"/>
    </w:pPr>
    <w:rPr>
      <w:color w:val="348587" w:themeColor="accent3" w:themeShade="BF"/>
    </w:rPr>
    <w:tblPr>
      <w:tblStyleRowBandSize w:val="1"/>
      <w:tblStyleColBandSize w:val="1"/>
      <w:tblInd w:w="0" w:type="dxa"/>
      <w:tblBorders>
        <w:top w:val="single" w:sz="4" w:space="0" w:color="46B2B5" w:themeColor="accent3"/>
        <w:bottom w:val="single" w:sz="4" w:space="0" w:color="46B2B5" w:themeColor="accent3"/>
      </w:tblBorders>
      <w:tblCellMar>
        <w:top w:w="0" w:type="dxa"/>
        <w:left w:w="108" w:type="dxa"/>
        <w:bottom w:w="0" w:type="dxa"/>
        <w:right w:w="108" w:type="dxa"/>
      </w:tblCellMar>
    </w:tblPr>
    <w:tblStylePr w:type="firstRow">
      <w:rPr>
        <w:b/>
        <w:bCs/>
      </w:rPr>
      <w:tblPr/>
      <w:tcPr>
        <w:tcBorders>
          <w:bottom w:val="single" w:sz="4" w:space="0" w:color="46B2B5" w:themeColor="accent3"/>
        </w:tcBorders>
      </w:tcPr>
    </w:tblStylePr>
    <w:tblStylePr w:type="lastRow">
      <w:rPr>
        <w:b/>
        <w:bCs/>
      </w:rPr>
      <w:tblPr/>
      <w:tcPr>
        <w:tcBorders>
          <w:top w:val="double" w:sz="4" w:space="0" w:color="46B2B5" w:themeColor="accent3"/>
        </w:tcBorders>
      </w:tcPr>
    </w:tblStylePr>
    <w:tblStylePr w:type="firstCol">
      <w:rPr>
        <w:b/>
        <w:bCs/>
      </w:rPr>
    </w:tblStylePr>
    <w:tblStylePr w:type="lastCol">
      <w:rPr>
        <w:b/>
        <w:bCs/>
      </w:rPr>
    </w:tblStylePr>
    <w:tblStylePr w:type="band1Vert">
      <w:tblPr/>
      <w:tcPr>
        <w:shd w:val="clear" w:color="auto" w:fill="D9EFF0" w:themeFill="accent3" w:themeFillTint="33"/>
      </w:tcPr>
    </w:tblStylePr>
    <w:tblStylePr w:type="band1Horz">
      <w:tblPr/>
      <w:tcPr>
        <w:shd w:val="clear" w:color="auto" w:fill="D9EFF0" w:themeFill="accent3" w:themeFillTint="33"/>
      </w:tcPr>
    </w:tblStylePr>
  </w:style>
  <w:style w:type="table" w:styleId="ListTable6Colorful-Accent5">
    <w:name w:val="List Table 6 Colorful Accent 5"/>
    <w:basedOn w:val="TableNormal"/>
    <w:uiPriority w:val="51"/>
    <w:rsid w:val="00706BE9"/>
    <w:pPr>
      <w:spacing w:after="0" w:line="240" w:lineRule="auto"/>
    </w:pPr>
    <w:rPr>
      <w:color w:val="B63D35" w:themeColor="accent5" w:themeShade="BF"/>
    </w:rPr>
    <w:tblPr>
      <w:tblStyleRowBandSize w:val="1"/>
      <w:tblStyleColBandSize w:val="1"/>
      <w:tblInd w:w="0" w:type="dxa"/>
      <w:tblBorders>
        <w:top w:val="single" w:sz="4" w:space="0" w:color="D36F68" w:themeColor="accent5"/>
        <w:bottom w:val="single" w:sz="4" w:space="0" w:color="D36F68" w:themeColor="accent5"/>
      </w:tblBorders>
      <w:tblCellMar>
        <w:top w:w="0" w:type="dxa"/>
        <w:left w:w="108" w:type="dxa"/>
        <w:bottom w:w="0" w:type="dxa"/>
        <w:right w:w="108" w:type="dxa"/>
      </w:tblCellMar>
    </w:tblPr>
    <w:tblStylePr w:type="firstRow">
      <w:rPr>
        <w:b/>
        <w:bCs/>
      </w:rPr>
      <w:tblPr/>
      <w:tcPr>
        <w:tcBorders>
          <w:bottom w:val="single" w:sz="4" w:space="0" w:color="D36F68" w:themeColor="accent5"/>
        </w:tcBorders>
      </w:tcPr>
    </w:tblStylePr>
    <w:tblStylePr w:type="lastRow">
      <w:rPr>
        <w:b/>
        <w:bCs/>
      </w:rPr>
      <w:tblPr/>
      <w:tcPr>
        <w:tcBorders>
          <w:top w:val="double" w:sz="4" w:space="0" w:color="D36F68" w:themeColor="accent5"/>
        </w:tcBorders>
      </w:tcPr>
    </w:tblStylePr>
    <w:tblStylePr w:type="firstCol">
      <w:rPr>
        <w:b/>
        <w:bCs/>
      </w:rPr>
    </w:tblStylePr>
    <w:tblStylePr w:type="lastCol">
      <w:rPr>
        <w:b/>
        <w:bCs/>
      </w:rPr>
    </w:tblStylePr>
    <w:tblStylePr w:type="band1Vert">
      <w:tblPr/>
      <w:tcPr>
        <w:shd w:val="clear" w:color="auto" w:fill="F6E2E0" w:themeFill="accent5" w:themeFillTint="33"/>
      </w:tcPr>
    </w:tblStylePr>
    <w:tblStylePr w:type="band1Horz">
      <w:tblPr/>
      <w:tcPr>
        <w:shd w:val="clear" w:color="auto" w:fill="F6E2E0" w:themeFill="accent5" w:themeFillTint="33"/>
      </w:tcPr>
    </w:tblStylePr>
  </w:style>
  <w:style w:type="table" w:styleId="ListTable7Colorful-Accent4">
    <w:name w:val="List Table 7 Colorful Accent 4"/>
    <w:basedOn w:val="TableNormal"/>
    <w:uiPriority w:val="52"/>
    <w:rsid w:val="00B14641"/>
    <w:pPr>
      <w:spacing w:after="0" w:line="240" w:lineRule="auto"/>
    </w:pPr>
    <w:rPr>
      <w:color w:val="668558"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CAA7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CAA7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CAA7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CAA7E" w:themeColor="accent4"/>
        </w:tcBorders>
        <w:shd w:val="clear" w:color="auto" w:fill="FFFFFF" w:themeFill="background1"/>
      </w:tcPr>
    </w:tblStylePr>
    <w:tblStylePr w:type="band1Vert">
      <w:tblPr/>
      <w:tcPr>
        <w:shd w:val="clear" w:color="auto" w:fill="E7EEE5" w:themeFill="accent4" w:themeFillTint="33"/>
      </w:tcPr>
    </w:tblStylePr>
    <w:tblStylePr w:type="band1Horz">
      <w:tblPr/>
      <w:tcPr>
        <w:shd w:val="clear" w:color="auto" w:fill="E7EE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4">
    <w:name w:val="List Table 6 Colorful Accent 4"/>
    <w:basedOn w:val="TableNormal"/>
    <w:uiPriority w:val="51"/>
    <w:rsid w:val="00B14641"/>
    <w:pPr>
      <w:spacing w:after="0" w:line="240" w:lineRule="auto"/>
    </w:pPr>
    <w:rPr>
      <w:color w:val="668558" w:themeColor="accent4" w:themeShade="BF"/>
    </w:rPr>
    <w:tblPr>
      <w:tblStyleRowBandSize w:val="1"/>
      <w:tblStyleColBandSize w:val="1"/>
      <w:tblInd w:w="0" w:type="dxa"/>
      <w:tblBorders>
        <w:top w:val="single" w:sz="4" w:space="0" w:color="8CAA7E" w:themeColor="accent4"/>
        <w:bottom w:val="single" w:sz="4" w:space="0" w:color="8CAA7E" w:themeColor="accent4"/>
      </w:tblBorders>
      <w:tblCellMar>
        <w:top w:w="0" w:type="dxa"/>
        <w:left w:w="108" w:type="dxa"/>
        <w:bottom w:w="0" w:type="dxa"/>
        <w:right w:w="108" w:type="dxa"/>
      </w:tblCellMar>
    </w:tblPr>
    <w:tblStylePr w:type="firstRow">
      <w:rPr>
        <w:b/>
        <w:bCs/>
      </w:rPr>
      <w:tblPr/>
      <w:tcPr>
        <w:tcBorders>
          <w:bottom w:val="single" w:sz="4" w:space="0" w:color="8CAA7E" w:themeColor="accent4"/>
        </w:tcBorders>
      </w:tcPr>
    </w:tblStylePr>
    <w:tblStylePr w:type="lastRow">
      <w:rPr>
        <w:b/>
        <w:bCs/>
      </w:rPr>
      <w:tblPr/>
      <w:tcPr>
        <w:tcBorders>
          <w:top w:val="double" w:sz="4" w:space="0" w:color="8CAA7E" w:themeColor="accent4"/>
        </w:tcBorders>
      </w:tcPr>
    </w:tblStylePr>
    <w:tblStylePr w:type="firstCol">
      <w:rPr>
        <w:b/>
        <w:bCs/>
      </w:rPr>
    </w:tblStylePr>
    <w:tblStylePr w:type="lastCol">
      <w:rPr>
        <w:b/>
        <w:bCs/>
      </w:rPr>
    </w:tblStylePr>
    <w:tblStylePr w:type="band1Vert">
      <w:tblPr/>
      <w:tcPr>
        <w:shd w:val="clear" w:color="auto" w:fill="E7EEE5" w:themeFill="accent4" w:themeFillTint="33"/>
      </w:tcPr>
    </w:tblStylePr>
    <w:tblStylePr w:type="band1Horz">
      <w:tblPr/>
      <w:tcPr>
        <w:shd w:val="clear" w:color="auto" w:fill="E7EEE5" w:themeFill="accent4" w:themeFillTint="33"/>
      </w:tcPr>
    </w:tblStylePr>
  </w:style>
  <w:style w:type="character" w:styleId="CommentReference">
    <w:name w:val="annotation reference"/>
    <w:basedOn w:val="DefaultParagraphFont"/>
    <w:uiPriority w:val="99"/>
    <w:semiHidden/>
    <w:unhideWhenUsed/>
    <w:rsid w:val="005B76FF"/>
    <w:rPr>
      <w:sz w:val="18"/>
      <w:szCs w:val="18"/>
    </w:rPr>
  </w:style>
  <w:style w:type="paragraph" w:styleId="CommentText">
    <w:name w:val="annotation text"/>
    <w:basedOn w:val="Normal"/>
    <w:link w:val="CommentTextChar"/>
    <w:uiPriority w:val="99"/>
    <w:unhideWhenUsed/>
    <w:rsid w:val="005B76FF"/>
  </w:style>
  <w:style w:type="character" w:customStyle="1" w:styleId="CommentTextChar">
    <w:name w:val="Comment Text Char"/>
    <w:basedOn w:val="DefaultParagraphFont"/>
    <w:link w:val="CommentText"/>
    <w:uiPriority w:val="99"/>
    <w:rsid w:val="005B76FF"/>
    <w:rPr>
      <w:rFonts w:ascii="Arial Rounded MT Bold" w:eastAsia="Times New Roman" w:hAnsi="Arial Rounded MT Bold" w:cs="Times New Roman"/>
      <w:bCs/>
      <w:snapToGrid w:val="0"/>
      <w:color w:val="B63D35" w:themeColor="accent5" w:themeShade="BF"/>
      <w:sz w:val="24"/>
      <w:szCs w:val="24"/>
      <w:lang w:val="en-US"/>
    </w:rPr>
  </w:style>
  <w:style w:type="paragraph" w:styleId="CommentSubject">
    <w:name w:val="annotation subject"/>
    <w:basedOn w:val="CommentText"/>
    <w:next w:val="CommentText"/>
    <w:link w:val="CommentSubjectChar"/>
    <w:uiPriority w:val="99"/>
    <w:semiHidden/>
    <w:unhideWhenUsed/>
    <w:rsid w:val="005B76FF"/>
    <w:rPr>
      <w:b/>
      <w:sz w:val="20"/>
      <w:szCs w:val="20"/>
    </w:rPr>
  </w:style>
  <w:style w:type="character" w:customStyle="1" w:styleId="CommentSubjectChar">
    <w:name w:val="Comment Subject Char"/>
    <w:basedOn w:val="CommentTextChar"/>
    <w:link w:val="CommentSubject"/>
    <w:uiPriority w:val="99"/>
    <w:semiHidden/>
    <w:rsid w:val="005B76FF"/>
    <w:rPr>
      <w:rFonts w:ascii="Arial Rounded MT Bold" w:eastAsia="Times New Roman" w:hAnsi="Arial Rounded MT Bold" w:cs="Times New Roman"/>
      <w:b/>
      <w:bCs/>
      <w:snapToGrid w:val="0"/>
      <w:color w:val="B63D35" w:themeColor="accent5" w:themeShade="BF"/>
      <w:sz w:val="20"/>
      <w:szCs w:val="20"/>
      <w:lang w:val="en-US"/>
    </w:rPr>
  </w:style>
  <w:style w:type="paragraph" w:styleId="BalloonText">
    <w:name w:val="Balloon Text"/>
    <w:basedOn w:val="Normal"/>
    <w:link w:val="BalloonTextChar"/>
    <w:uiPriority w:val="99"/>
    <w:semiHidden/>
    <w:unhideWhenUsed/>
    <w:rsid w:val="005B76FF"/>
    <w:pPr>
      <w:spacing w:after="0"/>
    </w:pPr>
    <w:rPr>
      <w:sz w:val="18"/>
      <w:szCs w:val="18"/>
    </w:rPr>
  </w:style>
  <w:style w:type="character" w:customStyle="1" w:styleId="BalloonTextChar">
    <w:name w:val="Balloon Text Char"/>
    <w:basedOn w:val="DefaultParagraphFont"/>
    <w:link w:val="BalloonText"/>
    <w:uiPriority w:val="99"/>
    <w:semiHidden/>
    <w:rsid w:val="005B76FF"/>
    <w:rPr>
      <w:rFonts w:ascii="Times New Roman" w:eastAsia="Times New Roman" w:hAnsi="Times New Roman" w:cs="Times New Roman"/>
      <w:bCs/>
      <w:snapToGrid w:val="0"/>
      <w:color w:val="B63D35" w:themeColor="accent5" w:themeShade="BF"/>
      <w:sz w:val="18"/>
      <w:szCs w:val="18"/>
      <w:lang w:val="en-US"/>
    </w:rPr>
  </w:style>
  <w:style w:type="character" w:customStyle="1" w:styleId="Heading6Char">
    <w:name w:val="Heading 6 Char"/>
    <w:basedOn w:val="DefaultParagraphFont"/>
    <w:link w:val="Heading6"/>
    <w:rsid w:val="0088180F"/>
    <w:rPr>
      <w:rFonts w:ascii="Arial" w:eastAsia="Times New Roman" w:hAnsi="Arial" w:cs="Times New Roman"/>
      <w:b/>
      <w:bCs/>
      <w:caps/>
      <w:sz w:val="28"/>
      <w:lang w:val="en-US"/>
    </w:rPr>
  </w:style>
  <w:style w:type="character" w:customStyle="1" w:styleId="Heading8Char">
    <w:name w:val="Heading 8 Char"/>
    <w:basedOn w:val="DefaultParagraphFont"/>
    <w:link w:val="Heading8"/>
    <w:rsid w:val="0088180F"/>
    <w:rPr>
      <w:rFonts w:ascii="Arial" w:eastAsia="Times New Roman" w:hAnsi="Arial" w:cs="Times New Roman"/>
      <w:b/>
      <w:iCs/>
      <w:sz w:val="24"/>
      <w:szCs w:val="24"/>
      <w:lang w:val="en-US"/>
    </w:rPr>
  </w:style>
  <w:style w:type="character" w:customStyle="1" w:styleId="Heading9Char">
    <w:name w:val="Heading 9 Char"/>
    <w:basedOn w:val="DefaultParagraphFont"/>
    <w:link w:val="Heading9"/>
    <w:rsid w:val="0088180F"/>
    <w:rPr>
      <w:rFonts w:ascii="Arial" w:eastAsia="Times New Roman" w:hAnsi="Arial" w:cs="Arial"/>
      <w:lang w:val="en-US"/>
    </w:rPr>
  </w:style>
  <w:style w:type="paragraph" w:customStyle="1" w:styleId="InfoBlueChar">
    <w:name w:val="InfoBlue Char"/>
    <w:basedOn w:val="Normal"/>
    <w:next w:val="BodyText"/>
    <w:rsid w:val="0088180F"/>
    <w:pPr>
      <w:keepLines/>
      <w:spacing w:line="240" w:lineRule="atLeast"/>
      <w:ind w:left="576"/>
      <w:jc w:val="both"/>
    </w:pPr>
    <w:rPr>
      <w:bCs w:val="0"/>
      <w:i/>
      <w:snapToGrid/>
      <w:color w:val="0000FF"/>
      <w:szCs w:val="20"/>
    </w:rPr>
  </w:style>
  <w:style w:type="paragraph" w:customStyle="1" w:styleId="InfoBlue">
    <w:name w:val="InfoBlue"/>
    <w:basedOn w:val="Normal"/>
    <w:next w:val="BodyText"/>
    <w:rsid w:val="0088180F"/>
    <w:pPr>
      <w:widowControl w:val="0"/>
      <w:spacing w:line="240" w:lineRule="atLeast"/>
      <w:ind w:left="576"/>
      <w:jc w:val="both"/>
    </w:pPr>
    <w:rPr>
      <w:bCs w:val="0"/>
      <w:i/>
      <w:snapToGrid/>
      <w:color w:val="0000FF"/>
      <w:szCs w:val="20"/>
    </w:rPr>
  </w:style>
  <w:style w:type="table" w:styleId="ListTable1Light-Accent3">
    <w:name w:val="List Table 1 Light Accent 3"/>
    <w:basedOn w:val="TableNormal"/>
    <w:uiPriority w:val="46"/>
    <w:rsid w:val="000B429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D1D3" w:themeColor="accent3" w:themeTint="99"/>
        </w:tcBorders>
      </w:tcPr>
    </w:tblStylePr>
    <w:tblStylePr w:type="lastRow">
      <w:rPr>
        <w:b/>
        <w:bCs/>
      </w:rPr>
      <w:tblPr/>
      <w:tcPr>
        <w:tcBorders>
          <w:top w:val="single" w:sz="4" w:space="0" w:color="8ED1D3" w:themeColor="accent3" w:themeTint="99"/>
        </w:tcBorders>
      </w:tcPr>
    </w:tblStylePr>
    <w:tblStylePr w:type="firstCol">
      <w:rPr>
        <w:b/>
        <w:bCs/>
      </w:rPr>
    </w:tblStylePr>
    <w:tblStylePr w:type="lastCol">
      <w:rPr>
        <w:b/>
        <w:bCs/>
      </w:rPr>
    </w:tblStylePr>
    <w:tblStylePr w:type="band1Vert">
      <w:tblPr/>
      <w:tcPr>
        <w:shd w:val="clear" w:color="auto" w:fill="D9EFF0" w:themeFill="accent3" w:themeFillTint="33"/>
      </w:tcPr>
    </w:tblStylePr>
    <w:tblStylePr w:type="band1Horz">
      <w:tblPr/>
      <w:tcPr>
        <w:shd w:val="clear" w:color="auto" w:fill="D9EFF0" w:themeFill="accent3" w:themeFillTint="33"/>
      </w:tcPr>
    </w:tblStylePr>
  </w:style>
  <w:style w:type="table" w:styleId="ListTable2-Accent3">
    <w:name w:val="List Table 2 Accent 3"/>
    <w:basedOn w:val="TableNormal"/>
    <w:uiPriority w:val="47"/>
    <w:rsid w:val="000B4297"/>
    <w:pPr>
      <w:spacing w:after="0" w:line="240" w:lineRule="auto"/>
    </w:pPr>
    <w:tblPr>
      <w:tblStyleRowBandSize w:val="1"/>
      <w:tblStyleColBandSize w:val="1"/>
      <w:tblInd w:w="0" w:type="dxa"/>
      <w:tblBorders>
        <w:top w:val="single" w:sz="4" w:space="0" w:color="8ED1D3" w:themeColor="accent3" w:themeTint="99"/>
        <w:bottom w:val="single" w:sz="4" w:space="0" w:color="8ED1D3" w:themeColor="accent3" w:themeTint="99"/>
        <w:insideH w:val="single" w:sz="4" w:space="0" w:color="8ED1D3"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FF0" w:themeFill="accent3" w:themeFillTint="33"/>
      </w:tcPr>
    </w:tblStylePr>
    <w:tblStylePr w:type="band1Horz">
      <w:tblPr/>
      <w:tcPr>
        <w:shd w:val="clear" w:color="auto" w:fill="D9EFF0" w:themeFill="accent3" w:themeFillTint="33"/>
      </w:tcPr>
    </w:tblStylePr>
  </w:style>
  <w:style w:type="table" w:styleId="GridTable4-Accent3">
    <w:name w:val="Grid Table 4 Accent 3"/>
    <w:basedOn w:val="TableNormal"/>
    <w:uiPriority w:val="49"/>
    <w:rsid w:val="000B4297"/>
    <w:pPr>
      <w:spacing w:after="0" w:line="240" w:lineRule="auto"/>
    </w:pPr>
    <w:tblPr>
      <w:tblStyleRowBandSize w:val="1"/>
      <w:tblStyleColBandSize w:val="1"/>
      <w:tblInd w:w="0" w:type="dxa"/>
      <w:tblBorders>
        <w:top w:val="single" w:sz="4" w:space="0" w:color="8ED1D3" w:themeColor="accent3" w:themeTint="99"/>
        <w:left w:val="single" w:sz="4" w:space="0" w:color="8ED1D3" w:themeColor="accent3" w:themeTint="99"/>
        <w:bottom w:val="single" w:sz="4" w:space="0" w:color="8ED1D3" w:themeColor="accent3" w:themeTint="99"/>
        <w:right w:val="single" w:sz="4" w:space="0" w:color="8ED1D3" w:themeColor="accent3" w:themeTint="99"/>
        <w:insideH w:val="single" w:sz="4" w:space="0" w:color="8ED1D3" w:themeColor="accent3" w:themeTint="99"/>
        <w:insideV w:val="single" w:sz="4" w:space="0" w:color="8ED1D3"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6B2B5" w:themeColor="accent3"/>
          <w:left w:val="single" w:sz="4" w:space="0" w:color="46B2B5" w:themeColor="accent3"/>
          <w:bottom w:val="single" w:sz="4" w:space="0" w:color="46B2B5" w:themeColor="accent3"/>
          <w:right w:val="single" w:sz="4" w:space="0" w:color="46B2B5" w:themeColor="accent3"/>
          <w:insideH w:val="nil"/>
          <w:insideV w:val="nil"/>
        </w:tcBorders>
        <w:shd w:val="clear" w:color="auto" w:fill="46B2B5" w:themeFill="accent3"/>
      </w:tcPr>
    </w:tblStylePr>
    <w:tblStylePr w:type="lastRow">
      <w:rPr>
        <w:b/>
        <w:bCs/>
      </w:rPr>
      <w:tblPr/>
      <w:tcPr>
        <w:tcBorders>
          <w:top w:val="double" w:sz="4" w:space="0" w:color="46B2B5" w:themeColor="accent3"/>
        </w:tcBorders>
      </w:tcPr>
    </w:tblStylePr>
    <w:tblStylePr w:type="firstCol">
      <w:rPr>
        <w:b/>
        <w:bCs/>
      </w:rPr>
    </w:tblStylePr>
    <w:tblStylePr w:type="lastCol">
      <w:rPr>
        <w:b/>
        <w:bCs/>
      </w:rPr>
    </w:tblStylePr>
    <w:tblStylePr w:type="band1Vert">
      <w:tblPr/>
      <w:tcPr>
        <w:shd w:val="clear" w:color="auto" w:fill="D9EFF0" w:themeFill="accent3" w:themeFillTint="33"/>
      </w:tcPr>
    </w:tblStylePr>
    <w:tblStylePr w:type="band1Horz">
      <w:tblPr/>
      <w:tcPr>
        <w:shd w:val="clear" w:color="auto" w:fill="D9EFF0" w:themeFill="accent3" w:themeFillTint="33"/>
      </w:tcPr>
    </w:tblStylePr>
  </w:style>
  <w:style w:type="table" w:styleId="GridTable3-Accent3">
    <w:name w:val="Grid Table 3 Accent 3"/>
    <w:basedOn w:val="TableNormal"/>
    <w:uiPriority w:val="48"/>
    <w:rsid w:val="000B4297"/>
    <w:pPr>
      <w:spacing w:after="0" w:line="240" w:lineRule="auto"/>
    </w:pPr>
    <w:tblPr>
      <w:tblStyleRowBandSize w:val="1"/>
      <w:tblStyleColBandSize w:val="1"/>
      <w:tblInd w:w="0" w:type="dxa"/>
      <w:tblBorders>
        <w:top w:val="single" w:sz="4" w:space="0" w:color="8ED1D3" w:themeColor="accent3" w:themeTint="99"/>
        <w:left w:val="single" w:sz="4" w:space="0" w:color="8ED1D3" w:themeColor="accent3" w:themeTint="99"/>
        <w:bottom w:val="single" w:sz="4" w:space="0" w:color="8ED1D3" w:themeColor="accent3" w:themeTint="99"/>
        <w:right w:val="single" w:sz="4" w:space="0" w:color="8ED1D3" w:themeColor="accent3" w:themeTint="99"/>
        <w:insideH w:val="single" w:sz="4" w:space="0" w:color="8ED1D3" w:themeColor="accent3" w:themeTint="99"/>
        <w:insideV w:val="single" w:sz="4" w:space="0" w:color="8ED1D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FF0" w:themeFill="accent3" w:themeFillTint="33"/>
      </w:tcPr>
    </w:tblStylePr>
    <w:tblStylePr w:type="band1Horz">
      <w:tblPr/>
      <w:tcPr>
        <w:shd w:val="clear" w:color="auto" w:fill="D9EFF0" w:themeFill="accent3" w:themeFillTint="33"/>
      </w:tcPr>
    </w:tblStylePr>
    <w:tblStylePr w:type="neCell">
      <w:tblPr/>
      <w:tcPr>
        <w:tcBorders>
          <w:bottom w:val="single" w:sz="4" w:space="0" w:color="8ED1D3" w:themeColor="accent3" w:themeTint="99"/>
        </w:tcBorders>
      </w:tcPr>
    </w:tblStylePr>
    <w:tblStylePr w:type="nwCell">
      <w:tblPr/>
      <w:tcPr>
        <w:tcBorders>
          <w:bottom w:val="single" w:sz="4" w:space="0" w:color="8ED1D3" w:themeColor="accent3" w:themeTint="99"/>
        </w:tcBorders>
      </w:tcPr>
    </w:tblStylePr>
    <w:tblStylePr w:type="seCell">
      <w:tblPr/>
      <w:tcPr>
        <w:tcBorders>
          <w:top w:val="single" w:sz="4" w:space="0" w:color="8ED1D3" w:themeColor="accent3" w:themeTint="99"/>
        </w:tcBorders>
      </w:tcPr>
    </w:tblStylePr>
    <w:tblStylePr w:type="swCell">
      <w:tblPr/>
      <w:tcPr>
        <w:tcBorders>
          <w:top w:val="single" w:sz="4" w:space="0" w:color="8ED1D3" w:themeColor="accent3" w:themeTint="99"/>
        </w:tcBorders>
      </w:tcPr>
    </w:tblStylePr>
  </w:style>
  <w:style w:type="table" w:styleId="GridTable1Light-Accent3">
    <w:name w:val="Grid Table 1 Light Accent 3"/>
    <w:basedOn w:val="TableNormal"/>
    <w:uiPriority w:val="46"/>
    <w:rsid w:val="000B4297"/>
    <w:pPr>
      <w:spacing w:after="0" w:line="240" w:lineRule="auto"/>
    </w:pPr>
    <w:tblPr>
      <w:tblStyleRowBandSize w:val="1"/>
      <w:tblStyleColBandSize w:val="1"/>
      <w:tblInd w:w="0" w:type="dxa"/>
      <w:tblBorders>
        <w:top w:val="single" w:sz="4" w:space="0" w:color="B4E0E2" w:themeColor="accent3" w:themeTint="66"/>
        <w:left w:val="single" w:sz="4" w:space="0" w:color="B4E0E2" w:themeColor="accent3" w:themeTint="66"/>
        <w:bottom w:val="single" w:sz="4" w:space="0" w:color="B4E0E2" w:themeColor="accent3" w:themeTint="66"/>
        <w:right w:val="single" w:sz="4" w:space="0" w:color="B4E0E2" w:themeColor="accent3" w:themeTint="66"/>
        <w:insideH w:val="single" w:sz="4" w:space="0" w:color="B4E0E2" w:themeColor="accent3" w:themeTint="66"/>
        <w:insideV w:val="single" w:sz="4" w:space="0" w:color="B4E0E2" w:themeColor="accent3" w:themeTint="66"/>
      </w:tblBorders>
      <w:tblCellMar>
        <w:top w:w="0" w:type="dxa"/>
        <w:left w:w="108" w:type="dxa"/>
        <w:bottom w:w="0" w:type="dxa"/>
        <w:right w:w="108" w:type="dxa"/>
      </w:tblCellMar>
    </w:tblPr>
    <w:tblStylePr w:type="firstRow">
      <w:rPr>
        <w:b/>
        <w:bCs/>
      </w:rPr>
      <w:tblPr/>
      <w:tcPr>
        <w:tcBorders>
          <w:bottom w:val="single" w:sz="12" w:space="0" w:color="8ED1D3" w:themeColor="accent3" w:themeTint="99"/>
        </w:tcBorders>
      </w:tcPr>
    </w:tblStylePr>
    <w:tblStylePr w:type="lastRow">
      <w:rPr>
        <w:b/>
        <w:bCs/>
      </w:rPr>
      <w:tblPr/>
      <w:tcPr>
        <w:tcBorders>
          <w:top w:val="double" w:sz="2" w:space="0" w:color="8ED1D3"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B429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9A1B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9A1B7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FE3FF5"/>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086C8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6C8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6C8C"/>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ieldText">
    <w:name w:val="FieldText"/>
    <w:basedOn w:val="Normal"/>
    <w:rsid w:val="00300403"/>
    <w:pPr>
      <w:widowControl w:val="0"/>
      <w:spacing w:after="0"/>
    </w:pPr>
    <w:rPr>
      <w:rFonts w:ascii="Arial" w:hAnsi="Arial"/>
      <w:bCs w:val="0"/>
      <w:snapToGrid/>
      <w:color w:val="auto"/>
      <w:sz w:val="20"/>
      <w:szCs w:val="20"/>
    </w:rPr>
  </w:style>
  <w:style w:type="paragraph" w:customStyle="1" w:styleId="TableText">
    <w:name w:val="Table Text"/>
    <w:basedOn w:val="Normal"/>
    <w:rsid w:val="00300403"/>
    <w:pPr>
      <w:spacing w:after="0"/>
      <w:ind w:left="14"/>
    </w:pPr>
    <w:rPr>
      <w:rFonts w:ascii="Arial" w:hAnsi="Arial"/>
      <w:bCs w:val="0"/>
      <w:snapToGrid/>
      <w:color w:val="auto"/>
      <w:spacing w:val="-5"/>
      <w:sz w:val="16"/>
      <w:szCs w:val="20"/>
    </w:rPr>
  </w:style>
  <w:style w:type="paragraph" w:customStyle="1" w:styleId="StyleTableHeader10pt">
    <w:name w:val="Style Table Header + 10 pt"/>
    <w:basedOn w:val="Normal"/>
    <w:rsid w:val="00300403"/>
    <w:pPr>
      <w:spacing w:before="60" w:after="0"/>
      <w:jc w:val="center"/>
    </w:pPr>
    <w:rPr>
      <w:rFonts w:ascii="Arial" w:hAnsi="Arial"/>
      <w:b/>
      <w:snapToGrid/>
      <w:color w:val="auto"/>
      <w:spacing w:val="-5"/>
      <w:sz w:val="20"/>
      <w:szCs w:val="20"/>
    </w:rPr>
  </w:style>
  <w:style w:type="paragraph" w:styleId="Revision">
    <w:name w:val="Revision"/>
    <w:hidden/>
    <w:uiPriority w:val="99"/>
    <w:semiHidden/>
    <w:rsid w:val="00947FEE"/>
    <w:pPr>
      <w:spacing w:after="0" w:line="240" w:lineRule="auto"/>
    </w:pPr>
    <w:rPr>
      <w:rFonts w:ascii="Cambria" w:eastAsia="Times New Roman" w:hAnsi="Cambria" w:cs="Times New Roman"/>
      <w:bCs/>
      <w:snapToGrid w:val="0"/>
      <w:color w:val="000000" w:themeColor="text1"/>
      <w:lang w:val="en-US"/>
    </w:rPr>
  </w:style>
  <w:style w:type="character" w:styleId="PageNumber">
    <w:name w:val="page number"/>
    <w:basedOn w:val="DefaultParagraphFont"/>
    <w:uiPriority w:val="99"/>
    <w:semiHidden/>
    <w:unhideWhenUsed/>
    <w:rsid w:val="00987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97810">
      <w:bodyDiv w:val="1"/>
      <w:marLeft w:val="0"/>
      <w:marRight w:val="0"/>
      <w:marTop w:val="0"/>
      <w:marBottom w:val="0"/>
      <w:divBdr>
        <w:top w:val="none" w:sz="0" w:space="0" w:color="auto"/>
        <w:left w:val="none" w:sz="0" w:space="0" w:color="auto"/>
        <w:bottom w:val="none" w:sz="0" w:space="0" w:color="auto"/>
        <w:right w:val="none" w:sz="0" w:space="0" w:color="auto"/>
      </w:divBdr>
      <w:divsChild>
        <w:div w:id="2113280409">
          <w:marLeft w:val="0"/>
          <w:marRight w:val="0"/>
          <w:marTop w:val="0"/>
          <w:marBottom w:val="0"/>
          <w:divBdr>
            <w:top w:val="none" w:sz="0" w:space="0" w:color="auto"/>
            <w:left w:val="none" w:sz="0" w:space="0" w:color="auto"/>
            <w:bottom w:val="none" w:sz="0" w:space="0" w:color="auto"/>
            <w:right w:val="none" w:sz="0" w:space="0" w:color="auto"/>
          </w:divBdr>
          <w:divsChild>
            <w:div w:id="1987707881">
              <w:marLeft w:val="0"/>
              <w:marRight w:val="0"/>
              <w:marTop w:val="0"/>
              <w:marBottom w:val="0"/>
              <w:divBdr>
                <w:top w:val="none" w:sz="0" w:space="0" w:color="auto"/>
                <w:left w:val="none" w:sz="0" w:space="0" w:color="auto"/>
                <w:bottom w:val="none" w:sz="0" w:space="0" w:color="auto"/>
                <w:right w:val="none" w:sz="0" w:space="0" w:color="auto"/>
              </w:divBdr>
              <w:divsChild>
                <w:div w:id="553463577">
                  <w:marLeft w:val="0"/>
                  <w:marRight w:val="0"/>
                  <w:marTop w:val="0"/>
                  <w:marBottom w:val="0"/>
                  <w:divBdr>
                    <w:top w:val="none" w:sz="0" w:space="0" w:color="auto"/>
                    <w:left w:val="none" w:sz="0" w:space="0" w:color="auto"/>
                    <w:bottom w:val="none" w:sz="0" w:space="0" w:color="auto"/>
                    <w:right w:val="none" w:sz="0" w:space="0" w:color="auto"/>
                  </w:divBdr>
                </w:div>
              </w:divsChild>
            </w:div>
            <w:div w:id="735670190">
              <w:marLeft w:val="0"/>
              <w:marRight w:val="0"/>
              <w:marTop w:val="0"/>
              <w:marBottom w:val="0"/>
              <w:divBdr>
                <w:top w:val="none" w:sz="0" w:space="0" w:color="auto"/>
                <w:left w:val="none" w:sz="0" w:space="0" w:color="auto"/>
                <w:bottom w:val="none" w:sz="0" w:space="0" w:color="auto"/>
                <w:right w:val="none" w:sz="0" w:space="0" w:color="auto"/>
              </w:divBdr>
              <w:divsChild>
                <w:div w:id="2090499152">
                  <w:marLeft w:val="0"/>
                  <w:marRight w:val="0"/>
                  <w:marTop w:val="0"/>
                  <w:marBottom w:val="0"/>
                  <w:divBdr>
                    <w:top w:val="none" w:sz="0" w:space="0" w:color="auto"/>
                    <w:left w:val="none" w:sz="0" w:space="0" w:color="auto"/>
                    <w:bottom w:val="none" w:sz="0" w:space="0" w:color="auto"/>
                    <w:right w:val="none" w:sz="0" w:space="0" w:color="auto"/>
                  </w:divBdr>
                </w:div>
              </w:divsChild>
            </w:div>
            <w:div w:id="2111587725">
              <w:marLeft w:val="0"/>
              <w:marRight w:val="0"/>
              <w:marTop w:val="0"/>
              <w:marBottom w:val="0"/>
              <w:divBdr>
                <w:top w:val="none" w:sz="0" w:space="0" w:color="auto"/>
                <w:left w:val="none" w:sz="0" w:space="0" w:color="auto"/>
                <w:bottom w:val="none" w:sz="0" w:space="0" w:color="auto"/>
                <w:right w:val="none" w:sz="0" w:space="0" w:color="auto"/>
              </w:divBdr>
              <w:divsChild>
                <w:div w:id="308827645">
                  <w:marLeft w:val="0"/>
                  <w:marRight w:val="0"/>
                  <w:marTop w:val="0"/>
                  <w:marBottom w:val="0"/>
                  <w:divBdr>
                    <w:top w:val="none" w:sz="0" w:space="0" w:color="auto"/>
                    <w:left w:val="none" w:sz="0" w:space="0" w:color="auto"/>
                    <w:bottom w:val="none" w:sz="0" w:space="0" w:color="auto"/>
                    <w:right w:val="none" w:sz="0" w:space="0" w:color="auto"/>
                  </w:divBdr>
                </w:div>
              </w:divsChild>
            </w:div>
            <w:div w:id="1242107148">
              <w:marLeft w:val="0"/>
              <w:marRight w:val="0"/>
              <w:marTop w:val="0"/>
              <w:marBottom w:val="0"/>
              <w:divBdr>
                <w:top w:val="none" w:sz="0" w:space="0" w:color="auto"/>
                <w:left w:val="none" w:sz="0" w:space="0" w:color="auto"/>
                <w:bottom w:val="none" w:sz="0" w:space="0" w:color="auto"/>
                <w:right w:val="none" w:sz="0" w:space="0" w:color="auto"/>
              </w:divBdr>
              <w:divsChild>
                <w:div w:id="1160080503">
                  <w:marLeft w:val="0"/>
                  <w:marRight w:val="0"/>
                  <w:marTop w:val="0"/>
                  <w:marBottom w:val="0"/>
                  <w:divBdr>
                    <w:top w:val="none" w:sz="0" w:space="0" w:color="auto"/>
                    <w:left w:val="none" w:sz="0" w:space="0" w:color="auto"/>
                    <w:bottom w:val="none" w:sz="0" w:space="0" w:color="auto"/>
                    <w:right w:val="none" w:sz="0" w:space="0" w:color="auto"/>
                  </w:divBdr>
                </w:div>
              </w:divsChild>
            </w:div>
            <w:div w:id="1932617590">
              <w:marLeft w:val="0"/>
              <w:marRight w:val="0"/>
              <w:marTop w:val="0"/>
              <w:marBottom w:val="0"/>
              <w:divBdr>
                <w:top w:val="none" w:sz="0" w:space="0" w:color="auto"/>
                <w:left w:val="none" w:sz="0" w:space="0" w:color="auto"/>
                <w:bottom w:val="none" w:sz="0" w:space="0" w:color="auto"/>
                <w:right w:val="none" w:sz="0" w:space="0" w:color="auto"/>
              </w:divBdr>
              <w:divsChild>
                <w:div w:id="379404556">
                  <w:marLeft w:val="0"/>
                  <w:marRight w:val="0"/>
                  <w:marTop w:val="0"/>
                  <w:marBottom w:val="0"/>
                  <w:divBdr>
                    <w:top w:val="none" w:sz="0" w:space="0" w:color="auto"/>
                    <w:left w:val="none" w:sz="0" w:space="0" w:color="auto"/>
                    <w:bottom w:val="none" w:sz="0" w:space="0" w:color="auto"/>
                    <w:right w:val="none" w:sz="0" w:space="0" w:color="auto"/>
                  </w:divBdr>
                </w:div>
              </w:divsChild>
            </w:div>
            <w:div w:id="1585266050">
              <w:marLeft w:val="0"/>
              <w:marRight w:val="0"/>
              <w:marTop w:val="0"/>
              <w:marBottom w:val="0"/>
              <w:divBdr>
                <w:top w:val="none" w:sz="0" w:space="0" w:color="auto"/>
                <w:left w:val="none" w:sz="0" w:space="0" w:color="auto"/>
                <w:bottom w:val="none" w:sz="0" w:space="0" w:color="auto"/>
                <w:right w:val="none" w:sz="0" w:space="0" w:color="auto"/>
              </w:divBdr>
              <w:divsChild>
                <w:div w:id="703212976">
                  <w:marLeft w:val="0"/>
                  <w:marRight w:val="0"/>
                  <w:marTop w:val="0"/>
                  <w:marBottom w:val="0"/>
                  <w:divBdr>
                    <w:top w:val="none" w:sz="0" w:space="0" w:color="auto"/>
                    <w:left w:val="none" w:sz="0" w:space="0" w:color="auto"/>
                    <w:bottom w:val="none" w:sz="0" w:space="0" w:color="auto"/>
                    <w:right w:val="none" w:sz="0" w:space="0" w:color="auto"/>
                  </w:divBdr>
                  <w:divsChild>
                    <w:div w:id="9670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4484">
              <w:marLeft w:val="0"/>
              <w:marRight w:val="0"/>
              <w:marTop w:val="0"/>
              <w:marBottom w:val="0"/>
              <w:divBdr>
                <w:top w:val="none" w:sz="0" w:space="0" w:color="auto"/>
                <w:left w:val="none" w:sz="0" w:space="0" w:color="auto"/>
                <w:bottom w:val="none" w:sz="0" w:space="0" w:color="auto"/>
                <w:right w:val="none" w:sz="0" w:space="0" w:color="auto"/>
              </w:divBdr>
              <w:divsChild>
                <w:div w:id="276985314">
                  <w:marLeft w:val="0"/>
                  <w:marRight w:val="0"/>
                  <w:marTop w:val="0"/>
                  <w:marBottom w:val="0"/>
                  <w:divBdr>
                    <w:top w:val="none" w:sz="0" w:space="0" w:color="auto"/>
                    <w:left w:val="none" w:sz="0" w:space="0" w:color="auto"/>
                    <w:bottom w:val="none" w:sz="0" w:space="0" w:color="auto"/>
                    <w:right w:val="none" w:sz="0" w:space="0" w:color="auto"/>
                  </w:divBdr>
                  <w:divsChild>
                    <w:div w:id="8755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54156">
              <w:marLeft w:val="0"/>
              <w:marRight w:val="0"/>
              <w:marTop w:val="0"/>
              <w:marBottom w:val="0"/>
              <w:divBdr>
                <w:top w:val="none" w:sz="0" w:space="0" w:color="auto"/>
                <w:left w:val="none" w:sz="0" w:space="0" w:color="auto"/>
                <w:bottom w:val="none" w:sz="0" w:space="0" w:color="auto"/>
                <w:right w:val="none" w:sz="0" w:space="0" w:color="auto"/>
              </w:divBdr>
              <w:divsChild>
                <w:div w:id="1681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8107">
      <w:bodyDiv w:val="1"/>
      <w:marLeft w:val="0"/>
      <w:marRight w:val="0"/>
      <w:marTop w:val="0"/>
      <w:marBottom w:val="0"/>
      <w:divBdr>
        <w:top w:val="none" w:sz="0" w:space="0" w:color="auto"/>
        <w:left w:val="none" w:sz="0" w:space="0" w:color="auto"/>
        <w:bottom w:val="none" w:sz="0" w:space="0" w:color="auto"/>
        <w:right w:val="none" w:sz="0" w:space="0" w:color="auto"/>
      </w:divBdr>
      <w:divsChild>
        <w:div w:id="595945703">
          <w:marLeft w:val="0"/>
          <w:marRight w:val="0"/>
          <w:marTop w:val="0"/>
          <w:marBottom w:val="0"/>
          <w:divBdr>
            <w:top w:val="none" w:sz="0" w:space="0" w:color="auto"/>
            <w:left w:val="none" w:sz="0" w:space="0" w:color="auto"/>
            <w:bottom w:val="none" w:sz="0" w:space="0" w:color="auto"/>
            <w:right w:val="none" w:sz="0" w:space="0" w:color="auto"/>
          </w:divBdr>
          <w:divsChild>
            <w:div w:id="1343625252">
              <w:marLeft w:val="0"/>
              <w:marRight w:val="0"/>
              <w:marTop w:val="0"/>
              <w:marBottom w:val="0"/>
              <w:divBdr>
                <w:top w:val="none" w:sz="0" w:space="0" w:color="auto"/>
                <w:left w:val="none" w:sz="0" w:space="0" w:color="auto"/>
                <w:bottom w:val="none" w:sz="0" w:space="0" w:color="auto"/>
                <w:right w:val="none" w:sz="0" w:space="0" w:color="auto"/>
              </w:divBdr>
              <w:divsChild>
                <w:div w:id="4215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68952">
      <w:bodyDiv w:val="1"/>
      <w:marLeft w:val="0"/>
      <w:marRight w:val="0"/>
      <w:marTop w:val="0"/>
      <w:marBottom w:val="0"/>
      <w:divBdr>
        <w:top w:val="none" w:sz="0" w:space="0" w:color="auto"/>
        <w:left w:val="none" w:sz="0" w:space="0" w:color="auto"/>
        <w:bottom w:val="none" w:sz="0" w:space="0" w:color="auto"/>
        <w:right w:val="none" w:sz="0" w:space="0" w:color="auto"/>
      </w:divBdr>
    </w:div>
    <w:div w:id="256015175">
      <w:bodyDiv w:val="1"/>
      <w:marLeft w:val="0"/>
      <w:marRight w:val="0"/>
      <w:marTop w:val="0"/>
      <w:marBottom w:val="0"/>
      <w:divBdr>
        <w:top w:val="none" w:sz="0" w:space="0" w:color="auto"/>
        <w:left w:val="none" w:sz="0" w:space="0" w:color="auto"/>
        <w:bottom w:val="none" w:sz="0" w:space="0" w:color="auto"/>
        <w:right w:val="none" w:sz="0" w:space="0" w:color="auto"/>
      </w:divBdr>
    </w:div>
    <w:div w:id="261037538">
      <w:bodyDiv w:val="1"/>
      <w:marLeft w:val="0"/>
      <w:marRight w:val="0"/>
      <w:marTop w:val="0"/>
      <w:marBottom w:val="0"/>
      <w:divBdr>
        <w:top w:val="none" w:sz="0" w:space="0" w:color="auto"/>
        <w:left w:val="none" w:sz="0" w:space="0" w:color="auto"/>
        <w:bottom w:val="none" w:sz="0" w:space="0" w:color="auto"/>
        <w:right w:val="none" w:sz="0" w:space="0" w:color="auto"/>
      </w:divBdr>
    </w:div>
    <w:div w:id="287514365">
      <w:bodyDiv w:val="1"/>
      <w:marLeft w:val="0"/>
      <w:marRight w:val="0"/>
      <w:marTop w:val="0"/>
      <w:marBottom w:val="0"/>
      <w:divBdr>
        <w:top w:val="none" w:sz="0" w:space="0" w:color="auto"/>
        <w:left w:val="none" w:sz="0" w:space="0" w:color="auto"/>
        <w:bottom w:val="none" w:sz="0" w:space="0" w:color="auto"/>
        <w:right w:val="none" w:sz="0" w:space="0" w:color="auto"/>
      </w:divBdr>
    </w:div>
    <w:div w:id="525867980">
      <w:bodyDiv w:val="1"/>
      <w:marLeft w:val="0"/>
      <w:marRight w:val="0"/>
      <w:marTop w:val="0"/>
      <w:marBottom w:val="0"/>
      <w:divBdr>
        <w:top w:val="none" w:sz="0" w:space="0" w:color="auto"/>
        <w:left w:val="none" w:sz="0" w:space="0" w:color="auto"/>
        <w:bottom w:val="none" w:sz="0" w:space="0" w:color="auto"/>
        <w:right w:val="none" w:sz="0" w:space="0" w:color="auto"/>
      </w:divBdr>
    </w:div>
    <w:div w:id="549339133">
      <w:bodyDiv w:val="1"/>
      <w:marLeft w:val="0"/>
      <w:marRight w:val="0"/>
      <w:marTop w:val="0"/>
      <w:marBottom w:val="0"/>
      <w:divBdr>
        <w:top w:val="none" w:sz="0" w:space="0" w:color="auto"/>
        <w:left w:val="none" w:sz="0" w:space="0" w:color="auto"/>
        <w:bottom w:val="none" w:sz="0" w:space="0" w:color="auto"/>
        <w:right w:val="none" w:sz="0" w:space="0" w:color="auto"/>
      </w:divBdr>
      <w:divsChild>
        <w:div w:id="299963317">
          <w:marLeft w:val="0"/>
          <w:marRight w:val="0"/>
          <w:marTop w:val="0"/>
          <w:marBottom w:val="0"/>
          <w:divBdr>
            <w:top w:val="none" w:sz="0" w:space="0" w:color="auto"/>
            <w:left w:val="none" w:sz="0" w:space="0" w:color="auto"/>
            <w:bottom w:val="none" w:sz="0" w:space="0" w:color="auto"/>
            <w:right w:val="none" w:sz="0" w:space="0" w:color="auto"/>
          </w:divBdr>
          <w:divsChild>
            <w:div w:id="963124170">
              <w:marLeft w:val="0"/>
              <w:marRight w:val="0"/>
              <w:marTop w:val="0"/>
              <w:marBottom w:val="0"/>
              <w:divBdr>
                <w:top w:val="none" w:sz="0" w:space="0" w:color="auto"/>
                <w:left w:val="none" w:sz="0" w:space="0" w:color="auto"/>
                <w:bottom w:val="none" w:sz="0" w:space="0" w:color="auto"/>
                <w:right w:val="none" w:sz="0" w:space="0" w:color="auto"/>
              </w:divBdr>
              <w:divsChild>
                <w:div w:id="7278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41210">
      <w:bodyDiv w:val="1"/>
      <w:marLeft w:val="0"/>
      <w:marRight w:val="0"/>
      <w:marTop w:val="0"/>
      <w:marBottom w:val="0"/>
      <w:divBdr>
        <w:top w:val="none" w:sz="0" w:space="0" w:color="auto"/>
        <w:left w:val="none" w:sz="0" w:space="0" w:color="auto"/>
        <w:bottom w:val="none" w:sz="0" w:space="0" w:color="auto"/>
        <w:right w:val="none" w:sz="0" w:space="0" w:color="auto"/>
      </w:divBdr>
      <w:divsChild>
        <w:div w:id="1786924729">
          <w:marLeft w:val="0"/>
          <w:marRight w:val="0"/>
          <w:marTop w:val="0"/>
          <w:marBottom w:val="0"/>
          <w:divBdr>
            <w:top w:val="none" w:sz="0" w:space="0" w:color="auto"/>
            <w:left w:val="none" w:sz="0" w:space="0" w:color="auto"/>
            <w:bottom w:val="none" w:sz="0" w:space="0" w:color="auto"/>
            <w:right w:val="none" w:sz="0" w:space="0" w:color="auto"/>
          </w:divBdr>
          <w:divsChild>
            <w:div w:id="936987683">
              <w:marLeft w:val="0"/>
              <w:marRight w:val="0"/>
              <w:marTop w:val="0"/>
              <w:marBottom w:val="0"/>
              <w:divBdr>
                <w:top w:val="none" w:sz="0" w:space="0" w:color="auto"/>
                <w:left w:val="none" w:sz="0" w:space="0" w:color="auto"/>
                <w:bottom w:val="none" w:sz="0" w:space="0" w:color="auto"/>
                <w:right w:val="none" w:sz="0" w:space="0" w:color="auto"/>
              </w:divBdr>
              <w:divsChild>
                <w:div w:id="15452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22679">
      <w:bodyDiv w:val="1"/>
      <w:marLeft w:val="0"/>
      <w:marRight w:val="0"/>
      <w:marTop w:val="0"/>
      <w:marBottom w:val="0"/>
      <w:divBdr>
        <w:top w:val="none" w:sz="0" w:space="0" w:color="auto"/>
        <w:left w:val="none" w:sz="0" w:space="0" w:color="auto"/>
        <w:bottom w:val="none" w:sz="0" w:space="0" w:color="auto"/>
        <w:right w:val="none" w:sz="0" w:space="0" w:color="auto"/>
      </w:divBdr>
      <w:divsChild>
        <w:div w:id="251012190">
          <w:marLeft w:val="0"/>
          <w:marRight w:val="0"/>
          <w:marTop w:val="0"/>
          <w:marBottom w:val="0"/>
          <w:divBdr>
            <w:top w:val="none" w:sz="0" w:space="0" w:color="auto"/>
            <w:left w:val="none" w:sz="0" w:space="0" w:color="auto"/>
            <w:bottom w:val="none" w:sz="0" w:space="0" w:color="auto"/>
            <w:right w:val="none" w:sz="0" w:space="0" w:color="auto"/>
          </w:divBdr>
          <w:divsChild>
            <w:div w:id="1203709134">
              <w:marLeft w:val="0"/>
              <w:marRight w:val="0"/>
              <w:marTop w:val="0"/>
              <w:marBottom w:val="0"/>
              <w:divBdr>
                <w:top w:val="none" w:sz="0" w:space="0" w:color="auto"/>
                <w:left w:val="none" w:sz="0" w:space="0" w:color="auto"/>
                <w:bottom w:val="none" w:sz="0" w:space="0" w:color="auto"/>
                <w:right w:val="none" w:sz="0" w:space="0" w:color="auto"/>
              </w:divBdr>
              <w:divsChild>
                <w:div w:id="2710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3204">
      <w:bodyDiv w:val="1"/>
      <w:marLeft w:val="0"/>
      <w:marRight w:val="0"/>
      <w:marTop w:val="0"/>
      <w:marBottom w:val="0"/>
      <w:divBdr>
        <w:top w:val="none" w:sz="0" w:space="0" w:color="auto"/>
        <w:left w:val="none" w:sz="0" w:space="0" w:color="auto"/>
        <w:bottom w:val="none" w:sz="0" w:space="0" w:color="auto"/>
        <w:right w:val="none" w:sz="0" w:space="0" w:color="auto"/>
      </w:divBdr>
      <w:divsChild>
        <w:div w:id="2075271445">
          <w:marLeft w:val="0"/>
          <w:marRight w:val="0"/>
          <w:marTop w:val="0"/>
          <w:marBottom w:val="0"/>
          <w:divBdr>
            <w:top w:val="none" w:sz="0" w:space="0" w:color="auto"/>
            <w:left w:val="none" w:sz="0" w:space="0" w:color="auto"/>
            <w:bottom w:val="none" w:sz="0" w:space="0" w:color="auto"/>
            <w:right w:val="none" w:sz="0" w:space="0" w:color="auto"/>
          </w:divBdr>
          <w:divsChild>
            <w:div w:id="1327397119">
              <w:marLeft w:val="0"/>
              <w:marRight w:val="0"/>
              <w:marTop w:val="0"/>
              <w:marBottom w:val="0"/>
              <w:divBdr>
                <w:top w:val="none" w:sz="0" w:space="0" w:color="auto"/>
                <w:left w:val="none" w:sz="0" w:space="0" w:color="auto"/>
                <w:bottom w:val="none" w:sz="0" w:space="0" w:color="auto"/>
                <w:right w:val="none" w:sz="0" w:space="0" w:color="auto"/>
              </w:divBdr>
              <w:divsChild>
                <w:div w:id="19476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99737">
      <w:bodyDiv w:val="1"/>
      <w:marLeft w:val="0"/>
      <w:marRight w:val="0"/>
      <w:marTop w:val="0"/>
      <w:marBottom w:val="0"/>
      <w:divBdr>
        <w:top w:val="none" w:sz="0" w:space="0" w:color="auto"/>
        <w:left w:val="none" w:sz="0" w:space="0" w:color="auto"/>
        <w:bottom w:val="none" w:sz="0" w:space="0" w:color="auto"/>
        <w:right w:val="none" w:sz="0" w:space="0" w:color="auto"/>
      </w:divBdr>
    </w:div>
    <w:div w:id="943659693">
      <w:bodyDiv w:val="1"/>
      <w:marLeft w:val="0"/>
      <w:marRight w:val="0"/>
      <w:marTop w:val="0"/>
      <w:marBottom w:val="0"/>
      <w:divBdr>
        <w:top w:val="none" w:sz="0" w:space="0" w:color="auto"/>
        <w:left w:val="none" w:sz="0" w:space="0" w:color="auto"/>
        <w:bottom w:val="none" w:sz="0" w:space="0" w:color="auto"/>
        <w:right w:val="none" w:sz="0" w:space="0" w:color="auto"/>
      </w:divBdr>
    </w:div>
    <w:div w:id="977494511">
      <w:bodyDiv w:val="1"/>
      <w:marLeft w:val="0"/>
      <w:marRight w:val="0"/>
      <w:marTop w:val="0"/>
      <w:marBottom w:val="0"/>
      <w:divBdr>
        <w:top w:val="none" w:sz="0" w:space="0" w:color="auto"/>
        <w:left w:val="none" w:sz="0" w:space="0" w:color="auto"/>
        <w:bottom w:val="none" w:sz="0" w:space="0" w:color="auto"/>
        <w:right w:val="none" w:sz="0" w:space="0" w:color="auto"/>
      </w:divBdr>
      <w:divsChild>
        <w:div w:id="229772320">
          <w:marLeft w:val="0"/>
          <w:marRight w:val="0"/>
          <w:marTop w:val="0"/>
          <w:marBottom w:val="0"/>
          <w:divBdr>
            <w:top w:val="none" w:sz="0" w:space="0" w:color="auto"/>
            <w:left w:val="none" w:sz="0" w:space="0" w:color="auto"/>
            <w:bottom w:val="none" w:sz="0" w:space="0" w:color="auto"/>
            <w:right w:val="none" w:sz="0" w:space="0" w:color="auto"/>
          </w:divBdr>
          <w:divsChild>
            <w:div w:id="1929079492">
              <w:marLeft w:val="0"/>
              <w:marRight w:val="0"/>
              <w:marTop w:val="0"/>
              <w:marBottom w:val="0"/>
              <w:divBdr>
                <w:top w:val="none" w:sz="0" w:space="0" w:color="auto"/>
                <w:left w:val="none" w:sz="0" w:space="0" w:color="auto"/>
                <w:bottom w:val="none" w:sz="0" w:space="0" w:color="auto"/>
                <w:right w:val="none" w:sz="0" w:space="0" w:color="auto"/>
              </w:divBdr>
              <w:divsChild>
                <w:div w:id="14100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050046">
      <w:bodyDiv w:val="1"/>
      <w:marLeft w:val="0"/>
      <w:marRight w:val="0"/>
      <w:marTop w:val="0"/>
      <w:marBottom w:val="0"/>
      <w:divBdr>
        <w:top w:val="none" w:sz="0" w:space="0" w:color="auto"/>
        <w:left w:val="none" w:sz="0" w:space="0" w:color="auto"/>
        <w:bottom w:val="none" w:sz="0" w:space="0" w:color="auto"/>
        <w:right w:val="none" w:sz="0" w:space="0" w:color="auto"/>
      </w:divBdr>
      <w:divsChild>
        <w:div w:id="1735080552">
          <w:marLeft w:val="0"/>
          <w:marRight w:val="0"/>
          <w:marTop w:val="0"/>
          <w:marBottom w:val="0"/>
          <w:divBdr>
            <w:top w:val="none" w:sz="0" w:space="0" w:color="auto"/>
            <w:left w:val="none" w:sz="0" w:space="0" w:color="auto"/>
            <w:bottom w:val="none" w:sz="0" w:space="0" w:color="auto"/>
            <w:right w:val="none" w:sz="0" w:space="0" w:color="auto"/>
          </w:divBdr>
          <w:divsChild>
            <w:div w:id="1113672972">
              <w:marLeft w:val="0"/>
              <w:marRight w:val="0"/>
              <w:marTop w:val="0"/>
              <w:marBottom w:val="0"/>
              <w:divBdr>
                <w:top w:val="none" w:sz="0" w:space="0" w:color="auto"/>
                <w:left w:val="none" w:sz="0" w:space="0" w:color="auto"/>
                <w:bottom w:val="none" w:sz="0" w:space="0" w:color="auto"/>
                <w:right w:val="none" w:sz="0" w:space="0" w:color="auto"/>
              </w:divBdr>
              <w:divsChild>
                <w:div w:id="2531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0518">
      <w:bodyDiv w:val="1"/>
      <w:marLeft w:val="0"/>
      <w:marRight w:val="0"/>
      <w:marTop w:val="0"/>
      <w:marBottom w:val="0"/>
      <w:divBdr>
        <w:top w:val="none" w:sz="0" w:space="0" w:color="auto"/>
        <w:left w:val="none" w:sz="0" w:space="0" w:color="auto"/>
        <w:bottom w:val="none" w:sz="0" w:space="0" w:color="auto"/>
        <w:right w:val="none" w:sz="0" w:space="0" w:color="auto"/>
      </w:divBdr>
      <w:divsChild>
        <w:div w:id="2125995536">
          <w:marLeft w:val="0"/>
          <w:marRight w:val="0"/>
          <w:marTop w:val="0"/>
          <w:marBottom w:val="0"/>
          <w:divBdr>
            <w:top w:val="none" w:sz="0" w:space="0" w:color="auto"/>
            <w:left w:val="none" w:sz="0" w:space="0" w:color="auto"/>
            <w:bottom w:val="none" w:sz="0" w:space="0" w:color="auto"/>
            <w:right w:val="none" w:sz="0" w:space="0" w:color="auto"/>
          </w:divBdr>
          <w:divsChild>
            <w:div w:id="1478958566">
              <w:marLeft w:val="0"/>
              <w:marRight w:val="0"/>
              <w:marTop w:val="0"/>
              <w:marBottom w:val="0"/>
              <w:divBdr>
                <w:top w:val="none" w:sz="0" w:space="0" w:color="auto"/>
                <w:left w:val="none" w:sz="0" w:space="0" w:color="auto"/>
                <w:bottom w:val="none" w:sz="0" w:space="0" w:color="auto"/>
                <w:right w:val="none" w:sz="0" w:space="0" w:color="auto"/>
              </w:divBdr>
              <w:divsChild>
                <w:div w:id="3919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051990">
      <w:bodyDiv w:val="1"/>
      <w:marLeft w:val="0"/>
      <w:marRight w:val="0"/>
      <w:marTop w:val="0"/>
      <w:marBottom w:val="0"/>
      <w:divBdr>
        <w:top w:val="none" w:sz="0" w:space="0" w:color="auto"/>
        <w:left w:val="none" w:sz="0" w:space="0" w:color="auto"/>
        <w:bottom w:val="none" w:sz="0" w:space="0" w:color="auto"/>
        <w:right w:val="none" w:sz="0" w:space="0" w:color="auto"/>
      </w:divBdr>
    </w:div>
    <w:div w:id="1489519851">
      <w:bodyDiv w:val="1"/>
      <w:marLeft w:val="0"/>
      <w:marRight w:val="0"/>
      <w:marTop w:val="0"/>
      <w:marBottom w:val="0"/>
      <w:divBdr>
        <w:top w:val="none" w:sz="0" w:space="0" w:color="auto"/>
        <w:left w:val="none" w:sz="0" w:space="0" w:color="auto"/>
        <w:bottom w:val="none" w:sz="0" w:space="0" w:color="auto"/>
        <w:right w:val="none" w:sz="0" w:space="0" w:color="auto"/>
      </w:divBdr>
    </w:div>
    <w:div w:id="1548486810">
      <w:bodyDiv w:val="1"/>
      <w:marLeft w:val="0"/>
      <w:marRight w:val="0"/>
      <w:marTop w:val="0"/>
      <w:marBottom w:val="0"/>
      <w:divBdr>
        <w:top w:val="none" w:sz="0" w:space="0" w:color="auto"/>
        <w:left w:val="none" w:sz="0" w:space="0" w:color="auto"/>
        <w:bottom w:val="none" w:sz="0" w:space="0" w:color="auto"/>
        <w:right w:val="none" w:sz="0" w:space="0" w:color="auto"/>
      </w:divBdr>
    </w:div>
    <w:div w:id="1580365596">
      <w:bodyDiv w:val="1"/>
      <w:marLeft w:val="0"/>
      <w:marRight w:val="0"/>
      <w:marTop w:val="0"/>
      <w:marBottom w:val="0"/>
      <w:divBdr>
        <w:top w:val="none" w:sz="0" w:space="0" w:color="auto"/>
        <w:left w:val="none" w:sz="0" w:space="0" w:color="auto"/>
        <w:bottom w:val="none" w:sz="0" w:space="0" w:color="auto"/>
        <w:right w:val="none" w:sz="0" w:space="0" w:color="auto"/>
      </w:divBdr>
    </w:div>
    <w:div w:id="1581401818">
      <w:bodyDiv w:val="1"/>
      <w:marLeft w:val="0"/>
      <w:marRight w:val="0"/>
      <w:marTop w:val="0"/>
      <w:marBottom w:val="0"/>
      <w:divBdr>
        <w:top w:val="none" w:sz="0" w:space="0" w:color="auto"/>
        <w:left w:val="none" w:sz="0" w:space="0" w:color="auto"/>
        <w:bottom w:val="none" w:sz="0" w:space="0" w:color="auto"/>
        <w:right w:val="none" w:sz="0" w:space="0" w:color="auto"/>
      </w:divBdr>
      <w:divsChild>
        <w:div w:id="1644506428">
          <w:marLeft w:val="0"/>
          <w:marRight w:val="0"/>
          <w:marTop w:val="0"/>
          <w:marBottom w:val="0"/>
          <w:divBdr>
            <w:top w:val="none" w:sz="0" w:space="0" w:color="auto"/>
            <w:left w:val="none" w:sz="0" w:space="0" w:color="auto"/>
            <w:bottom w:val="none" w:sz="0" w:space="0" w:color="auto"/>
            <w:right w:val="none" w:sz="0" w:space="0" w:color="auto"/>
          </w:divBdr>
          <w:divsChild>
            <w:div w:id="1257976868">
              <w:marLeft w:val="0"/>
              <w:marRight w:val="0"/>
              <w:marTop w:val="0"/>
              <w:marBottom w:val="0"/>
              <w:divBdr>
                <w:top w:val="none" w:sz="0" w:space="0" w:color="auto"/>
                <w:left w:val="none" w:sz="0" w:space="0" w:color="auto"/>
                <w:bottom w:val="none" w:sz="0" w:space="0" w:color="auto"/>
                <w:right w:val="none" w:sz="0" w:space="0" w:color="auto"/>
              </w:divBdr>
              <w:divsChild>
                <w:div w:id="231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73218">
      <w:bodyDiv w:val="1"/>
      <w:marLeft w:val="0"/>
      <w:marRight w:val="0"/>
      <w:marTop w:val="0"/>
      <w:marBottom w:val="0"/>
      <w:divBdr>
        <w:top w:val="none" w:sz="0" w:space="0" w:color="auto"/>
        <w:left w:val="none" w:sz="0" w:space="0" w:color="auto"/>
        <w:bottom w:val="none" w:sz="0" w:space="0" w:color="auto"/>
        <w:right w:val="none" w:sz="0" w:space="0" w:color="auto"/>
      </w:divBdr>
    </w:div>
    <w:div w:id="1658336597">
      <w:bodyDiv w:val="1"/>
      <w:marLeft w:val="0"/>
      <w:marRight w:val="0"/>
      <w:marTop w:val="0"/>
      <w:marBottom w:val="0"/>
      <w:divBdr>
        <w:top w:val="none" w:sz="0" w:space="0" w:color="auto"/>
        <w:left w:val="none" w:sz="0" w:space="0" w:color="auto"/>
        <w:bottom w:val="none" w:sz="0" w:space="0" w:color="auto"/>
        <w:right w:val="none" w:sz="0" w:space="0" w:color="auto"/>
      </w:divBdr>
    </w:div>
    <w:div w:id="1675692017">
      <w:bodyDiv w:val="1"/>
      <w:marLeft w:val="0"/>
      <w:marRight w:val="0"/>
      <w:marTop w:val="0"/>
      <w:marBottom w:val="0"/>
      <w:divBdr>
        <w:top w:val="none" w:sz="0" w:space="0" w:color="auto"/>
        <w:left w:val="none" w:sz="0" w:space="0" w:color="auto"/>
        <w:bottom w:val="none" w:sz="0" w:space="0" w:color="auto"/>
        <w:right w:val="none" w:sz="0" w:space="0" w:color="auto"/>
      </w:divBdr>
      <w:divsChild>
        <w:div w:id="1062756465">
          <w:marLeft w:val="0"/>
          <w:marRight w:val="0"/>
          <w:marTop w:val="0"/>
          <w:marBottom w:val="0"/>
          <w:divBdr>
            <w:top w:val="none" w:sz="0" w:space="0" w:color="auto"/>
            <w:left w:val="none" w:sz="0" w:space="0" w:color="auto"/>
            <w:bottom w:val="none" w:sz="0" w:space="0" w:color="auto"/>
            <w:right w:val="none" w:sz="0" w:space="0" w:color="auto"/>
          </w:divBdr>
          <w:divsChild>
            <w:div w:id="1966692697">
              <w:marLeft w:val="0"/>
              <w:marRight w:val="0"/>
              <w:marTop w:val="0"/>
              <w:marBottom w:val="0"/>
              <w:divBdr>
                <w:top w:val="none" w:sz="0" w:space="0" w:color="auto"/>
                <w:left w:val="none" w:sz="0" w:space="0" w:color="auto"/>
                <w:bottom w:val="none" w:sz="0" w:space="0" w:color="auto"/>
                <w:right w:val="none" w:sz="0" w:space="0" w:color="auto"/>
              </w:divBdr>
              <w:divsChild>
                <w:div w:id="16586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2797">
      <w:bodyDiv w:val="1"/>
      <w:marLeft w:val="0"/>
      <w:marRight w:val="0"/>
      <w:marTop w:val="0"/>
      <w:marBottom w:val="0"/>
      <w:divBdr>
        <w:top w:val="none" w:sz="0" w:space="0" w:color="auto"/>
        <w:left w:val="none" w:sz="0" w:space="0" w:color="auto"/>
        <w:bottom w:val="none" w:sz="0" w:space="0" w:color="auto"/>
        <w:right w:val="none" w:sz="0" w:space="0" w:color="auto"/>
      </w:divBdr>
    </w:div>
    <w:div w:id="1824005065">
      <w:bodyDiv w:val="1"/>
      <w:marLeft w:val="0"/>
      <w:marRight w:val="0"/>
      <w:marTop w:val="0"/>
      <w:marBottom w:val="0"/>
      <w:divBdr>
        <w:top w:val="none" w:sz="0" w:space="0" w:color="auto"/>
        <w:left w:val="none" w:sz="0" w:space="0" w:color="auto"/>
        <w:bottom w:val="none" w:sz="0" w:space="0" w:color="auto"/>
        <w:right w:val="none" w:sz="0" w:space="0" w:color="auto"/>
      </w:divBdr>
    </w:div>
    <w:div w:id="2007316323">
      <w:bodyDiv w:val="1"/>
      <w:marLeft w:val="0"/>
      <w:marRight w:val="0"/>
      <w:marTop w:val="0"/>
      <w:marBottom w:val="0"/>
      <w:divBdr>
        <w:top w:val="none" w:sz="0" w:space="0" w:color="auto"/>
        <w:left w:val="none" w:sz="0" w:space="0" w:color="auto"/>
        <w:bottom w:val="none" w:sz="0" w:space="0" w:color="auto"/>
        <w:right w:val="none" w:sz="0" w:space="0" w:color="auto"/>
      </w:divBdr>
    </w:div>
    <w:div w:id="2088375812">
      <w:bodyDiv w:val="1"/>
      <w:marLeft w:val="0"/>
      <w:marRight w:val="0"/>
      <w:marTop w:val="0"/>
      <w:marBottom w:val="0"/>
      <w:divBdr>
        <w:top w:val="none" w:sz="0" w:space="0" w:color="auto"/>
        <w:left w:val="none" w:sz="0" w:space="0" w:color="auto"/>
        <w:bottom w:val="none" w:sz="0" w:space="0" w:color="auto"/>
        <w:right w:val="none" w:sz="0" w:space="0" w:color="auto"/>
      </w:divBdr>
    </w:div>
    <w:div w:id="212195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2.xml"/><Relationship Id="rId21" Type="http://schemas.openxmlformats.org/officeDocument/2006/relationships/printerSettings" Target="printerSettings/printerSettings1.bin"/><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chart" Target="charts/chart1.xml"/><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c\AppData\Roaming\Microsoft\Templates\template-portrait.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xiuwenlin/Desktop/master/OA/BoLis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Budget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cat>
            <c:multiLvlStrRef>
              <c:f>('[1]Project Budget'!$B$6:$C$6,'[1]Project Budget'!$B$8:$C$10,'[1]Project Budget'!$B$12:$C$12,'[1]Project Budget'!$B$14:$C$15,'[1]Project Budget'!$B$17:$C$20)</c:f>
              <c:multiLvlStrCache>
                <c:ptCount val="11"/>
                <c:lvl>
                  <c:pt idx="0">
                    <c:v>mid-size, 14 passenger</c:v>
                  </c:pt>
                  <c:pt idx="1">
                    <c:v>*State Farm</c:v>
                  </c:pt>
                  <c:pt idx="2">
                    <c:v>*New Jersey Turnpike</c:v>
                  </c:pt>
                  <c:pt idx="3">
                    <c:v>MPG:Up to 12 city / 16 highway</c:v>
                  </c:pt>
                  <c:pt idx="5">
                    <c:v>4 Managers</c:v>
                  </c:pt>
                  <c:pt idx="6">
                    <c:v>1 Driver</c:v>
                  </c:pt>
                  <c:pt idx="10">
                    <c:v>oil change, car wash, etc</c:v>
                  </c:pt>
                </c:lvl>
                <c:lvl>
                  <c:pt idx="0">
                    <c:v>Shuttle bus</c:v>
                  </c:pt>
                  <c:pt idx="1">
                    <c:v>Insurance</c:v>
                  </c:pt>
                  <c:pt idx="2">
                    <c:v>Toll fee</c:v>
                  </c:pt>
                  <c:pt idx="3">
                    <c:v>Gas</c:v>
                  </c:pt>
                  <c:pt idx="4">
                    <c:v>Printing</c:v>
                  </c:pt>
                  <c:pt idx="5">
                    <c:v>Manager</c:v>
                  </c:pt>
                  <c:pt idx="6">
                    <c:v>Drivers</c:v>
                  </c:pt>
                  <c:pt idx="7">
                    <c:v>permits</c:v>
                  </c:pt>
                  <c:pt idx="8">
                    <c:v>E-ZPass</c:v>
                  </c:pt>
                  <c:pt idx="9">
                    <c:v>paint and decorate the shuttle buses</c:v>
                  </c:pt>
                  <c:pt idx="10">
                    <c:v>routine maintenance</c:v>
                  </c:pt>
                </c:lvl>
              </c:multiLvlStrCache>
            </c:multiLvlStrRef>
          </c:cat>
          <c:val>
            <c:numRef>
              <c:f>('[1]Project Budget'!$D$6,'[1]Project Budget'!$D$8:$D$10,'[1]Project Budget'!$D$12,'[1]Project Budget'!$D$14:$D$15,'[1]Project Budget'!$D$17:$D$20)</c:f>
              <c:numCache>
                <c:formatCode>[$$-409]#,##0;\-[$$-409]#,##0</c:formatCode>
                <c:ptCount val="11"/>
                <c:pt idx="0">
                  <c:v>35980.0</c:v>
                </c:pt>
                <c:pt idx="1">
                  <c:v>18792.0</c:v>
                </c:pt>
                <c:pt idx="2">
                  <c:v>2983.0</c:v>
                </c:pt>
                <c:pt idx="3">
                  <c:v>5020.0</c:v>
                </c:pt>
                <c:pt idx="4">
                  <c:v>17.0</c:v>
                </c:pt>
                <c:pt idx="5">
                  <c:v>16892.0</c:v>
                </c:pt>
                <c:pt idx="6">
                  <c:v>25800.0</c:v>
                </c:pt>
                <c:pt idx="7">
                  <c:v>398.0</c:v>
                </c:pt>
                <c:pt idx="8">
                  <c:v>200.0</c:v>
                </c:pt>
                <c:pt idx="9">
                  <c:v>39.0</c:v>
                </c:pt>
                <c:pt idx="10">
                  <c:v>326.0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0344209124705411"/>
          <c:y val="0.576114138978222"/>
          <c:w val="0.929246161407914"/>
          <c:h val="0.388195475119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905344-6A87-9245-B1A1-6643B9FA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C:\Users\Dunc\AppData\Roaming\Microsoft\Templates\template-portrait.dotx</Template>
  <TotalTime>1</TotalTime>
  <Pages>23</Pages>
  <Words>3830</Words>
  <Characters>21835</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Customer Acceptance Form</vt:lpstr>
    </vt:vector>
  </TitlesOfParts>
  <Company/>
  <LinksUpToDate>false</LinksUpToDate>
  <CharactersWithSpaces>25614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Acceptance Form</dc:title>
  <dc:subject>Customer Acceptance Form</dc:subject>
  <dc:creator>Project Smart</dc:creator>
  <cp:keywords>Customer Acceptance Form</cp:keywords>
  <dc:description>This document is used to obtain the customer's sign-off once the project is complete.</dc:description>
  <cp:lastModifiedBy>Naveen Dayakar Velpur</cp:lastModifiedBy>
  <cp:revision>3</cp:revision>
  <cp:lastPrinted>2017-12-13T04:29:00Z</cp:lastPrinted>
  <dcterms:created xsi:type="dcterms:W3CDTF">2017-12-13T04:29:00Z</dcterms:created>
  <dcterms:modified xsi:type="dcterms:W3CDTF">2017-12-13T04:29:00Z</dcterms:modified>
  <cp:category>Project Management</cp:category>
  <cp:contentStatus>Final</cp:contentStatus>
</cp:coreProperties>
</file>